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539D" w14:textId="630B4D30" w:rsidR="0027451C" w:rsidRPr="003B56B6" w:rsidRDefault="002B108E" w:rsidP="0043345D">
      <w:pPr>
        <w:pStyle w:val="Heading5"/>
        <w:tabs>
          <w:tab w:val="left" w:pos="10350"/>
        </w:tabs>
        <w:jc w:val="both"/>
        <w:rPr>
          <w:rFonts w:ascii="Segoe UI" w:hAnsi="Segoe UI" w:cs="Segoe UI"/>
          <w:color w:val="FFFFFF" w:themeColor="background1"/>
        </w:rPr>
      </w:pPr>
      <w:bookmarkStart w:id="0" w:name="_Toc257889024"/>
      <w:r w:rsidRPr="00E915C4">
        <w:rPr>
          <w:noProof/>
          <w:color w:val="FFFFFF" w:themeColor="background1"/>
          <w:lang w:val="en-IN" w:eastAsia="en-IN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DCC52D5" wp14:editId="0D86389B">
                <wp:simplePos x="0" y="0"/>
                <wp:positionH relativeFrom="margin">
                  <wp:posOffset>-95250</wp:posOffset>
                </wp:positionH>
                <wp:positionV relativeFrom="paragraph">
                  <wp:posOffset>5476875</wp:posOffset>
                </wp:positionV>
                <wp:extent cx="5333365" cy="2228850"/>
                <wp:effectExtent l="57150" t="38100" r="57785" b="762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3365" cy="2228850"/>
                        </a:xfrm>
                        <a:prstGeom prst="rect">
                          <a:avLst/>
                        </a:prstGeom>
                        <a:solidFill>
                          <a:srgbClr val="00B8F1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8010" w:type="dxa"/>
                              <w:tblBorders>
                                <w:insideH w:val="single" w:sz="4" w:space="0" w:color="FFFFFF"/>
                                <w:insideV w:val="single" w:sz="4" w:space="0" w:color="FFFFFF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900"/>
                              <w:gridCol w:w="5110"/>
                            </w:tblGrid>
                            <w:tr w:rsidR="00FF052F" w:rsidRPr="00237FB2" w14:paraId="4D60EB12" w14:textId="77777777" w:rsidTr="00F709FF">
                              <w:trPr>
                                <w:trHeight w:val="691"/>
                              </w:trPr>
                              <w:tc>
                                <w:tcPr>
                                  <w:tcW w:w="2900" w:type="dxa"/>
                                  <w:tcMar>
                                    <w:top w:w="29" w:type="dxa"/>
                                    <w:left w:w="29" w:type="dxa"/>
                                    <w:right w:w="0" w:type="dxa"/>
                                  </w:tcMar>
                                </w:tcPr>
                                <w:p w14:paraId="027B4BF7" w14:textId="1CAE174C" w:rsidR="00FF052F" w:rsidRPr="00237FB2" w:rsidRDefault="00FF052F" w:rsidP="00F709FF">
                                  <w:pPr>
                                    <w:pStyle w:val="BulletContinuedLevel1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 w:rsidRPr="00237FB2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</w:rPr>
                                    <w:t>DOCUMENT NAME</w:t>
                                  </w:r>
                                </w:p>
                              </w:tc>
                              <w:tc>
                                <w:tcPr>
                                  <w:tcW w:w="5110" w:type="dxa"/>
                                </w:tcPr>
                                <w:p w14:paraId="6C433D84" w14:textId="525A6804" w:rsidR="00FF052F" w:rsidRPr="00237FB2" w:rsidRDefault="00FF052F" w:rsidP="00F709FF">
                                  <w:pPr>
                                    <w:pStyle w:val="BulletContinuedLevel1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</w:rPr>
                                    <w:t>Data Storage &amp; Purging AID</w:t>
                                  </w:r>
                                </w:p>
                                <w:p w14:paraId="4F1E02DE" w14:textId="06F194E1" w:rsidR="00FF052F" w:rsidRPr="00237FB2" w:rsidRDefault="00FF052F" w:rsidP="00F709FF">
                                  <w:pPr>
                                    <w:pStyle w:val="BulletContinuedLevel1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</w:rPr>
                                    <w:t>TDG_RezAir</w:t>
                                  </w:r>
                                  <w:r w:rsidRPr="00237FB2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FF052F" w:rsidRPr="00237FB2" w14:paraId="3D98CCC3" w14:textId="77777777" w:rsidTr="00F709FF">
                              <w:trPr>
                                <w:trHeight w:val="486"/>
                              </w:trPr>
                              <w:tc>
                                <w:tcPr>
                                  <w:tcW w:w="2900" w:type="dxa"/>
                                  <w:tcMar>
                                    <w:top w:w="29" w:type="dxa"/>
                                    <w:left w:w="29" w:type="dxa"/>
                                    <w:right w:w="0" w:type="dxa"/>
                                  </w:tcMar>
                                </w:tcPr>
                                <w:p w14:paraId="1A26FC04" w14:textId="0B083FF5" w:rsidR="00FF052F" w:rsidRPr="00237FB2" w:rsidRDefault="00FF052F" w:rsidP="00B03FE2">
                                  <w:pPr>
                                    <w:pStyle w:val="BulletContinuedLevel1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 w:rsidRPr="00237FB2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</w:rPr>
                                    <w:t>VERSION NO.</w:t>
                                  </w:r>
                                </w:p>
                              </w:tc>
                              <w:tc>
                                <w:tcPr>
                                  <w:tcW w:w="5110" w:type="dxa"/>
                                </w:tcPr>
                                <w:p w14:paraId="649EDD33" w14:textId="548B15DD" w:rsidR="00FF052F" w:rsidRPr="00237FB2" w:rsidRDefault="00FF052F" w:rsidP="00B03FE2">
                                  <w:pPr>
                                    <w:pStyle w:val="BulletContinuedLevel1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</w:rPr>
                                    <w:t>1</w:t>
                                  </w:r>
                                  <w:r w:rsidRPr="00237FB2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FF052F" w:rsidRPr="00237FB2" w14:paraId="0DDB1F0A" w14:textId="77777777" w:rsidTr="00B03FE2">
                              <w:trPr>
                                <w:trHeight w:val="592"/>
                              </w:trPr>
                              <w:tc>
                                <w:tcPr>
                                  <w:tcW w:w="2900" w:type="dxa"/>
                                  <w:tcMar>
                                    <w:top w:w="29" w:type="dxa"/>
                                    <w:left w:w="29" w:type="dxa"/>
                                    <w:right w:w="0" w:type="dxa"/>
                                  </w:tcMar>
                                </w:tcPr>
                                <w:p w14:paraId="29F42983" w14:textId="0CD64C7B" w:rsidR="00FF052F" w:rsidRPr="00237FB2" w:rsidRDefault="00FF052F" w:rsidP="00B03FE2">
                                  <w:pPr>
                                    <w:pStyle w:val="BulletContinuedLevel1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 w:rsidRPr="00237FB2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</w:rPr>
                                    <w:t>RELEASE DATE</w:t>
                                  </w:r>
                                </w:p>
                              </w:tc>
                              <w:tc>
                                <w:tcPr>
                                  <w:tcW w:w="5110" w:type="dxa"/>
                                </w:tcPr>
                                <w:p w14:paraId="16E943CF" w14:textId="421A92F1" w:rsidR="00FF052F" w:rsidRPr="00237FB2" w:rsidRDefault="00FF052F" w:rsidP="00742BFC">
                                  <w:pPr>
                                    <w:pStyle w:val="BulletContinuedLevel1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12-Oct-25</w:t>
                                  </w:r>
                                </w:p>
                              </w:tc>
                            </w:tr>
                            <w:tr w:rsidR="00FF052F" w:rsidRPr="00237FB2" w14:paraId="397C03C4" w14:textId="77777777" w:rsidTr="009E6B58">
                              <w:trPr>
                                <w:trHeight w:val="1365"/>
                              </w:trPr>
                              <w:tc>
                                <w:tcPr>
                                  <w:tcW w:w="2900" w:type="dxa"/>
                                  <w:tcMar>
                                    <w:top w:w="29" w:type="dxa"/>
                                    <w:left w:w="29" w:type="dxa"/>
                                    <w:right w:w="0" w:type="dxa"/>
                                  </w:tcMar>
                                </w:tcPr>
                                <w:p w14:paraId="62F7B9D4" w14:textId="084D03F4" w:rsidR="00FF052F" w:rsidRPr="00237FB2" w:rsidRDefault="00FF052F" w:rsidP="00B03FE2">
                                  <w:pPr>
                                    <w:pStyle w:val="BulletContinuedLevel1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237FB2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</w:rPr>
                                    <w:t>CLASSIFICATION</w:t>
                                  </w:r>
                                  <w:r w:rsidRPr="00237FB2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5110" w:type="dxa"/>
                                </w:tcPr>
                                <w:p w14:paraId="54A0D79A" w14:textId="61405CE9" w:rsidR="00FF052F" w:rsidRPr="00237FB2" w:rsidRDefault="00FF052F" w:rsidP="00B03FE2">
                                  <w:pPr>
                                    <w:pStyle w:val="BulletContinuedLevel1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237FB2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color w:val="FFFFFF" w:themeColor="background1"/>
                                    </w:rPr>
                                    <w:t>Internal</w:t>
                                  </w:r>
                                </w:p>
                              </w:tc>
                            </w:tr>
                          </w:tbl>
                          <w:p w14:paraId="2A427702" w14:textId="77777777" w:rsidR="00FF052F" w:rsidRPr="0015218D" w:rsidRDefault="00FF052F" w:rsidP="009E6B58">
                            <w:pPr>
                              <w:pStyle w:val="BulletContinuedLevel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C52D5" id="Rectangle 12" o:spid="_x0000_s1026" style="position:absolute;left:0;text-align:left;margin-left:-7.5pt;margin-top:431.25pt;width:419.95pt;height:175.5pt;z-index:251947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" fillcolor="#00b8f1" stroked="f" strokeweight="3pt">
                <v:shadow on="t" color="black" opacity="24903f" origin=",.5" offset="0,.55556mm"/>
                <v:textbox>
                  <w:txbxContent>
                    <w:tbl>
                      <w:tblPr>
                        <w:tblW w:w="8010" w:type="dxa"/>
                        <w:tblBorders>
                          <w:insideH w:val="single" w:sz="4" w:space="0" w:color="FFFFFF"/>
                          <w:insideV w:val="single" w:sz="4" w:space="0" w:color="FFFFFF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900"/>
                        <w:gridCol w:w="5110"/>
                      </w:tblGrid>
                      <w:tr w:rsidR="00FF052F" w:rsidRPr="00237FB2" w14:paraId="4D60EB12" w14:textId="77777777" w:rsidTr="00F709FF">
                        <w:trPr>
                          <w:trHeight w:val="691"/>
                        </w:trPr>
                        <w:tc>
                          <w:tcPr>
                            <w:tcW w:w="2900" w:type="dxa"/>
                            <w:tcMar>
                              <w:top w:w="29" w:type="dxa"/>
                              <w:left w:w="29" w:type="dxa"/>
                              <w:right w:w="0" w:type="dxa"/>
                            </w:tcMar>
                          </w:tcPr>
                          <w:p w14:paraId="027B4BF7" w14:textId="1CAE174C" w:rsidR="00FF052F" w:rsidRPr="00237FB2" w:rsidRDefault="00FF052F" w:rsidP="00F709FF">
                            <w:pPr>
                              <w:pStyle w:val="BulletContinuedLevel1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237FB2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</w:rPr>
                              <w:t>DOCUMENT NAME</w:t>
                            </w:r>
                          </w:p>
                        </w:tc>
                        <w:tc>
                          <w:tcPr>
                            <w:tcW w:w="5110" w:type="dxa"/>
                          </w:tcPr>
                          <w:p w14:paraId="6C433D84" w14:textId="525A6804" w:rsidR="00FF052F" w:rsidRPr="00237FB2" w:rsidRDefault="00FF052F" w:rsidP="00F709FF">
                            <w:pPr>
                              <w:pStyle w:val="BulletContinuedLevel1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</w:rPr>
                              <w:t>Data Storage &amp; Purging AID</w:t>
                            </w:r>
                          </w:p>
                          <w:p w14:paraId="4F1E02DE" w14:textId="06F194E1" w:rsidR="00FF052F" w:rsidRPr="00237FB2" w:rsidRDefault="00FF052F" w:rsidP="00F709FF">
                            <w:pPr>
                              <w:pStyle w:val="BulletContinuedLevel1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</w:rPr>
                              <w:t>TDG_RezAir</w:t>
                            </w:r>
                            <w:r w:rsidRPr="00237FB2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c>
                      </w:tr>
                      <w:tr w:rsidR="00FF052F" w:rsidRPr="00237FB2" w14:paraId="3D98CCC3" w14:textId="77777777" w:rsidTr="00F709FF">
                        <w:trPr>
                          <w:trHeight w:val="486"/>
                        </w:trPr>
                        <w:tc>
                          <w:tcPr>
                            <w:tcW w:w="2900" w:type="dxa"/>
                            <w:tcMar>
                              <w:top w:w="29" w:type="dxa"/>
                              <w:left w:w="29" w:type="dxa"/>
                              <w:right w:w="0" w:type="dxa"/>
                            </w:tcMar>
                          </w:tcPr>
                          <w:p w14:paraId="1A26FC04" w14:textId="0B083FF5" w:rsidR="00FF052F" w:rsidRPr="00237FB2" w:rsidRDefault="00FF052F" w:rsidP="00B03FE2">
                            <w:pPr>
                              <w:pStyle w:val="BulletContinuedLevel1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237FB2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</w:rPr>
                              <w:t>VERSION NO.</w:t>
                            </w:r>
                          </w:p>
                        </w:tc>
                        <w:tc>
                          <w:tcPr>
                            <w:tcW w:w="5110" w:type="dxa"/>
                          </w:tcPr>
                          <w:p w14:paraId="649EDD33" w14:textId="548B15DD" w:rsidR="00FF052F" w:rsidRPr="00237FB2" w:rsidRDefault="00FF052F" w:rsidP="00B03FE2">
                            <w:pPr>
                              <w:pStyle w:val="BulletContinuedLevel1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 w:rsidRPr="00237FB2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</w:rPr>
                              <w:t>0</w:t>
                            </w:r>
                          </w:p>
                        </w:tc>
                      </w:tr>
                      <w:tr w:rsidR="00FF052F" w:rsidRPr="00237FB2" w14:paraId="0DDB1F0A" w14:textId="77777777" w:rsidTr="00B03FE2">
                        <w:trPr>
                          <w:trHeight w:val="592"/>
                        </w:trPr>
                        <w:tc>
                          <w:tcPr>
                            <w:tcW w:w="2900" w:type="dxa"/>
                            <w:tcMar>
                              <w:top w:w="29" w:type="dxa"/>
                              <w:left w:w="29" w:type="dxa"/>
                              <w:right w:w="0" w:type="dxa"/>
                            </w:tcMar>
                          </w:tcPr>
                          <w:p w14:paraId="29F42983" w14:textId="0CD64C7B" w:rsidR="00FF052F" w:rsidRPr="00237FB2" w:rsidRDefault="00FF052F" w:rsidP="00B03FE2">
                            <w:pPr>
                              <w:pStyle w:val="BulletContinuedLevel1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237FB2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</w:rPr>
                              <w:t>RELEASE DATE</w:t>
                            </w:r>
                          </w:p>
                        </w:tc>
                        <w:tc>
                          <w:tcPr>
                            <w:tcW w:w="5110" w:type="dxa"/>
                          </w:tcPr>
                          <w:p w14:paraId="16E943CF" w14:textId="421A92F1" w:rsidR="00FF052F" w:rsidRPr="00237FB2" w:rsidRDefault="00FF052F" w:rsidP="00742BFC">
                            <w:pPr>
                              <w:pStyle w:val="BulletContinuedLevel1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12-Oct-25</w:t>
                            </w:r>
                          </w:p>
                        </w:tc>
                      </w:tr>
                      <w:tr w:rsidR="00FF052F" w:rsidRPr="00237FB2" w14:paraId="397C03C4" w14:textId="77777777" w:rsidTr="009E6B58">
                        <w:trPr>
                          <w:trHeight w:val="1365"/>
                        </w:trPr>
                        <w:tc>
                          <w:tcPr>
                            <w:tcW w:w="2900" w:type="dxa"/>
                            <w:tcMar>
                              <w:top w:w="29" w:type="dxa"/>
                              <w:left w:w="29" w:type="dxa"/>
                              <w:right w:w="0" w:type="dxa"/>
                            </w:tcMar>
                          </w:tcPr>
                          <w:p w14:paraId="62F7B9D4" w14:textId="084D03F4" w:rsidR="00FF052F" w:rsidRPr="00237FB2" w:rsidRDefault="00FF052F" w:rsidP="00B03FE2">
                            <w:pPr>
                              <w:pStyle w:val="BulletContinuedLevel1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237FB2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</w:rPr>
                              <w:t>CLASSIFICATION</w:t>
                            </w:r>
                            <w:r w:rsidRPr="00237FB2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5110" w:type="dxa"/>
                          </w:tcPr>
                          <w:p w14:paraId="54A0D79A" w14:textId="61405CE9" w:rsidR="00FF052F" w:rsidRPr="00237FB2" w:rsidRDefault="00FF052F" w:rsidP="00B03FE2">
                            <w:pPr>
                              <w:pStyle w:val="BulletContinuedLevel1"/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237FB2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</w:rPr>
                              <w:t>Internal</w:t>
                            </w:r>
                          </w:p>
                        </w:tc>
                      </w:tr>
                    </w:tbl>
                    <w:p w14:paraId="2A427702" w14:textId="77777777" w:rsidR="00FF052F" w:rsidRPr="0015218D" w:rsidRDefault="00FF052F" w:rsidP="009E6B58">
                      <w:pPr>
                        <w:pStyle w:val="BulletContinuedLevel1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23D67" w:rsidRPr="00E915C4">
        <w:rPr>
          <w:noProof/>
          <w:color w:val="FFFFFF" w:themeColor="background1"/>
          <w:lang w:val="en-IN" w:eastAsia="en-IN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57405E88" wp14:editId="7201B463">
                <wp:simplePos x="0" y="0"/>
                <wp:positionH relativeFrom="column">
                  <wp:posOffset>-1085851</wp:posOffset>
                </wp:positionH>
                <wp:positionV relativeFrom="paragraph">
                  <wp:posOffset>2036445</wp:posOffset>
                </wp:positionV>
                <wp:extent cx="4905375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05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8F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1C8F04" id="Straight Connector 17" o:spid="_x0000_s1026" style="position:absolute;flip:y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5.5pt,160.35pt" to="300.75pt,1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" strokecolor="#00b8f1" strokeweight="1pt"/>
            </w:pict>
          </mc:Fallback>
        </mc:AlternateContent>
      </w:r>
      <w:r w:rsidR="00193629">
        <w:rPr>
          <w:noProof/>
          <w:color w:val="FFFFFF" w:themeColor="background1"/>
          <w:lang w:val="en-IN" w:eastAsia="en-IN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5C6C9E5F" wp14:editId="1EF3E1C4">
                <wp:simplePos x="0" y="0"/>
                <wp:positionH relativeFrom="column">
                  <wp:posOffset>-184795</wp:posOffset>
                </wp:positionH>
                <wp:positionV relativeFrom="paragraph">
                  <wp:posOffset>8290607</wp:posOffset>
                </wp:positionV>
                <wp:extent cx="5465701" cy="552734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5701" cy="5527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8BC339" w14:textId="5F062665" w:rsidR="00FF052F" w:rsidRPr="00237FB2" w:rsidRDefault="00FF052F" w:rsidP="00193629">
                            <w:pPr>
                              <w:spacing w:line="276" w:lineRule="auto"/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3"/>
                                <w:szCs w:val="13"/>
                              </w:rPr>
                            </w:pPr>
                            <w:r w:rsidRPr="00237FB2"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3"/>
                                <w:szCs w:val="13"/>
                              </w:rPr>
                              <w:t>This document of Cybage Software Pvt. Ltd. is for restricted circulation. No part of this publication may be reproduced, stored in a retrieval system, or transmitted in any form or by any means – recording, photocopying, electronic and mechanical, without prior written permission of Cybage Software Pvt.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6C9E5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14.55pt;margin-top:652.8pt;width:430.35pt;height:43.5pt;z-index:25195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" filled="f" stroked="f" strokeweight=".5pt">
                <v:textbox>
                  <w:txbxContent>
                    <w:p w14:paraId="018BC339" w14:textId="5F062665" w:rsidR="00FF052F" w:rsidRPr="00237FB2" w:rsidRDefault="00FF052F" w:rsidP="00193629">
                      <w:pPr>
                        <w:spacing w:line="276" w:lineRule="auto"/>
                        <w:rPr>
                          <w:rFonts w:ascii="Segoe UI" w:hAnsi="Segoe UI" w:cs="Segoe UI"/>
                          <w:color w:val="404040" w:themeColor="text1" w:themeTint="BF"/>
                          <w:sz w:val="13"/>
                          <w:szCs w:val="13"/>
                        </w:rPr>
                      </w:pPr>
                      <w:r w:rsidRPr="00237FB2">
                        <w:rPr>
                          <w:rFonts w:ascii="Segoe UI" w:hAnsi="Segoe UI" w:cs="Segoe UI"/>
                          <w:color w:val="404040" w:themeColor="text1" w:themeTint="BF"/>
                          <w:sz w:val="13"/>
                          <w:szCs w:val="13"/>
                        </w:rPr>
                        <w:t>This document of Cybage Software Pvt. Ltd. is for restricted circulation. No part of this publication may be reproduced, stored in a retrieval system, or transmitted in any form or by any means – recording, photocopying, electronic and mechanical, without prior written permission of Cybage Software Pvt. Ltd.</w:t>
                      </w:r>
                    </w:p>
                  </w:txbxContent>
                </v:textbox>
              </v:shape>
            </w:pict>
          </mc:Fallback>
        </mc:AlternateContent>
      </w:r>
      <w:r w:rsidR="002B104C" w:rsidRPr="00E915C4">
        <w:rPr>
          <w:noProof/>
          <w:color w:val="FFFFFF" w:themeColor="background1"/>
          <w:lang w:val="en-IN" w:eastAsia="en-IN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58CB1E5F" wp14:editId="06A889E9">
                <wp:simplePos x="0" y="0"/>
                <wp:positionH relativeFrom="margin">
                  <wp:posOffset>-266700</wp:posOffset>
                </wp:positionH>
                <wp:positionV relativeFrom="paragraph">
                  <wp:posOffset>163830</wp:posOffset>
                </wp:positionV>
                <wp:extent cx="1802921" cy="586316"/>
                <wp:effectExtent l="0" t="0" r="6985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921" cy="586316"/>
                        </a:xfrm>
                        <a:prstGeom prst="rect">
                          <a:avLst/>
                        </a:prstGeom>
                        <a:blipFill>
                          <a:blip r:embed="rId11"/>
                          <a:stretch>
                            <a:fillRect r="-410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45AB4" id="Rectangle 25" o:spid="_x0000_s1026" style="position:absolute;margin-left:-21pt;margin-top:12.9pt;width:141.95pt;height:46.15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" stroked="f" strokeweight="2pt">
                <v:fill r:id="rId12" o:title="" recolor="t" rotate="t" type="frame"/>
                <w10:wrap anchorx="margin"/>
              </v:rect>
            </w:pict>
          </mc:Fallback>
        </mc:AlternateContent>
      </w:r>
      <w:r w:rsidR="005934A1" w:rsidRPr="00E915C4">
        <w:rPr>
          <w:b w:val="0"/>
          <w:noProof/>
          <w:color w:val="FFFFFF" w:themeColor="background1"/>
          <w:lang w:val="en-IN" w:eastAsia="en-IN"/>
        </w:rPr>
        <mc:AlternateContent>
          <mc:Choice Requires="wps">
            <w:drawing>
              <wp:anchor distT="0" distB="0" distL="114300" distR="114300" simplePos="0" relativeHeight="251243520" behindDoc="1" locked="0" layoutInCell="1" allowOverlap="1" wp14:anchorId="46620474" wp14:editId="2607259B">
                <wp:simplePos x="0" y="0"/>
                <wp:positionH relativeFrom="column">
                  <wp:posOffset>-923925</wp:posOffset>
                </wp:positionH>
                <wp:positionV relativeFrom="page">
                  <wp:posOffset>0</wp:posOffset>
                </wp:positionV>
                <wp:extent cx="7771130" cy="10072370"/>
                <wp:effectExtent l="0" t="0" r="1270" b="5080"/>
                <wp:wrapNone/>
                <wp:docPr id="7" name="Text Box 152" descr="iStock_000009179287Small_F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1130" cy="10072370"/>
                        </a:xfrm>
                        <a:prstGeom prst="rect">
                          <a:avLst/>
                        </a:prstGeom>
                        <a:blipFill dpi="0" rotWithShape="0">
                          <a:blip r:embed="rId13"/>
                          <a:srcRect/>
                          <a:stretch>
                            <a:fillRect r="-4101"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CE45F84" w14:textId="77777777" w:rsidR="00FF052F" w:rsidRDefault="00FF052F" w:rsidP="00E457F8">
                            <w:r>
                              <w:t xml:space="preserve"> </w:t>
                            </w:r>
                          </w:p>
                          <w:p w14:paraId="7321E008" w14:textId="0D3500D0" w:rsidR="00FF052F" w:rsidRDefault="00FF052F" w:rsidP="00D377E5">
                            <w:pPr>
                              <w:tabs>
                                <w:tab w:val="left" w:pos="0"/>
                              </w:tabs>
                              <w:ind w:left="1080" w:hanging="117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620474" id="Text Box 152" o:spid="_x0000_s1028" type="#_x0000_t202" alt="iStock_000009179287Small_F1" style="position:absolute;left:0;text-align:left;margin-left:-72.75pt;margin-top:0;width:611.9pt;height:793.1pt;z-index:-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" stroked="f">
                <v:fill r:id="rId14" o:title="iStock_000009179287Small_F1" recolor="t" type="frame"/>
                <v:textbox>
                  <w:txbxContent>
                    <w:p w14:paraId="3CE45F84" w14:textId="77777777" w:rsidR="00FF052F" w:rsidRDefault="00FF052F" w:rsidP="00E457F8">
                      <w:r>
                        <w:t xml:space="preserve"> </w:t>
                      </w:r>
                    </w:p>
                    <w:p w14:paraId="7321E008" w14:textId="0D3500D0" w:rsidR="00FF052F" w:rsidRDefault="00FF052F" w:rsidP="00D377E5">
                      <w:pPr>
                        <w:tabs>
                          <w:tab w:val="left" w:pos="0"/>
                        </w:tabs>
                        <w:ind w:left="1080" w:hanging="1170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3D7CCB" w:rsidRPr="00E915C4">
        <w:rPr>
          <w:color w:val="FFFFFF" w:themeColor="background1"/>
        </w:rPr>
        <w:t xml:space="preserve">                                                                                   </w:t>
      </w:r>
      <w:r w:rsidR="002670AF" w:rsidRPr="00E915C4">
        <w:rPr>
          <w:color w:val="FFFFFF" w:themeColor="background1"/>
        </w:rPr>
        <w:br w:type="page"/>
      </w:r>
      <w:r w:rsidR="00E915C4" w:rsidRPr="003B56B6">
        <w:rPr>
          <w:rFonts w:ascii="Segoe UI" w:hAnsi="Segoe UI" w:cs="Segoe UI"/>
          <w:noProof/>
          <w:color w:val="FFFFFF" w:themeColor="background1"/>
          <w:lang w:val="en-IN" w:eastAsia="en-IN"/>
        </w:rPr>
        <mc:AlternateContent>
          <mc:Choice Requires="wps">
            <w:drawing>
              <wp:anchor distT="0" distB="0" distL="114300" distR="114300" simplePos="0" relativeHeight="251954176" behindDoc="1" locked="0" layoutInCell="1" allowOverlap="1" wp14:anchorId="6F0C54F1" wp14:editId="0BD78D99">
                <wp:simplePos x="0" y="0"/>
                <wp:positionH relativeFrom="page">
                  <wp:posOffset>0</wp:posOffset>
                </wp:positionH>
                <wp:positionV relativeFrom="paragraph">
                  <wp:posOffset>-48260</wp:posOffset>
                </wp:positionV>
                <wp:extent cx="7772400" cy="3048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04800"/>
                        </a:xfrm>
                        <a:prstGeom prst="rect">
                          <a:avLst/>
                        </a:prstGeom>
                        <a:solidFill>
                          <a:srgbClr val="2B3B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DF7B3F" id="Rectangle 29" o:spid="_x0000_s1026" style="position:absolute;margin-left:0;margin-top:-3.8pt;width:612pt;height:24pt;z-index:-25136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" fillcolor="#2b3b4c" stroked="f" strokeweight="2pt">
                <w10:wrap anchorx="page"/>
              </v:rect>
            </w:pict>
          </mc:Fallback>
        </mc:AlternateContent>
      </w:r>
      <w:r w:rsidR="00EB5D42">
        <w:rPr>
          <w:rFonts w:ascii="Segoe UI" w:hAnsi="Segoe UI" w:cs="Segoe UI"/>
          <w:color w:val="FFFFFF" w:themeColor="background1"/>
        </w:rPr>
        <w:t>Revision</w:t>
      </w:r>
      <w:r w:rsidR="0027451C" w:rsidRPr="003B56B6">
        <w:rPr>
          <w:rFonts w:ascii="Segoe UI" w:hAnsi="Segoe UI" w:cs="Segoe UI"/>
          <w:color w:val="FFFFFF" w:themeColor="background1"/>
        </w:rPr>
        <w:t xml:space="preserve"> History</w:t>
      </w:r>
    </w:p>
    <w:p w14:paraId="48D373DE" w14:textId="77777777" w:rsidR="0027451C" w:rsidRPr="003B56B6" w:rsidRDefault="0027451C" w:rsidP="0043345D">
      <w:pPr>
        <w:jc w:val="both"/>
        <w:rPr>
          <w:rFonts w:ascii="Segoe UI" w:hAnsi="Segoe UI" w:cs="Segoe UI"/>
        </w:rPr>
      </w:pPr>
    </w:p>
    <w:tbl>
      <w:tblPr>
        <w:tblStyle w:val="ListTable3"/>
        <w:tblW w:w="962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020" w:firstRow="1" w:lastRow="0" w:firstColumn="0" w:lastColumn="0" w:noHBand="0" w:noVBand="0"/>
      </w:tblPr>
      <w:tblGrid>
        <w:gridCol w:w="997"/>
        <w:gridCol w:w="2148"/>
        <w:gridCol w:w="2160"/>
        <w:gridCol w:w="1350"/>
        <w:gridCol w:w="2970"/>
      </w:tblGrid>
      <w:tr w:rsidR="003B56B6" w:rsidRPr="003B56B6" w14:paraId="6EC2DA88" w14:textId="77777777" w:rsidTr="00130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8F1"/>
          </w:tcPr>
          <w:p w14:paraId="2ED6B569" w14:textId="77777777" w:rsidR="003B56B6" w:rsidRPr="00047085" w:rsidRDefault="003B56B6" w:rsidP="0043345D">
            <w:pPr>
              <w:pStyle w:val="TableHeading"/>
              <w:jc w:val="both"/>
              <w:rPr>
                <w:rFonts w:ascii="Segoe UI" w:hAnsi="Segoe UI" w:cs="Segoe UI"/>
                <w:b/>
                <w:bCs w:val="0"/>
                <w:color w:val="FFFFFF" w:themeColor="background1"/>
              </w:rPr>
            </w:pPr>
            <w:r w:rsidRPr="00047085">
              <w:rPr>
                <w:rFonts w:ascii="Segoe UI" w:hAnsi="Segoe UI" w:cs="Segoe UI"/>
                <w:b/>
                <w:bCs w:val="0"/>
                <w:color w:val="FFFFFF" w:themeColor="background1"/>
              </w:rPr>
              <w:t>Version No.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8F1"/>
          </w:tcPr>
          <w:p w14:paraId="7DFA496B" w14:textId="23698617" w:rsidR="003B56B6" w:rsidRPr="00047085" w:rsidRDefault="003B56B6" w:rsidP="0043345D">
            <w:pPr>
              <w:pStyle w:val="TableHeading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 w:val="0"/>
                <w:color w:val="FFFFFF" w:themeColor="background1"/>
              </w:rPr>
            </w:pPr>
            <w:r w:rsidRPr="00047085">
              <w:rPr>
                <w:rFonts w:ascii="Segoe UI" w:hAnsi="Segoe UI" w:cs="Segoe UI"/>
                <w:b/>
                <w:bCs w:val="0"/>
                <w:color w:val="FFFFFF" w:themeColor="background1"/>
              </w:rPr>
              <w:t xml:space="preserve">Authored / Modified </w:t>
            </w:r>
            <w:proofErr w:type="gramStart"/>
            <w:r w:rsidRPr="00047085">
              <w:rPr>
                <w:rFonts w:ascii="Segoe UI" w:hAnsi="Segoe UI" w:cs="Segoe UI"/>
                <w:b/>
                <w:bCs w:val="0"/>
                <w:color w:val="FFFFFF" w:themeColor="background1"/>
              </w:rPr>
              <w:t>by</w:t>
            </w:r>
            <w:r w:rsidR="00D24C05">
              <w:rPr>
                <w:rFonts w:ascii="Segoe UI" w:hAnsi="Segoe UI" w:cs="Segoe UI"/>
                <w:b/>
                <w:bCs w:val="0"/>
                <w:color w:val="FFFFFF" w:themeColor="background1"/>
              </w:rPr>
              <w:t>,</w:t>
            </w:r>
            <w:proofErr w:type="gramEnd"/>
            <w:r w:rsidR="00D24C05">
              <w:rPr>
                <w:rFonts w:ascii="Segoe UI" w:hAnsi="Segoe UI" w:cs="Segoe UI"/>
                <w:b/>
                <w:bCs w:val="0"/>
                <w:color w:val="FFFFFF" w:themeColor="background1"/>
              </w:rPr>
              <w:t xml:space="preserve"> 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8F1"/>
          </w:tcPr>
          <w:p w14:paraId="05DF8AA1" w14:textId="77777777" w:rsidR="003B56B6" w:rsidRPr="00047085" w:rsidRDefault="003B56B6" w:rsidP="0043345D">
            <w:pPr>
              <w:pStyle w:val="TableHeading"/>
              <w:jc w:val="both"/>
              <w:rPr>
                <w:rFonts w:ascii="Segoe UI" w:hAnsi="Segoe UI" w:cs="Segoe UI"/>
                <w:b/>
                <w:bCs w:val="0"/>
                <w:color w:val="FFFFFF" w:themeColor="background1"/>
              </w:rPr>
            </w:pPr>
            <w:r w:rsidRPr="00047085">
              <w:rPr>
                <w:rFonts w:ascii="Segoe UI" w:hAnsi="Segoe UI" w:cs="Segoe UI"/>
                <w:b/>
                <w:bCs w:val="0"/>
                <w:color w:val="FFFFFF" w:themeColor="background1"/>
              </w:rPr>
              <w:t xml:space="preserve">Reviewed </w:t>
            </w:r>
            <w:proofErr w:type="gramStart"/>
            <w:r w:rsidRPr="00047085">
              <w:rPr>
                <w:rFonts w:ascii="Segoe UI" w:hAnsi="Segoe UI" w:cs="Segoe UI"/>
                <w:b/>
                <w:bCs w:val="0"/>
                <w:color w:val="FFFFFF" w:themeColor="background1"/>
              </w:rPr>
              <w:t>by,</w:t>
            </w:r>
            <w:proofErr w:type="gramEnd"/>
            <w:r w:rsidRPr="00047085">
              <w:rPr>
                <w:rFonts w:ascii="Segoe UI" w:hAnsi="Segoe UI" w:cs="Segoe UI"/>
                <w:b/>
                <w:bCs w:val="0"/>
                <w:color w:val="FFFFFF" w:themeColor="background1"/>
              </w:rPr>
              <w:t xml:space="preserve"> Date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8F1"/>
          </w:tcPr>
          <w:p w14:paraId="6BD60699" w14:textId="77777777" w:rsidR="003B56B6" w:rsidRPr="00047085" w:rsidRDefault="003B56B6" w:rsidP="0043345D">
            <w:pPr>
              <w:pStyle w:val="TableHeading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 w:val="0"/>
                <w:color w:val="FFFFFF" w:themeColor="background1"/>
              </w:rPr>
            </w:pPr>
            <w:r w:rsidRPr="00047085">
              <w:rPr>
                <w:rFonts w:ascii="Segoe UI" w:hAnsi="Segoe UI" w:cs="Segoe UI"/>
                <w:b/>
                <w:bCs w:val="0"/>
                <w:color w:val="FFFFFF" w:themeColor="background1"/>
              </w:rPr>
              <w:t xml:space="preserve">Approved </w:t>
            </w:r>
            <w:proofErr w:type="gramStart"/>
            <w:r w:rsidRPr="00047085">
              <w:rPr>
                <w:rFonts w:ascii="Segoe UI" w:hAnsi="Segoe UI" w:cs="Segoe UI"/>
                <w:b/>
                <w:bCs w:val="0"/>
                <w:color w:val="FFFFFF" w:themeColor="background1"/>
              </w:rPr>
              <w:t>by,</w:t>
            </w:r>
            <w:proofErr w:type="gramEnd"/>
            <w:r w:rsidRPr="00047085">
              <w:rPr>
                <w:rFonts w:ascii="Segoe UI" w:hAnsi="Segoe UI" w:cs="Segoe UI"/>
                <w:b/>
                <w:bCs w:val="0"/>
                <w:color w:val="FFFFFF" w:themeColor="background1"/>
              </w:rPr>
              <w:t xml:space="preserve"> 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8F1"/>
          </w:tcPr>
          <w:p w14:paraId="0CC7F9B2" w14:textId="77777777" w:rsidR="003B56B6" w:rsidRPr="00047085" w:rsidRDefault="003B56B6" w:rsidP="0043345D">
            <w:pPr>
              <w:pStyle w:val="TableHeading"/>
              <w:jc w:val="both"/>
              <w:rPr>
                <w:rFonts w:ascii="Segoe UI" w:hAnsi="Segoe UI" w:cs="Segoe UI"/>
                <w:b/>
                <w:bCs w:val="0"/>
                <w:color w:val="FFFFFF" w:themeColor="background1"/>
              </w:rPr>
            </w:pPr>
            <w:r w:rsidRPr="00047085">
              <w:rPr>
                <w:rFonts w:ascii="Segoe UI" w:hAnsi="Segoe UI" w:cs="Segoe UI"/>
                <w:b/>
                <w:bCs w:val="0"/>
                <w:color w:val="FFFFFF" w:themeColor="background1"/>
              </w:rPr>
              <w:t>Remarks / Change History</w:t>
            </w:r>
          </w:p>
        </w:tc>
      </w:tr>
      <w:tr w:rsidR="003C1E2D" w:rsidRPr="003B56B6" w14:paraId="60D2DE15" w14:textId="77777777" w:rsidTr="00130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8E70" w14:textId="684E5604" w:rsidR="003C1E2D" w:rsidRPr="003C1E2D" w:rsidRDefault="00044BE1" w:rsidP="0043345D">
            <w:pPr>
              <w:pStyle w:val="TableCellBody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1.0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3426A" w14:textId="62F5C5BA" w:rsidR="003C1E2D" w:rsidRPr="003C1E2D" w:rsidRDefault="002348A5" w:rsidP="0043345D">
            <w:pPr>
              <w:pStyle w:val="TableCellBody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Nilophar S / Dwarkesh M</w:t>
            </w:r>
            <w:r w:rsidR="003C1E2D" w:rsidRPr="003C1E2D">
              <w:rPr>
                <w:rFonts w:ascii="Segoe UI" w:hAnsi="Segoe UI" w:cs="Segoe UI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7D3A6" w14:textId="35A3F328" w:rsidR="003C1E2D" w:rsidRPr="003C1E2D" w:rsidRDefault="003C1E2D" w:rsidP="0043345D">
            <w:pPr>
              <w:pStyle w:val="TableCellBody"/>
              <w:jc w:val="both"/>
              <w:rPr>
                <w:rFonts w:ascii="Segoe UI" w:hAnsi="Segoe UI" w:cs="Segoe U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F3370" w14:textId="555B3A52" w:rsidR="003C1E2D" w:rsidRPr="003C1E2D" w:rsidRDefault="00737EA4" w:rsidP="0043345D">
            <w:pPr>
              <w:pStyle w:val="TableCellBody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12-10-25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52900" w14:textId="5EC0DDE2" w:rsidR="003C1E2D" w:rsidRPr="003B56B6" w:rsidRDefault="00486354" w:rsidP="0043345D">
            <w:pPr>
              <w:pStyle w:val="TableCellBody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V1</w:t>
            </w:r>
          </w:p>
        </w:tc>
      </w:tr>
    </w:tbl>
    <w:p w14:paraId="196F6AC8" w14:textId="04F07A2F" w:rsidR="009A0514" w:rsidRDefault="009A0514" w:rsidP="0043345D">
      <w:pPr>
        <w:pStyle w:val="Heading5"/>
        <w:tabs>
          <w:tab w:val="left" w:pos="10350"/>
        </w:tabs>
        <w:jc w:val="both"/>
        <w:rPr>
          <w:rFonts w:ascii="Segoe UI" w:hAnsi="Segoe UI" w:cs="Segoe UI"/>
        </w:rPr>
      </w:pPr>
    </w:p>
    <w:p w14:paraId="188C0D7B" w14:textId="4FEDE832" w:rsidR="00EB5D42" w:rsidRDefault="00EB5D42" w:rsidP="0043345D">
      <w:pPr>
        <w:pStyle w:val="BodyText"/>
        <w:jc w:val="both"/>
      </w:pPr>
    </w:p>
    <w:p w14:paraId="74F1AF10" w14:textId="76D5DE0A" w:rsidR="00EB5D42" w:rsidRDefault="00EB5D42" w:rsidP="0043345D">
      <w:pPr>
        <w:pStyle w:val="BodyText"/>
        <w:jc w:val="both"/>
      </w:pPr>
    </w:p>
    <w:p w14:paraId="05B40EC3" w14:textId="67A6FC52" w:rsidR="00EB5D42" w:rsidRDefault="00EB5D42" w:rsidP="0043345D">
      <w:pPr>
        <w:pStyle w:val="BodyText"/>
        <w:jc w:val="both"/>
      </w:pPr>
    </w:p>
    <w:p w14:paraId="0C2AB972" w14:textId="5E191438" w:rsidR="00EB5D42" w:rsidRDefault="00EB5D42" w:rsidP="0043345D">
      <w:pPr>
        <w:pStyle w:val="BodyText"/>
        <w:jc w:val="both"/>
      </w:pPr>
    </w:p>
    <w:p w14:paraId="03297EF7" w14:textId="69F87C4E" w:rsidR="00EB5D42" w:rsidRDefault="00EB5D42" w:rsidP="0043345D">
      <w:pPr>
        <w:pStyle w:val="BodyText"/>
        <w:jc w:val="both"/>
      </w:pPr>
    </w:p>
    <w:p w14:paraId="7CC5AD7A" w14:textId="469D1CCD" w:rsidR="00EB5D42" w:rsidRDefault="00EB5D42" w:rsidP="0043345D">
      <w:pPr>
        <w:pStyle w:val="BodyText"/>
        <w:jc w:val="both"/>
      </w:pPr>
    </w:p>
    <w:p w14:paraId="1466CB81" w14:textId="4699BDF9" w:rsidR="00EB5D42" w:rsidRDefault="00EB5D42" w:rsidP="0043345D">
      <w:pPr>
        <w:pStyle w:val="BodyText"/>
        <w:jc w:val="both"/>
      </w:pPr>
    </w:p>
    <w:p w14:paraId="1319D672" w14:textId="614496D9" w:rsidR="00EB5D42" w:rsidRDefault="00EB5D42" w:rsidP="0043345D">
      <w:pPr>
        <w:pStyle w:val="BodyText"/>
        <w:jc w:val="both"/>
      </w:pPr>
    </w:p>
    <w:p w14:paraId="1F5BEEF5" w14:textId="24EAE49A" w:rsidR="00EB5D42" w:rsidRDefault="00EB5D42" w:rsidP="0043345D">
      <w:pPr>
        <w:pStyle w:val="BodyText"/>
        <w:jc w:val="both"/>
      </w:pPr>
    </w:p>
    <w:p w14:paraId="6250B93E" w14:textId="4DDF5C6F" w:rsidR="00EB5D42" w:rsidRDefault="00EB5D42" w:rsidP="0043345D">
      <w:pPr>
        <w:pStyle w:val="BodyText"/>
        <w:jc w:val="both"/>
      </w:pPr>
    </w:p>
    <w:p w14:paraId="0CE9F128" w14:textId="05D5556A" w:rsidR="00EB5D42" w:rsidRDefault="00EB5D42" w:rsidP="0043345D">
      <w:pPr>
        <w:pStyle w:val="BodyText"/>
        <w:jc w:val="both"/>
      </w:pPr>
    </w:p>
    <w:p w14:paraId="643A7ABA" w14:textId="7EE218A8" w:rsidR="00EB5D42" w:rsidRDefault="00EB5D42" w:rsidP="0043345D">
      <w:pPr>
        <w:pStyle w:val="BodyText"/>
        <w:jc w:val="both"/>
      </w:pPr>
    </w:p>
    <w:p w14:paraId="42D8E708" w14:textId="1623FD71" w:rsidR="00EB5D42" w:rsidRDefault="00EB5D42" w:rsidP="0043345D">
      <w:pPr>
        <w:pStyle w:val="BodyText"/>
        <w:jc w:val="both"/>
      </w:pPr>
    </w:p>
    <w:p w14:paraId="7DBEA23A" w14:textId="15628488" w:rsidR="00EB5D42" w:rsidRDefault="00EB5D42" w:rsidP="0043345D">
      <w:pPr>
        <w:pStyle w:val="BodyText"/>
        <w:jc w:val="both"/>
      </w:pPr>
    </w:p>
    <w:p w14:paraId="7F8319D0" w14:textId="63823A8B" w:rsidR="00EB5D42" w:rsidRDefault="00EB5D42" w:rsidP="0043345D">
      <w:pPr>
        <w:pStyle w:val="BodyText"/>
        <w:jc w:val="both"/>
      </w:pPr>
    </w:p>
    <w:p w14:paraId="160CDB9D" w14:textId="0651C5D8" w:rsidR="00EB5D42" w:rsidRDefault="00EB5D42" w:rsidP="0043345D">
      <w:pPr>
        <w:pStyle w:val="BodyText"/>
        <w:jc w:val="both"/>
      </w:pPr>
    </w:p>
    <w:p w14:paraId="0A1F9E9A" w14:textId="7A143715" w:rsidR="00EB5D42" w:rsidRDefault="00EB5D42" w:rsidP="0043345D">
      <w:pPr>
        <w:pStyle w:val="BodyText"/>
        <w:jc w:val="both"/>
      </w:pPr>
    </w:p>
    <w:p w14:paraId="2B1615B6" w14:textId="77777777" w:rsidR="00E56B29" w:rsidRPr="003B56B6" w:rsidRDefault="00E56B29" w:rsidP="0043345D">
      <w:pPr>
        <w:ind w:firstLine="2736"/>
        <w:jc w:val="both"/>
        <w:rPr>
          <w:rFonts w:ascii="Segoe UI" w:eastAsia="Times New Roman" w:hAnsi="Segoe UI" w:cs="Segoe UI"/>
          <w:bCs/>
          <w:color w:val="005D86"/>
        </w:rPr>
      </w:pPr>
      <w:r w:rsidRPr="003B56B6">
        <w:rPr>
          <w:rFonts w:ascii="Segoe UI" w:hAnsi="Segoe UI" w:cs="Segoe UI"/>
        </w:rPr>
        <w:br w:type="page"/>
      </w:r>
    </w:p>
    <w:p w14:paraId="51B5FD35" w14:textId="65024B9C" w:rsidR="007C4044" w:rsidRPr="003B56B6" w:rsidRDefault="00E56B29" w:rsidP="0043345D">
      <w:pPr>
        <w:ind w:firstLine="2736"/>
        <w:jc w:val="both"/>
        <w:rPr>
          <w:rFonts w:ascii="Segoe UI" w:eastAsia="Times New Roman" w:hAnsi="Segoe UI" w:cs="Segoe UI"/>
          <w:bCs/>
          <w:color w:val="005D86"/>
        </w:rPr>
      </w:pPr>
      <w:r w:rsidRPr="003B56B6">
        <w:rPr>
          <w:rFonts w:ascii="Segoe UI" w:hAnsi="Segoe UI" w:cs="Segoe UI"/>
          <w:noProof/>
          <w:color w:val="FFFFFF" w:themeColor="background1"/>
          <w:lang w:val="en-IN" w:eastAsia="en-IN"/>
        </w:rPr>
        <mc:AlternateContent>
          <mc:Choice Requires="wps">
            <w:drawing>
              <wp:anchor distT="0" distB="0" distL="114300" distR="114300" simplePos="0" relativeHeight="251242495" behindDoc="1" locked="0" layoutInCell="1" allowOverlap="1" wp14:anchorId="19C61A4C" wp14:editId="310972FF">
                <wp:simplePos x="0" y="0"/>
                <wp:positionH relativeFrom="page">
                  <wp:posOffset>19050</wp:posOffset>
                </wp:positionH>
                <wp:positionV relativeFrom="paragraph">
                  <wp:posOffset>127313</wp:posOffset>
                </wp:positionV>
                <wp:extent cx="7753350" cy="3048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304800"/>
                        </a:xfrm>
                        <a:prstGeom prst="rect">
                          <a:avLst/>
                        </a:prstGeom>
                        <a:solidFill>
                          <a:srgbClr val="2B3B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31C54F" id="Rectangle 27" o:spid="_x0000_s1026" style="position:absolute;margin-left:1.5pt;margin-top:10pt;width:610.5pt;height:24pt;z-index:-25207398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" fillcolor="#2b3b4c" stroked="f" strokeweight="2pt">
                <w10:wrap anchorx="page"/>
              </v:rect>
            </w:pict>
          </mc:Fallback>
        </mc:AlternateContent>
      </w:r>
    </w:p>
    <w:p w14:paraId="4DBFB764" w14:textId="39113A9C" w:rsidR="006F634F" w:rsidRPr="003B56B6" w:rsidRDefault="001C2FDD" w:rsidP="0043345D">
      <w:pPr>
        <w:pStyle w:val="TOCHeading"/>
        <w:jc w:val="both"/>
        <w:rPr>
          <w:rFonts w:ascii="Segoe UI" w:hAnsi="Segoe UI" w:cs="Segoe UI"/>
          <w:color w:val="FFFFFF" w:themeColor="background1"/>
        </w:rPr>
      </w:pPr>
      <w:r w:rsidRPr="003B56B6">
        <w:rPr>
          <w:rFonts w:ascii="Segoe UI" w:hAnsi="Segoe UI" w:cs="Segoe UI"/>
          <w:color w:val="FFFFFF" w:themeColor="background1"/>
        </w:rPr>
        <w:t>Table of Contents</w:t>
      </w:r>
    </w:p>
    <w:p w14:paraId="6EFE41F3" w14:textId="784D7467" w:rsidR="006F634F" w:rsidRPr="003B56B6" w:rsidRDefault="006F634F" w:rsidP="0043345D">
      <w:pPr>
        <w:jc w:val="both"/>
        <w:rPr>
          <w:rFonts w:ascii="Segoe UI" w:hAnsi="Segoe UI" w:cs="Segoe UI"/>
        </w:rPr>
      </w:pPr>
    </w:p>
    <w:sdt>
      <w:sdtPr>
        <w:rPr>
          <w:rFonts w:ascii="Segoe UI" w:hAnsi="Segoe UI" w:cs="Segoe UI"/>
          <w:b w:val="0"/>
          <w:color w:val="auto"/>
          <w:sz w:val="20"/>
          <w:szCs w:val="20"/>
        </w:rPr>
        <w:id w:val="13175935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FAF7E9E" w14:textId="02F81FEB" w:rsidR="00652577" w:rsidRPr="003B56B6" w:rsidRDefault="00652577" w:rsidP="0043345D">
          <w:pPr>
            <w:pStyle w:val="TOCHeading"/>
            <w:jc w:val="both"/>
            <w:rPr>
              <w:rFonts w:ascii="Segoe UI" w:hAnsi="Segoe UI" w:cs="Segoe UI"/>
            </w:rPr>
          </w:pPr>
          <w:r w:rsidRPr="003B56B6">
            <w:rPr>
              <w:rFonts w:ascii="Segoe UI" w:hAnsi="Segoe UI" w:cs="Segoe UI"/>
            </w:rPr>
            <w:t>Contents</w:t>
          </w:r>
        </w:p>
        <w:p w14:paraId="61776A7F" w14:textId="75B0C614" w:rsidR="00E51F99" w:rsidRDefault="001366BB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r w:rsidRPr="00047085">
            <w:rPr>
              <w:rFonts w:ascii="Segoe UI" w:hAnsi="Segoe UI" w:cs="Segoe UI"/>
            </w:rPr>
            <w:fldChar w:fldCharType="begin"/>
          </w:r>
          <w:r w:rsidRPr="00047085">
            <w:rPr>
              <w:rFonts w:ascii="Segoe UI" w:hAnsi="Segoe UI" w:cs="Segoe UI"/>
            </w:rPr>
            <w:instrText xml:space="preserve"> TOC \o "1-3" \h \z \u </w:instrText>
          </w:r>
          <w:r w:rsidRPr="00047085">
            <w:rPr>
              <w:rFonts w:ascii="Segoe UI" w:hAnsi="Segoe UI" w:cs="Segoe UI"/>
            </w:rPr>
            <w:fldChar w:fldCharType="separate"/>
          </w:r>
          <w:hyperlink w:anchor="_Toc212023918" w:history="1">
            <w:r w:rsidR="00E51F99" w:rsidRPr="00436C47">
              <w:rPr>
                <w:rStyle w:val="Hyperlink"/>
                <w:noProof/>
              </w:rPr>
              <w:t>1. Introduction</w:t>
            </w:r>
            <w:r w:rsidR="00E51F99">
              <w:rPr>
                <w:noProof/>
                <w:webHidden/>
              </w:rPr>
              <w:tab/>
            </w:r>
            <w:r w:rsidR="00E51F99">
              <w:rPr>
                <w:noProof/>
                <w:webHidden/>
              </w:rPr>
              <w:fldChar w:fldCharType="begin"/>
            </w:r>
            <w:r w:rsidR="00E51F99">
              <w:rPr>
                <w:noProof/>
                <w:webHidden/>
              </w:rPr>
              <w:instrText xml:space="preserve"> PAGEREF _Toc212023918 \h </w:instrText>
            </w:r>
            <w:r w:rsidR="00E51F99">
              <w:rPr>
                <w:noProof/>
                <w:webHidden/>
              </w:rPr>
            </w:r>
            <w:r w:rsidR="00E51F99">
              <w:rPr>
                <w:noProof/>
                <w:webHidden/>
              </w:rPr>
              <w:fldChar w:fldCharType="separate"/>
            </w:r>
            <w:r w:rsidR="00E51F99">
              <w:rPr>
                <w:noProof/>
                <w:webHidden/>
              </w:rPr>
              <w:t>4</w:t>
            </w:r>
            <w:r w:rsidR="00E51F99">
              <w:rPr>
                <w:noProof/>
                <w:webHidden/>
              </w:rPr>
              <w:fldChar w:fldCharType="end"/>
            </w:r>
          </w:hyperlink>
        </w:p>
        <w:p w14:paraId="3D3D6D31" w14:textId="4ED59058" w:rsidR="00E51F99" w:rsidRDefault="00E51F9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19" w:history="1">
            <w:r w:rsidRPr="00436C47">
              <w:rPr>
                <w:rStyle w:val="Hyperlink"/>
                <w:noProof/>
              </w:rPr>
              <w:t>1.1 Purpose of the AID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2CF95" w14:textId="4559CDAC" w:rsidR="00E51F99" w:rsidRDefault="00E51F9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20" w:history="1">
            <w:r w:rsidRPr="00436C47">
              <w:rPr>
                <w:rStyle w:val="Hyperlink"/>
                <w:noProof/>
              </w:rPr>
              <w:t>1.2 Objective of AID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27EB7" w14:textId="29FB85D8" w:rsidR="00E51F99" w:rsidRDefault="00E51F9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21" w:history="1">
            <w:r w:rsidRPr="00436C47">
              <w:rPr>
                <w:rStyle w:val="Hyperlink"/>
                <w:noProof/>
              </w:rPr>
              <w:t>1.3 Scope of AID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4086D" w14:textId="6223509D" w:rsidR="00E51F99" w:rsidRDefault="00E51F9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22" w:history="1">
            <w:r w:rsidRPr="00436C47">
              <w:rPr>
                <w:rStyle w:val="Hyperlink"/>
                <w:noProof/>
              </w:rPr>
              <w:t>1.4 Out of Scope for AID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3FE2F" w14:textId="7745A5F9" w:rsidR="00E51F99" w:rsidRDefault="00E51F9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23" w:history="1">
            <w:r w:rsidRPr="00436C47">
              <w:rPr>
                <w:rStyle w:val="Hyperlink"/>
                <w:noProof/>
              </w:rPr>
              <w:t>1.5 Acronyms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B40F1" w14:textId="11C2C01E" w:rsidR="00E51F99" w:rsidRDefault="00E51F9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24" w:history="1">
            <w:r w:rsidRPr="00436C47">
              <w:rPr>
                <w:rStyle w:val="Hyperlink"/>
                <w:noProof/>
              </w:rPr>
              <w:t>1.6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73EBB" w14:textId="4652156A" w:rsidR="00E51F99" w:rsidRDefault="00E51F9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25" w:history="1">
            <w:r w:rsidRPr="00436C47">
              <w:rPr>
                <w:rStyle w:val="Hyperlink"/>
                <w:noProof/>
              </w:rPr>
              <w:t>2. AID Goals and Capacity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E7C53" w14:textId="70B72E77" w:rsidR="00E51F99" w:rsidRDefault="00E51F9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26" w:history="1">
            <w:r w:rsidRPr="00436C47">
              <w:rPr>
                <w:rStyle w:val="Hyperlink"/>
                <w:noProof/>
              </w:rPr>
              <w:t>2.1 AID Goal Representation (audience-wise):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467AC" w14:textId="0AE85ED5" w:rsidR="00E51F99" w:rsidRDefault="00E51F9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27" w:history="1">
            <w:r w:rsidRPr="00436C47">
              <w:rPr>
                <w:rStyle w:val="Hyperlink"/>
                <w:noProof/>
              </w:rPr>
              <w:t>3. Physical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A246D" w14:textId="1FDF0198" w:rsidR="00E51F99" w:rsidRDefault="00E51F9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28" w:history="1">
            <w:r w:rsidRPr="00436C47">
              <w:rPr>
                <w:rStyle w:val="Hyperlink"/>
                <w:noProof/>
              </w:rPr>
              <w:t>3.1 Middleware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43580" w14:textId="048F9C13" w:rsidR="00E51F99" w:rsidRDefault="00E51F99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  <w:lang w:val="en-IN" w:eastAsia="en-IN"/>
            </w:rPr>
          </w:pPr>
          <w:hyperlink w:anchor="_Toc212023929" w:history="1">
            <w:r w:rsidRPr="00436C47">
              <w:rPr>
                <w:rStyle w:val="Hyperlink"/>
                <w:rFonts w:ascii="Segoe UI" w:hAnsi="Segoe UI" w:cs="Segoe UI"/>
                <w:noProof/>
              </w:rPr>
              <w:t>3.1.1 Primary Presentation: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5496B" w14:textId="578B4FB0" w:rsidR="00E51F99" w:rsidRDefault="00E51F99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  <w:lang w:val="en-IN" w:eastAsia="en-IN"/>
            </w:rPr>
          </w:pPr>
          <w:hyperlink w:anchor="_Toc212023930" w:history="1">
            <w:r w:rsidRPr="00436C47">
              <w:rPr>
                <w:rStyle w:val="Hyperlink"/>
                <w:rFonts w:ascii="Segoe UI" w:hAnsi="Segoe UI" w:cs="Segoe UI"/>
                <w:noProof/>
              </w:rPr>
              <w:t>3.1.2 Elements Catalog: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E4026" w14:textId="3D1238C1" w:rsidR="00E51F99" w:rsidRDefault="00E51F9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31" w:history="1">
            <w:r w:rsidRPr="00436C47">
              <w:rPr>
                <w:rStyle w:val="Hyperlink"/>
                <w:noProof/>
              </w:rPr>
              <w:t>3.2 Software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C714" w14:textId="3D396008" w:rsidR="00E51F99" w:rsidRDefault="00E51F9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32" w:history="1">
            <w:r w:rsidRPr="00436C47">
              <w:rPr>
                <w:rStyle w:val="Hyperlink"/>
                <w:noProof/>
              </w:rPr>
              <w:t>3.3 Search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4F280" w14:textId="225331E6" w:rsidR="00E51F99" w:rsidRDefault="00E51F99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  <w:lang w:val="en-IN" w:eastAsia="en-IN"/>
            </w:rPr>
          </w:pPr>
          <w:hyperlink w:anchor="_Toc212023933" w:history="1">
            <w:r w:rsidRPr="00436C47">
              <w:rPr>
                <w:rStyle w:val="Hyperlink"/>
                <w:rFonts w:ascii="Segoe UI" w:hAnsi="Segoe UI" w:cs="Segoe UI"/>
                <w:noProof/>
              </w:rPr>
              <w:t>3.3.1 Design Rational: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80718" w14:textId="7A50F690" w:rsidR="00E51F99" w:rsidRDefault="00E51F99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  <w:lang w:val="en-IN" w:eastAsia="en-IN"/>
            </w:rPr>
          </w:pPr>
          <w:hyperlink w:anchor="_Toc212023934" w:history="1">
            <w:r w:rsidRPr="00436C47">
              <w:rPr>
                <w:rStyle w:val="Hyperlink"/>
                <w:rFonts w:ascii="Segoe UI" w:hAnsi="Segoe UI" w:cs="Segoe UI"/>
                <w:noProof/>
              </w:rPr>
              <w:t>3.3.2 Variability Guide: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50175" w14:textId="29742995" w:rsidR="00E51F99" w:rsidRDefault="00E51F9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35" w:history="1">
            <w:r w:rsidRPr="00436C47">
              <w:rPr>
                <w:rStyle w:val="Hyperlink"/>
                <w:noProof/>
              </w:rPr>
              <w:t>3.4 Booking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5A1E6" w14:textId="1A65CC01" w:rsidR="00E51F99" w:rsidRDefault="00E51F99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  <w:lang w:val="en-IN" w:eastAsia="en-IN"/>
            </w:rPr>
          </w:pPr>
          <w:hyperlink w:anchor="_Toc212023936" w:history="1">
            <w:r w:rsidRPr="00436C47">
              <w:rPr>
                <w:rStyle w:val="Hyperlink"/>
                <w:rFonts w:ascii="Segoe UI" w:hAnsi="Segoe UI" w:cs="Segoe UI"/>
                <w:noProof/>
              </w:rPr>
              <w:t>3.4.1 Design Rational: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0B778" w14:textId="22CF68DB" w:rsidR="00E51F99" w:rsidRDefault="00E51F99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  <w:lang w:val="en-IN" w:eastAsia="en-IN"/>
            </w:rPr>
          </w:pPr>
          <w:hyperlink w:anchor="_Toc212023937" w:history="1">
            <w:r w:rsidRPr="00436C47">
              <w:rPr>
                <w:rStyle w:val="Hyperlink"/>
                <w:rFonts w:ascii="Segoe UI" w:hAnsi="Segoe UI" w:cs="Segoe UI"/>
                <w:noProof/>
              </w:rPr>
              <w:t>3.4.2 Variability Guide: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B31F0" w14:textId="0453397A" w:rsidR="00E51F99" w:rsidRDefault="00E51F9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38" w:history="1">
            <w:r w:rsidRPr="00436C47">
              <w:rPr>
                <w:rStyle w:val="Hyperlink"/>
                <w:noProof/>
              </w:rPr>
              <w:t>4.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798A2" w14:textId="3C6F68C1" w:rsidR="00E51F99" w:rsidRDefault="00E51F9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39" w:history="1">
            <w:r w:rsidRPr="00436C47">
              <w:rPr>
                <w:rStyle w:val="Hyperlink"/>
                <w:noProof/>
              </w:rPr>
              <w:t>4.1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74D87" w14:textId="4A6CE0CD" w:rsidR="00E51F99" w:rsidRDefault="00E51F9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40" w:history="1">
            <w:r w:rsidRPr="00436C47">
              <w:rPr>
                <w:rStyle w:val="Hyperlink"/>
                <w:noProof/>
              </w:rPr>
              <w:t>4.2 Dependencies on anoth</w:t>
            </w:r>
            <w:r w:rsidRPr="00436C47">
              <w:rPr>
                <w:rStyle w:val="Hyperlink"/>
                <w:noProof/>
              </w:rPr>
              <w:t>e</w:t>
            </w:r>
            <w:r w:rsidRPr="00436C47">
              <w:rPr>
                <w:rStyle w:val="Hyperlink"/>
                <w:noProof/>
              </w:rPr>
              <w:t>r Subsystem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6033F" w14:textId="1A696F2C" w:rsidR="00E51F99" w:rsidRDefault="00E51F9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41" w:history="1">
            <w:r w:rsidRPr="00436C47">
              <w:rPr>
                <w:rStyle w:val="Hyperlink"/>
                <w:noProof/>
              </w:rPr>
              <w:t>4.3 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73B22" w14:textId="043F8444" w:rsidR="00E51F99" w:rsidRDefault="00E51F9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12023942" w:history="1">
            <w:r w:rsidRPr="00436C47">
              <w:rPr>
                <w:rStyle w:val="Hyperlink"/>
                <w:noProof/>
              </w:rPr>
              <w:t>4.4 Logging and Auditing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_Toc212023942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947C4" w14:textId="5C87D15B" w:rsidR="00652577" w:rsidRPr="00047085" w:rsidRDefault="001366BB" w:rsidP="0043345D">
          <w:pPr>
            <w:jc w:val="both"/>
            <w:rPr>
              <w:rFonts w:ascii="Segoe UI" w:hAnsi="Segoe UI" w:cs="Segoe UI"/>
            </w:rPr>
          </w:pPr>
          <w:r w:rsidRPr="00047085">
            <w:rPr>
              <w:rFonts w:ascii="Segoe UI" w:hAnsi="Segoe UI" w:cs="Segoe UI"/>
              <w:b/>
              <w:bCs/>
              <w:noProof/>
            </w:rPr>
            <w:fldChar w:fldCharType="end"/>
          </w:r>
        </w:p>
      </w:sdtContent>
    </w:sdt>
    <w:p w14:paraId="4E77835C" w14:textId="0D8B90D5" w:rsidR="00652577" w:rsidRPr="003B56B6" w:rsidRDefault="00652577" w:rsidP="0043345D">
      <w:pPr>
        <w:spacing w:line="240" w:lineRule="auto"/>
        <w:jc w:val="both"/>
        <w:rPr>
          <w:rFonts w:ascii="Segoe UI" w:hAnsi="Segoe UI" w:cs="Segoe UI"/>
        </w:rPr>
      </w:pPr>
      <w:r w:rsidRPr="003B56B6">
        <w:rPr>
          <w:rFonts w:ascii="Segoe UI" w:hAnsi="Segoe UI" w:cs="Segoe UI"/>
        </w:rPr>
        <w:br w:type="page"/>
      </w:r>
    </w:p>
    <w:p w14:paraId="76C23697" w14:textId="77777777" w:rsidR="003C1E2D" w:rsidRDefault="003C1E2D" w:rsidP="0043345D">
      <w:pPr>
        <w:pStyle w:val="Heading1"/>
        <w:ind w:hanging="4410"/>
        <w:jc w:val="both"/>
      </w:pPr>
      <w:bookmarkStart w:id="1" w:name="_Toc366233181"/>
      <w:bookmarkStart w:id="2" w:name="_Toc212023918"/>
      <w:bookmarkEnd w:id="0"/>
      <w:r>
        <w:t>Introduction</w:t>
      </w:r>
      <w:bookmarkEnd w:id="1"/>
      <w:bookmarkEnd w:id="2"/>
    </w:p>
    <w:p w14:paraId="35FD5F36" w14:textId="6F77A1B8" w:rsidR="00EA099E" w:rsidRDefault="00EA099E" w:rsidP="0043345D">
      <w:pPr>
        <w:jc w:val="both"/>
        <w:rPr>
          <w:rFonts w:ascii="Segoe UI" w:hAnsi="Segoe UI" w:cs="Segoe UI"/>
        </w:rPr>
      </w:pPr>
      <w:bookmarkStart w:id="3" w:name="_Toc366233187"/>
      <w:r w:rsidRPr="00454895">
        <w:rPr>
          <w:rFonts w:ascii="Segoe UI" w:hAnsi="Segoe UI" w:cs="Segoe UI"/>
        </w:rPr>
        <w:t xml:space="preserve">This </w:t>
      </w:r>
      <w:r w:rsidR="00E132A8">
        <w:rPr>
          <w:rFonts w:ascii="Segoe UI" w:hAnsi="Segoe UI" w:cs="Segoe UI"/>
        </w:rPr>
        <w:t>application information document (AID)</w:t>
      </w:r>
      <w:r w:rsidRPr="00454895">
        <w:rPr>
          <w:rFonts w:ascii="Segoe UI" w:hAnsi="Segoe UI" w:cs="Segoe UI"/>
        </w:rPr>
        <w:t xml:space="preserve"> will be used for </w:t>
      </w:r>
      <w:r w:rsidR="00E132A8">
        <w:rPr>
          <w:rFonts w:ascii="Segoe UI" w:hAnsi="Segoe UI" w:cs="Segoe UI"/>
        </w:rPr>
        <w:t>understanding</w:t>
      </w:r>
      <w:r w:rsidRPr="00454895">
        <w:rPr>
          <w:rFonts w:ascii="Segoe UI" w:hAnsi="Segoe UI" w:cs="Segoe UI"/>
        </w:rPr>
        <w:t xml:space="preserve"> the </w:t>
      </w:r>
      <w:r w:rsidR="007E717D">
        <w:rPr>
          <w:rFonts w:ascii="Segoe UI" w:hAnsi="Segoe UI" w:cs="Segoe UI"/>
        </w:rPr>
        <w:t>AD-based</w:t>
      </w:r>
      <w:r w:rsidR="008603DD">
        <w:rPr>
          <w:rFonts w:ascii="Segoe UI" w:hAnsi="Segoe UI" w:cs="Segoe UI"/>
        </w:rPr>
        <w:t xml:space="preserve"> data</w:t>
      </w:r>
      <w:r>
        <w:rPr>
          <w:rFonts w:ascii="Segoe UI" w:hAnsi="Segoe UI" w:cs="Segoe UI"/>
        </w:rPr>
        <w:t xml:space="preserve"> </w:t>
      </w:r>
      <w:r w:rsidR="00453F62">
        <w:rPr>
          <w:rFonts w:ascii="Segoe UI" w:hAnsi="Segoe UI" w:cs="Segoe UI"/>
        </w:rPr>
        <w:t xml:space="preserve">storage &amp; </w:t>
      </w:r>
      <w:r w:rsidR="008603DD">
        <w:rPr>
          <w:rFonts w:ascii="Segoe UI" w:hAnsi="Segoe UI" w:cs="Segoe UI"/>
        </w:rPr>
        <w:t>purging strategy</w:t>
      </w:r>
      <w:r w:rsidR="00E132A8">
        <w:rPr>
          <w:rFonts w:ascii="Segoe UI" w:hAnsi="Segoe UI" w:cs="Segoe UI"/>
        </w:rPr>
        <w:t xml:space="preserve"> </w:t>
      </w:r>
      <w:r w:rsidR="008603DD">
        <w:rPr>
          <w:rFonts w:ascii="Segoe UI" w:hAnsi="Segoe UI" w:cs="Segoe UI"/>
        </w:rPr>
        <w:t>proposed</w:t>
      </w:r>
      <w:r w:rsidR="00E132A8">
        <w:rPr>
          <w:rFonts w:ascii="Segoe UI" w:hAnsi="Segoe UI" w:cs="Segoe UI"/>
        </w:rPr>
        <w:t xml:space="preserve"> for </w:t>
      </w:r>
      <w:r w:rsidRPr="00A56D09">
        <w:rPr>
          <w:rStyle w:val="BlueItalic"/>
          <w:rFonts w:cs="Segoe UI"/>
          <w:b/>
          <w:bCs/>
          <w:color w:val="000000" w:themeColor="text1"/>
        </w:rPr>
        <w:t>RezAir</w:t>
      </w:r>
      <w:r w:rsidRPr="00A56D09">
        <w:rPr>
          <w:rFonts w:ascii="Segoe UI" w:hAnsi="Segoe UI" w:cs="Segoe UI"/>
          <w:color w:val="000000" w:themeColor="text1"/>
        </w:rPr>
        <w:t xml:space="preserve"> </w:t>
      </w:r>
      <w:r w:rsidRPr="00454895">
        <w:rPr>
          <w:rFonts w:ascii="Segoe UI" w:hAnsi="Segoe UI" w:cs="Segoe UI"/>
        </w:rPr>
        <w:t>project.</w:t>
      </w:r>
      <w:r w:rsidR="00E132A8">
        <w:rPr>
          <w:rFonts w:ascii="Segoe UI" w:hAnsi="Segoe UI" w:cs="Segoe UI"/>
        </w:rPr>
        <w:t xml:space="preserve"> </w:t>
      </w:r>
    </w:p>
    <w:p w14:paraId="082C2B50" w14:textId="6FF1AA6F" w:rsidR="006D5E89" w:rsidRDefault="006D5E89" w:rsidP="0043345D">
      <w:pPr>
        <w:jc w:val="both"/>
      </w:pPr>
    </w:p>
    <w:p w14:paraId="543A659F" w14:textId="644E5AFE" w:rsidR="00EA099E" w:rsidRPr="00994C9D" w:rsidRDefault="00EA099E" w:rsidP="0043345D">
      <w:pPr>
        <w:pStyle w:val="Heading2"/>
        <w:ind w:hanging="990"/>
        <w:jc w:val="both"/>
        <w:rPr>
          <w:color w:val="auto"/>
        </w:rPr>
      </w:pPr>
      <w:bookmarkStart w:id="4" w:name="_Toc366233182"/>
      <w:bookmarkStart w:id="5" w:name="_Toc195012317"/>
      <w:bookmarkStart w:id="6" w:name="_Toc212023919"/>
      <w:r w:rsidRPr="00994C9D">
        <w:rPr>
          <w:color w:val="auto"/>
        </w:rPr>
        <w:t xml:space="preserve">Purpose of the </w:t>
      </w:r>
      <w:r w:rsidR="00E76A37">
        <w:rPr>
          <w:color w:val="auto"/>
        </w:rPr>
        <w:t>AID</w:t>
      </w:r>
      <w:r w:rsidR="00D45732">
        <w:rPr>
          <w:color w:val="auto"/>
        </w:rPr>
        <w:t xml:space="preserve"> </w:t>
      </w:r>
      <w:r w:rsidRPr="00994C9D">
        <w:rPr>
          <w:color w:val="auto"/>
        </w:rPr>
        <w:t>Document</w:t>
      </w:r>
      <w:bookmarkEnd w:id="4"/>
      <w:bookmarkEnd w:id="5"/>
      <w:bookmarkEnd w:id="6"/>
    </w:p>
    <w:p w14:paraId="5F5957C8" w14:textId="30EC849F" w:rsidR="00EA099E" w:rsidRPr="009A16B0" w:rsidRDefault="00EA099E" w:rsidP="0043345D">
      <w:pPr>
        <w:jc w:val="both"/>
        <w:rPr>
          <w:rFonts w:ascii="Segoe UI" w:hAnsi="Segoe UI" w:cs="Segoe UI"/>
        </w:rPr>
      </w:pPr>
      <w:r w:rsidRPr="009A16B0">
        <w:rPr>
          <w:rFonts w:ascii="Segoe UI" w:hAnsi="Segoe UI" w:cs="Segoe UI"/>
        </w:rPr>
        <w:t xml:space="preserve">The purpose of this </w:t>
      </w:r>
      <w:r w:rsidR="007E717D">
        <w:rPr>
          <w:rFonts w:ascii="Segoe UI" w:hAnsi="Segoe UI" w:cs="Segoe UI"/>
        </w:rPr>
        <w:t>document</w:t>
      </w:r>
      <w:r w:rsidRPr="009A16B0">
        <w:rPr>
          <w:rFonts w:ascii="Segoe UI" w:hAnsi="Segoe UI" w:cs="Segoe UI"/>
        </w:rPr>
        <w:t xml:space="preserve"> is to</w:t>
      </w:r>
      <w:r>
        <w:rPr>
          <w:rFonts w:ascii="Segoe UI" w:hAnsi="Segoe UI" w:cs="Segoe UI"/>
        </w:rPr>
        <w:t>:</w:t>
      </w:r>
    </w:p>
    <w:p w14:paraId="11B5E1BE" w14:textId="225F93C1" w:rsidR="00EA099E" w:rsidRPr="00BF4164" w:rsidRDefault="00EA099E" w:rsidP="0043345D">
      <w:pPr>
        <w:pStyle w:val="BulletLevel2"/>
        <w:jc w:val="both"/>
        <w:rPr>
          <w:rFonts w:ascii="Segoe UI" w:hAnsi="Segoe UI" w:cs="Segoe UI"/>
        </w:rPr>
      </w:pPr>
      <w:r w:rsidRPr="006232A5">
        <w:rPr>
          <w:rFonts w:ascii="Segoe UI" w:hAnsi="Segoe UI" w:cs="Segoe UI"/>
        </w:rPr>
        <w:t xml:space="preserve">Document </w:t>
      </w:r>
      <w:r>
        <w:rPr>
          <w:rFonts w:ascii="Segoe UI" w:hAnsi="Segoe UI" w:cs="Segoe UI"/>
        </w:rPr>
        <w:t xml:space="preserve">AD based </w:t>
      </w:r>
      <w:r w:rsidR="00BF4164">
        <w:rPr>
          <w:rFonts w:ascii="Segoe UI" w:hAnsi="Segoe UI" w:cs="Segoe UI"/>
        </w:rPr>
        <w:t>requirements and</w:t>
      </w:r>
      <w:r w:rsidRPr="00454895">
        <w:rPr>
          <w:rFonts w:ascii="Segoe UI" w:hAnsi="Segoe UI" w:cs="Segoe UI"/>
        </w:rPr>
        <w:t xml:space="preserve"> </w:t>
      </w:r>
      <w:r w:rsidRPr="006232A5">
        <w:rPr>
          <w:rFonts w:ascii="Segoe UI" w:hAnsi="Segoe UI" w:cs="Segoe UI"/>
        </w:rPr>
        <w:t>choices</w:t>
      </w:r>
      <w:r>
        <w:rPr>
          <w:rFonts w:ascii="Segoe UI" w:hAnsi="Segoe UI" w:cs="Segoe UI"/>
        </w:rPr>
        <w:t xml:space="preserve"> </w:t>
      </w:r>
      <w:r w:rsidR="00BF4164">
        <w:rPr>
          <w:rFonts w:ascii="Segoe UI" w:hAnsi="Segoe UI" w:cs="Segoe UI"/>
        </w:rPr>
        <w:t xml:space="preserve">being opted for the </w:t>
      </w:r>
      <w:r w:rsidR="00EB715D">
        <w:rPr>
          <w:rFonts w:ascii="Segoe UI" w:hAnsi="Segoe UI" w:cs="Segoe UI"/>
        </w:rPr>
        <w:t xml:space="preserve">storage &amp; </w:t>
      </w:r>
      <w:r w:rsidR="008603DD">
        <w:rPr>
          <w:rFonts w:ascii="Segoe UI" w:hAnsi="Segoe UI" w:cs="Segoe UI"/>
        </w:rPr>
        <w:t>purge strategy</w:t>
      </w:r>
      <w:r>
        <w:rPr>
          <w:rFonts w:ascii="Segoe UI" w:hAnsi="Segoe UI" w:cs="Segoe UI"/>
        </w:rPr>
        <w:t>.</w:t>
      </w:r>
    </w:p>
    <w:p w14:paraId="226DFD59" w14:textId="44C654FC" w:rsidR="00EA099E" w:rsidRDefault="00BF4164" w:rsidP="0043345D">
      <w:pPr>
        <w:pStyle w:val="BulletLevel2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Highlighting the thought process behind the </w:t>
      </w:r>
      <w:r w:rsidR="008603DD">
        <w:rPr>
          <w:rFonts w:ascii="Segoe UI" w:hAnsi="Segoe UI" w:cs="Segoe UI"/>
        </w:rPr>
        <w:t>approach</w:t>
      </w:r>
      <w:r>
        <w:rPr>
          <w:rFonts w:ascii="Segoe UI" w:hAnsi="Segoe UI" w:cs="Segoe UI"/>
        </w:rPr>
        <w:t>.</w:t>
      </w:r>
    </w:p>
    <w:p w14:paraId="55449572" w14:textId="1F98DD12" w:rsidR="00EA099E" w:rsidRDefault="006D7EE8" w:rsidP="0043345D">
      <w:pPr>
        <w:pStyle w:val="BulletLevel2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</w:t>
      </w:r>
      <w:r w:rsidR="00EA099E">
        <w:rPr>
          <w:rFonts w:ascii="Segoe UI" w:hAnsi="Segoe UI" w:cs="Segoe UI"/>
        </w:rPr>
        <w:t xml:space="preserve">nfra </w:t>
      </w:r>
      <w:r>
        <w:rPr>
          <w:rFonts w:ascii="Segoe UI" w:hAnsi="Segoe UI" w:cs="Segoe UI"/>
        </w:rPr>
        <w:t xml:space="preserve">and Technology opted </w:t>
      </w:r>
      <w:proofErr w:type="gramStart"/>
      <w:r>
        <w:rPr>
          <w:rFonts w:ascii="Segoe UI" w:hAnsi="Segoe UI" w:cs="Segoe UI"/>
        </w:rPr>
        <w:t xml:space="preserve">for </w:t>
      </w:r>
      <w:r w:rsidR="008603DD">
        <w:rPr>
          <w:rFonts w:ascii="Segoe UI" w:hAnsi="Segoe UI" w:cs="Segoe UI"/>
        </w:rPr>
        <w:t>achieving</w:t>
      </w:r>
      <w:proofErr w:type="gramEnd"/>
      <w:r w:rsidR="008603DD">
        <w:rPr>
          <w:rFonts w:ascii="Segoe UI" w:hAnsi="Segoe UI" w:cs="Segoe UI"/>
        </w:rPr>
        <w:t xml:space="preserve"> the objective</w:t>
      </w:r>
      <w:r w:rsidR="00EA099E" w:rsidRPr="009A16B0">
        <w:rPr>
          <w:rFonts w:ascii="Segoe UI" w:hAnsi="Segoe UI" w:cs="Segoe UI"/>
        </w:rPr>
        <w:t>.</w:t>
      </w:r>
    </w:p>
    <w:p w14:paraId="07BE1156" w14:textId="4BF03D89" w:rsidR="006D7EE8" w:rsidRPr="008603DD" w:rsidRDefault="008603DD" w:rsidP="0043345D">
      <w:pPr>
        <w:pStyle w:val="BulletLevel2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Assumptions and limitations.</w:t>
      </w:r>
    </w:p>
    <w:p w14:paraId="270816C0" w14:textId="1CD14E93" w:rsidR="00EA099E" w:rsidRDefault="00EA099E" w:rsidP="0043345D">
      <w:pPr>
        <w:pStyle w:val="Heading2"/>
        <w:ind w:hanging="990"/>
        <w:jc w:val="both"/>
        <w:rPr>
          <w:color w:val="auto"/>
        </w:rPr>
      </w:pPr>
      <w:bookmarkStart w:id="7" w:name="_Toc366233183"/>
      <w:bookmarkStart w:id="8" w:name="_Toc195012318"/>
      <w:bookmarkStart w:id="9" w:name="_Toc212023920"/>
      <w:r w:rsidRPr="00994C9D">
        <w:rPr>
          <w:color w:val="auto"/>
        </w:rPr>
        <w:t xml:space="preserve">Objective of </w:t>
      </w:r>
      <w:r w:rsidR="005D4D92">
        <w:rPr>
          <w:color w:val="auto"/>
        </w:rPr>
        <w:t>AID</w:t>
      </w:r>
      <w:r w:rsidR="00D45732">
        <w:rPr>
          <w:color w:val="auto"/>
        </w:rPr>
        <w:t xml:space="preserve"> </w:t>
      </w:r>
      <w:r w:rsidRPr="00994C9D">
        <w:rPr>
          <w:color w:val="auto"/>
        </w:rPr>
        <w:t>Document</w:t>
      </w:r>
      <w:bookmarkEnd w:id="7"/>
      <w:bookmarkEnd w:id="8"/>
      <w:bookmarkEnd w:id="9"/>
    </w:p>
    <w:p w14:paraId="7C5D99B0" w14:textId="0E353F8B" w:rsidR="00EA099E" w:rsidRPr="00250C8F" w:rsidRDefault="00EA099E" w:rsidP="0043345D">
      <w:pPr>
        <w:pStyle w:val="BodyText"/>
        <w:jc w:val="both"/>
        <w:rPr>
          <w:color w:val="000000" w:themeColor="text1"/>
          <w:u w:val="single"/>
        </w:rPr>
      </w:pPr>
      <w:r w:rsidRPr="00250C8F">
        <w:rPr>
          <w:color w:val="000000" w:themeColor="text1"/>
          <w:u w:val="single"/>
        </w:rPr>
        <w:t xml:space="preserve">The objectives of </w:t>
      </w:r>
      <w:r w:rsidR="005D4D92">
        <w:rPr>
          <w:rFonts w:cs="Segoe UI"/>
          <w:color w:val="000000" w:themeColor="text1"/>
          <w:u w:val="single"/>
        </w:rPr>
        <w:t>AID</w:t>
      </w:r>
      <w:r w:rsidR="00D45732" w:rsidRPr="00D45732">
        <w:rPr>
          <w:rFonts w:cs="Segoe UI"/>
          <w:color w:val="000000" w:themeColor="text1"/>
          <w:u w:val="single"/>
        </w:rPr>
        <w:t xml:space="preserve"> </w:t>
      </w:r>
      <w:r w:rsidRPr="00215679">
        <w:rPr>
          <w:rFonts w:cs="Segoe UI"/>
          <w:color w:val="000000" w:themeColor="text1"/>
          <w:u w:val="single"/>
        </w:rPr>
        <w:t>Doc</w:t>
      </w:r>
      <w:r w:rsidRPr="00250C8F">
        <w:rPr>
          <w:color w:val="000000" w:themeColor="text1"/>
          <w:u w:val="single"/>
        </w:rPr>
        <w:t xml:space="preserve"> are:</w:t>
      </w:r>
    </w:p>
    <w:p w14:paraId="2DDE0241" w14:textId="1C58BC3A" w:rsidR="00EA099E" w:rsidRDefault="00EA099E" w:rsidP="0043345D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- </w:t>
      </w:r>
      <w:r w:rsidR="005D4D92">
        <w:rPr>
          <w:rFonts w:ascii="Segoe UI" w:hAnsi="Segoe UI" w:cs="Segoe UI"/>
        </w:rPr>
        <w:t>Ideation and Purpose</w:t>
      </w:r>
      <w:r>
        <w:rPr>
          <w:rFonts w:ascii="Segoe UI" w:hAnsi="Segoe UI" w:cs="Segoe UI"/>
        </w:rPr>
        <w:t xml:space="preserve"> </w:t>
      </w:r>
    </w:p>
    <w:p w14:paraId="39094145" w14:textId="6A8B8E60" w:rsidR="00EA099E" w:rsidRDefault="00EA099E" w:rsidP="0043345D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- </w:t>
      </w:r>
      <w:r w:rsidR="005D4D92">
        <w:rPr>
          <w:rFonts w:ascii="Segoe UI" w:hAnsi="Segoe UI" w:cs="Segoe UI"/>
        </w:rPr>
        <w:t>Infra and Technology</w:t>
      </w:r>
    </w:p>
    <w:p w14:paraId="3319BCBF" w14:textId="609D2519" w:rsidR="00EA099E" w:rsidRDefault="00EA099E" w:rsidP="0043345D">
      <w:pPr>
        <w:jc w:val="both"/>
      </w:pPr>
      <w:r>
        <w:rPr>
          <w:rFonts w:ascii="Segoe UI" w:hAnsi="Segoe UI" w:cs="Segoe UI"/>
        </w:rPr>
        <w:t xml:space="preserve">    </w:t>
      </w:r>
    </w:p>
    <w:p w14:paraId="7D6ACC91" w14:textId="3BB05ED0" w:rsidR="00EA099E" w:rsidRPr="006B5503" w:rsidRDefault="00EA099E" w:rsidP="0043345D">
      <w:pPr>
        <w:pStyle w:val="Heading2"/>
        <w:ind w:hanging="990"/>
        <w:jc w:val="both"/>
        <w:rPr>
          <w:color w:val="000000" w:themeColor="text1"/>
        </w:rPr>
      </w:pPr>
      <w:bookmarkStart w:id="10" w:name="_Toc366233184"/>
      <w:bookmarkStart w:id="11" w:name="_Toc195012319"/>
      <w:bookmarkStart w:id="12" w:name="_Toc212023921"/>
      <w:r w:rsidRPr="006B5503">
        <w:rPr>
          <w:color w:val="000000" w:themeColor="text1"/>
        </w:rPr>
        <w:t xml:space="preserve">Scope of </w:t>
      </w:r>
      <w:r w:rsidR="005D4D92">
        <w:rPr>
          <w:color w:val="auto"/>
        </w:rPr>
        <w:t>AID</w:t>
      </w:r>
      <w:r w:rsidR="00D45732">
        <w:rPr>
          <w:color w:val="auto"/>
        </w:rPr>
        <w:t xml:space="preserve"> </w:t>
      </w:r>
      <w:r w:rsidRPr="006B5503">
        <w:rPr>
          <w:color w:val="000000" w:themeColor="text1"/>
        </w:rPr>
        <w:t>Document</w:t>
      </w:r>
      <w:bookmarkEnd w:id="10"/>
      <w:bookmarkEnd w:id="11"/>
      <w:bookmarkEnd w:id="12"/>
    </w:p>
    <w:p w14:paraId="0536C712" w14:textId="05DFC239" w:rsidR="00EA099E" w:rsidRPr="00BF4DA3" w:rsidRDefault="00EA099E" w:rsidP="0043345D">
      <w:pPr>
        <w:jc w:val="both"/>
        <w:rPr>
          <w:rFonts w:ascii="Segoe UI" w:hAnsi="Segoe UI" w:cs="Segoe UI"/>
          <w:color w:val="000000" w:themeColor="text1"/>
          <w:u w:val="single"/>
        </w:rPr>
      </w:pPr>
      <w:r w:rsidRPr="00BF4DA3">
        <w:rPr>
          <w:rFonts w:ascii="Segoe UI" w:hAnsi="Segoe UI" w:cs="Segoe UI"/>
          <w:color w:val="000000" w:themeColor="text1"/>
          <w:u w:val="single"/>
        </w:rPr>
        <w:t xml:space="preserve">The scope of </w:t>
      </w:r>
      <w:r w:rsidR="005D4D92">
        <w:rPr>
          <w:rFonts w:ascii="Segoe UI" w:hAnsi="Segoe UI" w:cs="Segoe UI"/>
          <w:color w:val="000000" w:themeColor="text1"/>
          <w:u w:val="single"/>
        </w:rPr>
        <w:t>AID</w:t>
      </w:r>
      <w:r w:rsidRPr="00215679">
        <w:rPr>
          <w:rFonts w:ascii="Segoe UI" w:hAnsi="Segoe UI" w:cs="Segoe UI"/>
          <w:color w:val="000000" w:themeColor="text1"/>
          <w:u w:val="single"/>
        </w:rPr>
        <w:t xml:space="preserve"> Doc</w:t>
      </w:r>
      <w:r w:rsidRPr="00BF4DA3">
        <w:rPr>
          <w:rFonts w:ascii="Segoe UI" w:hAnsi="Segoe UI" w:cs="Segoe UI"/>
          <w:color w:val="000000" w:themeColor="text1"/>
          <w:u w:val="single"/>
        </w:rPr>
        <w:t xml:space="preserve"> is:</w:t>
      </w:r>
    </w:p>
    <w:p w14:paraId="217FC2B3" w14:textId="6A8F3FED" w:rsidR="00EA099E" w:rsidRDefault="00EA099E" w:rsidP="0043345D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- RezAir System </w:t>
      </w:r>
      <w:r w:rsidR="00B1730B">
        <w:rPr>
          <w:rFonts w:ascii="Segoe UI" w:hAnsi="Segoe UI" w:cs="Segoe UI"/>
        </w:rPr>
        <w:t>(POS)</w:t>
      </w:r>
    </w:p>
    <w:p w14:paraId="3D5D199B" w14:textId="2381906D" w:rsidR="00EA099E" w:rsidRPr="006B5503" w:rsidRDefault="00EA099E" w:rsidP="0043345D">
      <w:pPr>
        <w:pStyle w:val="Heading2"/>
        <w:ind w:hanging="990"/>
        <w:jc w:val="both"/>
        <w:rPr>
          <w:color w:val="000000" w:themeColor="text1"/>
        </w:rPr>
      </w:pPr>
      <w:bookmarkStart w:id="13" w:name="_Toc195012320"/>
      <w:bookmarkStart w:id="14" w:name="_Toc212023922"/>
      <w:r>
        <w:rPr>
          <w:color w:val="000000" w:themeColor="text1"/>
        </w:rPr>
        <w:t xml:space="preserve">Out of </w:t>
      </w:r>
      <w:r w:rsidRPr="006B5503">
        <w:rPr>
          <w:color w:val="000000" w:themeColor="text1"/>
        </w:rPr>
        <w:t>Scope</w:t>
      </w:r>
      <w:bookmarkEnd w:id="13"/>
      <w:r w:rsidR="00D45732">
        <w:rPr>
          <w:color w:val="000000" w:themeColor="text1"/>
        </w:rPr>
        <w:t xml:space="preserve"> for </w:t>
      </w:r>
      <w:r w:rsidR="005D4D92">
        <w:rPr>
          <w:color w:val="auto"/>
        </w:rPr>
        <w:t>AID</w:t>
      </w:r>
      <w:bookmarkEnd w:id="14"/>
    </w:p>
    <w:p w14:paraId="37AC1B36" w14:textId="6FAD3CB7" w:rsidR="00EA099E" w:rsidRPr="00BF4DA3" w:rsidRDefault="00EA099E" w:rsidP="0043345D">
      <w:pPr>
        <w:jc w:val="both"/>
        <w:rPr>
          <w:rFonts w:ascii="Segoe UI" w:hAnsi="Segoe UI" w:cs="Segoe UI"/>
          <w:color w:val="000000" w:themeColor="text1"/>
          <w:u w:val="single"/>
        </w:rPr>
      </w:pPr>
      <w:bookmarkStart w:id="15" w:name="_Toc366233185"/>
      <w:bookmarkStart w:id="16" w:name="_Toc195012321"/>
      <w:r w:rsidRPr="00BF4DA3">
        <w:rPr>
          <w:rFonts w:ascii="Segoe UI" w:hAnsi="Segoe UI" w:cs="Segoe UI"/>
          <w:color w:val="000000" w:themeColor="text1"/>
          <w:u w:val="single"/>
        </w:rPr>
        <w:t xml:space="preserve">The </w:t>
      </w:r>
      <w:r>
        <w:rPr>
          <w:rFonts w:ascii="Segoe UI" w:hAnsi="Segoe UI" w:cs="Segoe UI"/>
          <w:color w:val="000000" w:themeColor="text1"/>
          <w:u w:val="single"/>
        </w:rPr>
        <w:t xml:space="preserve">out of </w:t>
      </w:r>
      <w:r w:rsidRPr="00BF4DA3">
        <w:rPr>
          <w:rFonts w:ascii="Segoe UI" w:hAnsi="Segoe UI" w:cs="Segoe UI"/>
          <w:color w:val="000000" w:themeColor="text1"/>
          <w:u w:val="single"/>
        </w:rPr>
        <w:t xml:space="preserve">scope of </w:t>
      </w:r>
      <w:r w:rsidR="005D4D92">
        <w:rPr>
          <w:rFonts w:ascii="Segoe UI" w:hAnsi="Segoe UI" w:cs="Segoe UI"/>
          <w:color w:val="000000" w:themeColor="text1"/>
          <w:u w:val="single"/>
        </w:rPr>
        <w:t>AID</w:t>
      </w:r>
      <w:r w:rsidRPr="00215679">
        <w:rPr>
          <w:rFonts w:ascii="Segoe UI" w:hAnsi="Segoe UI" w:cs="Segoe UI"/>
          <w:color w:val="000000" w:themeColor="text1"/>
          <w:u w:val="single"/>
        </w:rPr>
        <w:t xml:space="preserve"> Doc</w:t>
      </w:r>
      <w:r w:rsidRPr="00BF4DA3">
        <w:rPr>
          <w:rFonts w:ascii="Segoe UI" w:hAnsi="Segoe UI" w:cs="Segoe UI"/>
          <w:color w:val="000000" w:themeColor="text1"/>
          <w:u w:val="single"/>
        </w:rPr>
        <w:t xml:space="preserve"> is:</w:t>
      </w:r>
    </w:p>
    <w:p w14:paraId="619BA538" w14:textId="7F33649E" w:rsidR="007818C0" w:rsidRDefault="000735D9" w:rsidP="0043345D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</w:t>
      </w:r>
      <w:r w:rsidR="007818C0">
        <w:rPr>
          <w:rFonts w:ascii="Segoe UI" w:hAnsi="Segoe UI" w:cs="Segoe UI"/>
        </w:rPr>
        <w:t>- RezAir System (XML &amp; Mobile), although some of the strategy components can be reused</w:t>
      </w:r>
    </w:p>
    <w:p w14:paraId="398F73A1" w14:textId="77777777" w:rsidR="00EA099E" w:rsidRPr="006B5503" w:rsidRDefault="00EA099E" w:rsidP="0043345D">
      <w:pPr>
        <w:pStyle w:val="Heading2"/>
        <w:ind w:hanging="990"/>
        <w:jc w:val="both"/>
        <w:rPr>
          <w:color w:val="000000" w:themeColor="text1"/>
        </w:rPr>
      </w:pPr>
      <w:bookmarkStart w:id="17" w:name="_Toc212023923"/>
      <w:r w:rsidRPr="006B5503">
        <w:rPr>
          <w:color w:val="000000" w:themeColor="text1"/>
        </w:rPr>
        <w:t>Acronyms and Definitions</w:t>
      </w:r>
      <w:bookmarkEnd w:id="15"/>
      <w:bookmarkEnd w:id="16"/>
      <w:bookmarkEnd w:id="17"/>
    </w:p>
    <w:p w14:paraId="4F53B63D" w14:textId="77777777" w:rsidR="00EA099E" w:rsidRPr="0091489F" w:rsidRDefault="00EA099E" w:rsidP="0043345D">
      <w:pPr>
        <w:jc w:val="both"/>
        <w:rPr>
          <w:rFonts w:ascii="Segoe UI" w:hAnsi="Segoe UI" w:cs="Segoe UI"/>
        </w:rPr>
      </w:pPr>
      <w:r w:rsidRPr="0091489F">
        <w:rPr>
          <w:rFonts w:ascii="Segoe UI" w:hAnsi="Segoe UI" w:cs="Segoe UI"/>
        </w:rPr>
        <w:t xml:space="preserve">This sub-section includes the definitions of all acronyms required to interpret the AD properly. </w:t>
      </w:r>
    </w:p>
    <w:tbl>
      <w:tblPr>
        <w:tblW w:w="9216" w:type="dxa"/>
        <w:tblInd w:w="432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0A0" w:firstRow="1" w:lastRow="0" w:firstColumn="1" w:lastColumn="0" w:noHBand="0" w:noVBand="0"/>
      </w:tblPr>
      <w:tblGrid>
        <w:gridCol w:w="913"/>
        <w:gridCol w:w="2250"/>
        <w:gridCol w:w="6053"/>
      </w:tblGrid>
      <w:tr w:rsidR="00EA099E" w:rsidRPr="000641D9" w14:paraId="76016DA9" w14:textId="77777777" w:rsidTr="00BF4164">
        <w:trPr>
          <w:tblHeader/>
        </w:trPr>
        <w:tc>
          <w:tcPr>
            <w:tcW w:w="913" w:type="dxa"/>
            <w:shd w:val="clear" w:color="auto" w:fill="00B0F0"/>
          </w:tcPr>
          <w:p w14:paraId="59831854" w14:textId="77777777" w:rsidR="00EA099E" w:rsidRPr="0091489F" w:rsidRDefault="00EA099E" w:rsidP="0043345D">
            <w:pPr>
              <w:pStyle w:val="TableHeading"/>
              <w:jc w:val="both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91489F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Sr. No.</w:t>
            </w:r>
          </w:p>
        </w:tc>
        <w:tc>
          <w:tcPr>
            <w:tcW w:w="2250" w:type="dxa"/>
            <w:shd w:val="clear" w:color="auto" w:fill="00B0F0"/>
          </w:tcPr>
          <w:p w14:paraId="15492403" w14:textId="77777777" w:rsidR="00EA099E" w:rsidRPr="0091489F" w:rsidRDefault="00EA099E" w:rsidP="0043345D">
            <w:pPr>
              <w:pStyle w:val="TableHeading"/>
              <w:jc w:val="both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91489F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Acronyms</w:t>
            </w:r>
          </w:p>
        </w:tc>
        <w:tc>
          <w:tcPr>
            <w:tcW w:w="6053" w:type="dxa"/>
            <w:shd w:val="clear" w:color="auto" w:fill="00B0F0"/>
          </w:tcPr>
          <w:p w14:paraId="31F7443C" w14:textId="77777777" w:rsidR="00EA099E" w:rsidRPr="0091489F" w:rsidRDefault="00EA099E" w:rsidP="0043345D">
            <w:pPr>
              <w:pStyle w:val="TableHeading"/>
              <w:jc w:val="both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91489F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Definitions</w:t>
            </w:r>
          </w:p>
        </w:tc>
      </w:tr>
      <w:tr w:rsidR="00EA099E" w:rsidRPr="000641D9" w14:paraId="23CEDF51" w14:textId="77777777" w:rsidTr="00BF4164">
        <w:trPr>
          <w:trHeight w:val="360"/>
        </w:trPr>
        <w:tc>
          <w:tcPr>
            <w:tcW w:w="913" w:type="dxa"/>
            <w:shd w:val="clear" w:color="auto" w:fill="FFFFFF"/>
          </w:tcPr>
          <w:p w14:paraId="71F004CF" w14:textId="5A1A053D" w:rsidR="00EA099E" w:rsidRPr="00EB715D" w:rsidRDefault="00EB715D" w:rsidP="0043345D">
            <w:pPr>
              <w:pStyle w:val="NumberLevel2"/>
              <w:numPr>
                <w:ilvl w:val="0"/>
                <w:numId w:val="0"/>
              </w:numPr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 xml:space="preserve">1. </w:t>
            </w:r>
          </w:p>
        </w:tc>
        <w:tc>
          <w:tcPr>
            <w:tcW w:w="2250" w:type="dxa"/>
            <w:shd w:val="clear" w:color="auto" w:fill="FFFFFF"/>
          </w:tcPr>
          <w:p w14:paraId="1FF56BFE" w14:textId="29597979" w:rsidR="00EA099E" w:rsidRPr="00EB715D" w:rsidRDefault="005D4D92" w:rsidP="0043345D">
            <w:pPr>
              <w:pStyle w:val="TableCellBody"/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AID</w:t>
            </w:r>
          </w:p>
        </w:tc>
        <w:tc>
          <w:tcPr>
            <w:tcW w:w="6053" w:type="dxa"/>
            <w:shd w:val="clear" w:color="auto" w:fill="FFFFFF"/>
          </w:tcPr>
          <w:p w14:paraId="253CAD3E" w14:textId="3E5E8ABC" w:rsidR="00EA099E" w:rsidRPr="00EB715D" w:rsidRDefault="00336074" w:rsidP="0043345D">
            <w:pPr>
              <w:pStyle w:val="TableCellBody"/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Application Information Document</w:t>
            </w:r>
          </w:p>
        </w:tc>
      </w:tr>
      <w:tr w:rsidR="00EA099E" w:rsidRPr="000641D9" w14:paraId="547037A8" w14:textId="77777777" w:rsidTr="00BF4164">
        <w:trPr>
          <w:trHeight w:val="360"/>
        </w:trPr>
        <w:tc>
          <w:tcPr>
            <w:tcW w:w="913" w:type="dxa"/>
            <w:shd w:val="clear" w:color="auto" w:fill="FFFFFF"/>
          </w:tcPr>
          <w:p w14:paraId="5259FE51" w14:textId="38F0DCC0" w:rsidR="00EA099E" w:rsidRPr="00EB715D" w:rsidRDefault="00EB715D" w:rsidP="0043345D">
            <w:pPr>
              <w:pStyle w:val="NumberLevel2"/>
              <w:numPr>
                <w:ilvl w:val="0"/>
                <w:numId w:val="0"/>
              </w:numPr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2.</w:t>
            </w:r>
          </w:p>
        </w:tc>
        <w:tc>
          <w:tcPr>
            <w:tcW w:w="2250" w:type="dxa"/>
            <w:shd w:val="clear" w:color="auto" w:fill="FFFFFF"/>
          </w:tcPr>
          <w:p w14:paraId="617E45BC" w14:textId="77777777" w:rsidR="00EA099E" w:rsidRPr="00EB715D" w:rsidRDefault="00EA099E" w:rsidP="0043345D">
            <w:pPr>
              <w:pStyle w:val="TableCellBody"/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DB/DBMS</w:t>
            </w:r>
          </w:p>
        </w:tc>
        <w:tc>
          <w:tcPr>
            <w:tcW w:w="6053" w:type="dxa"/>
            <w:shd w:val="clear" w:color="auto" w:fill="FFFFFF"/>
          </w:tcPr>
          <w:p w14:paraId="4446351B" w14:textId="77777777" w:rsidR="00EA099E" w:rsidRPr="00EB715D" w:rsidRDefault="00EA099E" w:rsidP="0043345D">
            <w:pPr>
              <w:pStyle w:val="TableCellBody"/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Database/Database Management System</w:t>
            </w:r>
          </w:p>
        </w:tc>
      </w:tr>
      <w:tr w:rsidR="00EA099E" w:rsidRPr="000641D9" w14:paraId="47CF9EFC" w14:textId="77777777" w:rsidTr="00BF4164">
        <w:trPr>
          <w:trHeight w:val="360"/>
        </w:trPr>
        <w:tc>
          <w:tcPr>
            <w:tcW w:w="913" w:type="dxa"/>
            <w:shd w:val="clear" w:color="auto" w:fill="FFFFFF"/>
          </w:tcPr>
          <w:p w14:paraId="7014029E" w14:textId="1C75B747" w:rsidR="00EA099E" w:rsidRPr="00EB715D" w:rsidRDefault="00EB715D" w:rsidP="0043345D">
            <w:pPr>
              <w:pStyle w:val="NumberLevel2"/>
              <w:numPr>
                <w:ilvl w:val="0"/>
                <w:numId w:val="0"/>
              </w:numPr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3.</w:t>
            </w:r>
          </w:p>
        </w:tc>
        <w:tc>
          <w:tcPr>
            <w:tcW w:w="2250" w:type="dxa"/>
            <w:shd w:val="clear" w:color="auto" w:fill="FFFFFF"/>
          </w:tcPr>
          <w:p w14:paraId="4AB55864" w14:textId="77777777" w:rsidR="00EA099E" w:rsidRPr="00EB715D" w:rsidRDefault="00EA099E" w:rsidP="0043345D">
            <w:pPr>
              <w:pStyle w:val="TableCellBody"/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JSON</w:t>
            </w:r>
          </w:p>
        </w:tc>
        <w:tc>
          <w:tcPr>
            <w:tcW w:w="6053" w:type="dxa"/>
            <w:shd w:val="clear" w:color="auto" w:fill="FFFFFF"/>
          </w:tcPr>
          <w:p w14:paraId="2A0CCADF" w14:textId="77777777" w:rsidR="00EA099E" w:rsidRPr="00EB715D" w:rsidRDefault="00EA099E" w:rsidP="0043345D">
            <w:pPr>
              <w:pStyle w:val="TableCellBody"/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JavaScript Object Notation</w:t>
            </w:r>
          </w:p>
        </w:tc>
      </w:tr>
      <w:tr w:rsidR="00EA099E" w:rsidRPr="000641D9" w14:paraId="56EECFE9" w14:textId="77777777" w:rsidTr="00BF4164">
        <w:trPr>
          <w:trHeight w:val="360"/>
        </w:trPr>
        <w:tc>
          <w:tcPr>
            <w:tcW w:w="913" w:type="dxa"/>
            <w:shd w:val="clear" w:color="auto" w:fill="FFFFFF"/>
          </w:tcPr>
          <w:p w14:paraId="6ACE2FEE" w14:textId="65B5B688" w:rsidR="00EA099E" w:rsidRPr="00EB715D" w:rsidRDefault="00EB715D" w:rsidP="0043345D">
            <w:pPr>
              <w:pStyle w:val="NumberLevel2"/>
              <w:numPr>
                <w:ilvl w:val="0"/>
                <w:numId w:val="0"/>
              </w:numPr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4.</w:t>
            </w:r>
          </w:p>
        </w:tc>
        <w:tc>
          <w:tcPr>
            <w:tcW w:w="2250" w:type="dxa"/>
            <w:shd w:val="clear" w:color="auto" w:fill="FFFFFF"/>
          </w:tcPr>
          <w:p w14:paraId="0311BE91" w14:textId="577A0741" w:rsidR="00EA099E" w:rsidRPr="00EB715D" w:rsidRDefault="00336074" w:rsidP="0043345D">
            <w:pPr>
              <w:pStyle w:val="TableCellBody"/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POS</w:t>
            </w:r>
          </w:p>
        </w:tc>
        <w:tc>
          <w:tcPr>
            <w:tcW w:w="6053" w:type="dxa"/>
            <w:shd w:val="clear" w:color="auto" w:fill="FFFFFF"/>
          </w:tcPr>
          <w:p w14:paraId="5AC872F4" w14:textId="3EF3919A" w:rsidR="00EA099E" w:rsidRPr="00EB715D" w:rsidRDefault="00336074" w:rsidP="0043345D">
            <w:pPr>
              <w:pStyle w:val="TableCellBody"/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Point of Sale</w:t>
            </w:r>
          </w:p>
        </w:tc>
      </w:tr>
      <w:tr w:rsidR="00E53566" w:rsidRPr="000641D9" w14:paraId="346972EE" w14:textId="77777777" w:rsidTr="00BF4164">
        <w:trPr>
          <w:trHeight w:val="360"/>
        </w:trPr>
        <w:tc>
          <w:tcPr>
            <w:tcW w:w="913" w:type="dxa"/>
            <w:shd w:val="clear" w:color="auto" w:fill="FFFFFF"/>
          </w:tcPr>
          <w:p w14:paraId="5C61D394" w14:textId="458BB75B" w:rsidR="00E53566" w:rsidRPr="00EB715D" w:rsidRDefault="00EB715D" w:rsidP="0043345D">
            <w:pPr>
              <w:pStyle w:val="NumberLevel2"/>
              <w:numPr>
                <w:ilvl w:val="0"/>
                <w:numId w:val="0"/>
              </w:numPr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5.</w:t>
            </w:r>
          </w:p>
        </w:tc>
        <w:tc>
          <w:tcPr>
            <w:tcW w:w="2250" w:type="dxa"/>
            <w:shd w:val="clear" w:color="auto" w:fill="FFFFFF"/>
          </w:tcPr>
          <w:p w14:paraId="2FFEC23D" w14:textId="729689BE" w:rsidR="00E53566" w:rsidRPr="00EB715D" w:rsidRDefault="00E53566" w:rsidP="0043345D">
            <w:pPr>
              <w:pStyle w:val="TableCellBody"/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PURGE</w:t>
            </w:r>
          </w:p>
        </w:tc>
        <w:tc>
          <w:tcPr>
            <w:tcW w:w="6053" w:type="dxa"/>
            <w:shd w:val="clear" w:color="auto" w:fill="FFFFFF"/>
          </w:tcPr>
          <w:p w14:paraId="5B6E6019" w14:textId="555BE26D" w:rsidR="00E53566" w:rsidRPr="00EB715D" w:rsidRDefault="00E53566" w:rsidP="0043345D">
            <w:pPr>
              <w:pStyle w:val="TableCellBody"/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The process of permanently deleting obsolete, inactive, or unnecessary data</w:t>
            </w:r>
          </w:p>
        </w:tc>
      </w:tr>
      <w:tr w:rsidR="00EB715D" w:rsidRPr="000641D9" w14:paraId="3E8D405B" w14:textId="77777777" w:rsidTr="00BF4164">
        <w:trPr>
          <w:trHeight w:val="360"/>
        </w:trPr>
        <w:tc>
          <w:tcPr>
            <w:tcW w:w="913" w:type="dxa"/>
            <w:shd w:val="clear" w:color="auto" w:fill="FFFFFF"/>
          </w:tcPr>
          <w:p w14:paraId="29A23AA8" w14:textId="24616537" w:rsidR="00EB715D" w:rsidRPr="00EB715D" w:rsidRDefault="00EB715D" w:rsidP="0043345D">
            <w:pPr>
              <w:pStyle w:val="NumberLevel2"/>
              <w:numPr>
                <w:ilvl w:val="0"/>
                <w:numId w:val="0"/>
              </w:numPr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6.</w:t>
            </w:r>
          </w:p>
        </w:tc>
        <w:tc>
          <w:tcPr>
            <w:tcW w:w="2250" w:type="dxa"/>
            <w:shd w:val="clear" w:color="auto" w:fill="FFFFFF"/>
          </w:tcPr>
          <w:p w14:paraId="4FB0FF3F" w14:textId="54DA2A33" w:rsidR="00EB715D" w:rsidRPr="00EB715D" w:rsidRDefault="00EB715D" w:rsidP="0043345D">
            <w:pPr>
              <w:pStyle w:val="TableCellBody"/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STORAGE</w:t>
            </w:r>
          </w:p>
        </w:tc>
        <w:tc>
          <w:tcPr>
            <w:tcW w:w="6053" w:type="dxa"/>
            <w:shd w:val="clear" w:color="auto" w:fill="FFFFFF"/>
          </w:tcPr>
          <w:p w14:paraId="543CE0E9" w14:textId="3E2CD229" w:rsidR="00EB715D" w:rsidRPr="00EB715D" w:rsidRDefault="00EB715D" w:rsidP="0043345D">
            <w:pPr>
              <w:pStyle w:val="TableCellBody"/>
              <w:jc w:val="both"/>
              <w:rPr>
                <w:rFonts w:ascii="Segoe UI" w:hAnsi="Segoe UI" w:cs="Segoe UI"/>
                <w:sz w:val="16"/>
                <w:szCs w:val="16"/>
              </w:rPr>
            </w:pPr>
            <w:r w:rsidRPr="00EB715D">
              <w:rPr>
                <w:rFonts w:ascii="Segoe UI" w:hAnsi="Segoe UI" w:cs="Segoe UI"/>
                <w:sz w:val="16"/>
                <w:szCs w:val="16"/>
              </w:rPr>
              <w:t>The process of stor</w:t>
            </w:r>
            <w:r>
              <w:rPr>
                <w:rFonts w:ascii="Segoe UI" w:hAnsi="Segoe UI" w:cs="Segoe UI"/>
                <w:sz w:val="16"/>
                <w:szCs w:val="16"/>
              </w:rPr>
              <w:t>ing</w:t>
            </w:r>
            <w:r w:rsidRPr="00EB715D">
              <w:rPr>
                <w:rFonts w:ascii="Segoe UI" w:hAnsi="Segoe UI" w:cs="Segoe UI"/>
                <w:sz w:val="16"/>
                <w:szCs w:val="16"/>
              </w:rPr>
              <w:t xml:space="preserve"> the accumulated app data in DB, Disks, Journals, </w:t>
            </w:r>
            <w:r w:rsidR="00B550DC">
              <w:rPr>
                <w:rFonts w:ascii="Segoe UI" w:hAnsi="Segoe UI" w:cs="Segoe UI"/>
                <w:sz w:val="16"/>
                <w:szCs w:val="16"/>
              </w:rPr>
              <w:t>Cloud</w:t>
            </w:r>
            <w:r w:rsidR="00F728BC">
              <w:rPr>
                <w:rFonts w:ascii="Segoe UI" w:hAnsi="Segoe UI" w:cs="Segoe UI"/>
                <w:sz w:val="16"/>
                <w:szCs w:val="16"/>
              </w:rPr>
              <w:t xml:space="preserve">, </w:t>
            </w:r>
            <w:r w:rsidRPr="00EB715D">
              <w:rPr>
                <w:rFonts w:ascii="Segoe UI" w:hAnsi="Segoe UI" w:cs="Segoe UI"/>
                <w:sz w:val="16"/>
                <w:szCs w:val="16"/>
              </w:rPr>
              <w:t>etc</w:t>
            </w:r>
          </w:p>
        </w:tc>
      </w:tr>
    </w:tbl>
    <w:p w14:paraId="07E19FFC" w14:textId="77777777" w:rsidR="00EA099E" w:rsidRPr="006B5503" w:rsidRDefault="00EA099E" w:rsidP="0043345D">
      <w:pPr>
        <w:pStyle w:val="Heading2"/>
        <w:ind w:left="270"/>
        <w:jc w:val="both"/>
        <w:rPr>
          <w:color w:val="000000" w:themeColor="text1"/>
        </w:rPr>
      </w:pPr>
      <w:bookmarkStart w:id="18" w:name="_Toc366233186"/>
      <w:bookmarkStart w:id="19" w:name="_Toc195012322"/>
      <w:bookmarkStart w:id="20" w:name="_Toc212023924"/>
      <w:r w:rsidRPr="006B5503">
        <w:rPr>
          <w:color w:val="000000" w:themeColor="text1"/>
        </w:rPr>
        <w:t>References</w:t>
      </w:r>
      <w:bookmarkEnd w:id="18"/>
      <w:bookmarkEnd w:id="19"/>
      <w:bookmarkEnd w:id="20"/>
    </w:p>
    <w:p w14:paraId="75C34482" w14:textId="6A881EB5" w:rsidR="00EA099E" w:rsidRDefault="00EA099E" w:rsidP="0043345D">
      <w:pPr>
        <w:jc w:val="both"/>
        <w:rPr>
          <w:rFonts w:ascii="Segoe UI" w:hAnsi="Segoe UI" w:cs="Segoe UI"/>
        </w:rPr>
      </w:pPr>
      <w:r w:rsidRPr="00E53867">
        <w:rPr>
          <w:rFonts w:ascii="Segoe UI" w:hAnsi="Segoe UI" w:cs="Segoe UI"/>
        </w:rPr>
        <w:t xml:space="preserve">This sub-section provides a complete list of all </w:t>
      </w:r>
      <w:r>
        <w:rPr>
          <w:rFonts w:ascii="Segoe UI" w:hAnsi="Segoe UI" w:cs="Segoe UI"/>
        </w:rPr>
        <w:t>details/</w:t>
      </w:r>
      <w:r w:rsidRPr="00E53867">
        <w:rPr>
          <w:rFonts w:ascii="Segoe UI" w:hAnsi="Segoe UI" w:cs="Segoe UI"/>
        </w:rPr>
        <w:t>documents referenced elsewhere in the A</w:t>
      </w:r>
      <w:r w:rsidR="001F2998">
        <w:rPr>
          <w:rFonts w:ascii="Segoe UI" w:hAnsi="Segoe UI" w:cs="Segoe UI"/>
        </w:rPr>
        <w:t>I</w:t>
      </w:r>
      <w:r w:rsidRPr="00E53867">
        <w:rPr>
          <w:rFonts w:ascii="Segoe UI" w:hAnsi="Segoe UI" w:cs="Segoe UI"/>
        </w:rPr>
        <w:t xml:space="preserve">D with the details of the sources from which the references can be obtained. </w:t>
      </w:r>
    </w:p>
    <w:p w14:paraId="5F2837BF" w14:textId="05383A63" w:rsidR="00EA099E" w:rsidRDefault="00EA099E" w:rsidP="0043345D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</w:t>
      </w:r>
      <w:r w:rsidRPr="00125CA4">
        <w:rPr>
          <w:rFonts w:ascii="Segoe UI" w:hAnsi="Segoe UI" w:cs="Segoe UI"/>
        </w:rPr>
        <w:t>-</w:t>
      </w:r>
      <w:r>
        <w:rPr>
          <w:rFonts w:ascii="Segoe UI" w:hAnsi="Segoe UI" w:cs="Segoe UI"/>
        </w:rPr>
        <w:t xml:space="preserve"> TDG Wireframes</w:t>
      </w:r>
      <w:r w:rsidR="001F2998">
        <w:rPr>
          <w:rFonts w:ascii="Segoe UI" w:hAnsi="Segoe UI" w:cs="Segoe UI"/>
        </w:rPr>
        <w:t xml:space="preserve"> </w:t>
      </w:r>
    </w:p>
    <w:p w14:paraId="24EF726E" w14:textId="310D6CAF" w:rsidR="00EA099E" w:rsidRPr="00125CA4" w:rsidRDefault="00EA099E" w:rsidP="0043345D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- Requirement specification captured in Jira stories</w:t>
      </w:r>
    </w:p>
    <w:p w14:paraId="74E197E8" w14:textId="3B5C7DE0" w:rsidR="003C1E2D" w:rsidRDefault="005D4D92" w:rsidP="0043345D">
      <w:pPr>
        <w:pStyle w:val="Heading1"/>
        <w:ind w:hanging="4410"/>
        <w:jc w:val="both"/>
      </w:pPr>
      <w:bookmarkStart w:id="21" w:name="_Toc212023925"/>
      <w:r>
        <w:t>AID</w:t>
      </w:r>
      <w:r w:rsidR="003C1E2D">
        <w:t xml:space="preserve"> Goals and</w:t>
      </w:r>
      <w:r w:rsidR="003C24BA">
        <w:t xml:space="preserve"> Capacity</w:t>
      </w:r>
      <w:bookmarkEnd w:id="3"/>
      <w:bookmarkEnd w:id="21"/>
    </w:p>
    <w:p w14:paraId="473C49A6" w14:textId="770F8620" w:rsidR="003F5E46" w:rsidRPr="00A459BB" w:rsidRDefault="005D4D92" w:rsidP="0043345D">
      <w:pPr>
        <w:pStyle w:val="Heading2"/>
        <w:ind w:left="270"/>
        <w:jc w:val="both"/>
        <w:rPr>
          <w:color w:val="000000" w:themeColor="text1"/>
        </w:rPr>
      </w:pPr>
      <w:bookmarkStart w:id="22" w:name="_Toc212023926"/>
      <w:r>
        <w:rPr>
          <w:color w:val="000000" w:themeColor="text1"/>
        </w:rPr>
        <w:t>AID</w:t>
      </w:r>
      <w:r w:rsidR="003F5E46" w:rsidRPr="00A459BB">
        <w:rPr>
          <w:color w:val="000000" w:themeColor="text1"/>
        </w:rPr>
        <w:t xml:space="preserve"> </w:t>
      </w:r>
      <w:r w:rsidR="008E6431" w:rsidRPr="00A459BB">
        <w:rPr>
          <w:color w:val="000000" w:themeColor="text1"/>
        </w:rPr>
        <w:t>Goal</w:t>
      </w:r>
      <w:r w:rsidR="003F5E46" w:rsidRPr="00A459BB">
        <w:rPr>
          <w:color w:val="000000" w:themeColor="text1"/>
        </w:rPr>
        <w:t xml:space="preserve"> </w:t>
      </w:r>
      <w:r w:rsidR="00E243E3">
        <w:rPr>
          <w:color w:val="000000" w:themeColor="text1"/>
        </w:rPr>
        <w:t>R</w:t>
      </w:r>
      <w:r w:rsidR="003F5E46" w:rsidRPr="00A459BB">
        <w:rPr>
          <w:color w:val="000000" w:themeColor="text1"/>
        </w:rPr>
        <w:t xml:space="preserve">epresentation </w:t>
      </w:r>
      <w:r w:rsidR="00A459BB">
        <w:rPr>
          <w:color w:val="000000" w:themeColor="text1"/>
        </w:rPr>
        <w:t>(</w:t>
      </w:r>
      <w:r w:rsidR="003F5E46" w:rsidRPr="00A459BB">
        <w:rPr>
          <w:color w:val="000000" w:themeColor="text1"/>
        </w:rPr>
        <w:t>audience</w:t>
      </w:r>
      <w:r w:rsidR="00A459BB">
        <w:rPr>
          <w:color w:val="000000" w:themeColor="text1"/>
        </w:rPr>
        <w:t>-wise)</w:t>
      </w:r>
      <w:r w:rsidR="003F5E46" w:rsidRPr="00A459BB">
        <w:rPr>
          <w:color w:val="000000" w:themeColor="text1"/>
        </w:rPr>
        <w:t>:</w:t>
      </w:r>
      <w:bookmarkEnd w:id="22"/>
    </w:p>
    <w:tbl>
      <w:tblPr>
        <w:tblW w:w="10710" w:type="dxa"/>
        <w:tblInd w:w="-9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0A0" w:firstRow="1" w:lastRow="0" w:firstColumn="1" w:lastColumn="0" w:noHBand="0" w:noVBand="0"/>
      </w:tblPr>
      <w:tblGrid>
        <w:gridCol w:w="900"/>
        <w:gridCol w:w="2070"/>
        <w:gridCol w:w="2160"/>
        <w:gridCol w:w="5580"/>
      </w:tblGrid>
      <w:tr w:rsidR="00D678AE" w:rsidRPr="0091489F" w14:paraId="32FB4F52" w14:textId="1B299A34" w:rsidTr="001C32AD">
        <w:trPr>
          <w:tblHeader/>
        </w:trPr>
        <w:tc>
          <w:tcPr>
            <w:tcW w:w="900" w:type="dxa"/>
            <w:shd w:val="clear" w:color="auto" w:fill="00B0F0"/>
          </w:tcPr>
          <w:p w14:paraId="6EFF4102" w14:textId="77777777" w:rsidR="00A41DCF" w:rsidRPr="0091489F" w:rsidRDefault="00A41DCF" w:rsidP="0043345D">
            <w:pPr>
              <w:pStyle w:val="TableHeading"/>
              <w:jc w:val="both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91489F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Sr. No.</w:t>
            </w:r>
          </w:p>
        </w:tc>
        <w:tc>
          <w:tcPr>
            <w:tcW w:w="2070" w:type="dxa"/>
            <w:shd w:val="clear" w:color="auto" w:fill="00B0F0"/>
          </w:tcPr>
          <w:p w14:paraId="516DEAE7" w14:textId="29A2BD2E" w:rsidR="00A41DCF" w:rsidRPr="0091489F" w:rsidRDefault="008E6431" w:rsidP="0043345D">
            <w:pPr>
              <w:pStyle w:val="TableHeading"/>
              <w:jc w:val="both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Goal</w:t>
            </w:r>
            <w:r w:rsidR="00A41DCF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 xml:space="preserve"> Name</w:t>
            </w:r>
          </w:p>
        </w:tc>
        <w:tc>
          <w:tcPr>
            <w:tcW w:w="2160" w:type="dxa"/>
            <w:shd w:val="clear" w:color="auto" w:fill="00B0F0"/>
          </w:tcPr>
          <w:p w14:paraId="00D97F75" w14:textId="0D26D77B" w:rsidR="00A41DCF" w:rsidRPr="0091489F" w:rsidRDefault="00A41DCF" w:rsidP="0043345D">
            <w:pPr>
              <w:pStyle w:val="TableHeading"/>
              <w:jc w:val="both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Audience</w:t>
            </w:r>
          </w:p>
        </w:tc>
        <w:tc>
          <w:tcPr>
            <w:tcW w:w="5580" w:type="dxa"/>
            <w:shd w:val="clear" w:color="auto" w:fill="00B0F0"/>
          </w:tcPr>
          <w:p w14:paraId="260D8D11" w14:textId="7D60D504" w:rsidR="00A41DCF" w:rsidRDefault="00A41DCF" w:rsidP="0043345D">
            <w:pPr>
              <w:pStyle w:val="TableHeading"/>
              <w:jc w:val="both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Concern</w:t>
            </w:r>
            <w:r w:rsidR="00126AFB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s</w:t>
            </w:r>
            <w:r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 xml:space="preserve"> Addressed</w:t>
            </w:r>
          </w:p>
        </w:tc>
      </w:tr>
      <w:tr w:rsidR="00D678AE" w:rsidRPr="0091489F" w14:paraId="7D8DF0A5" w14:textId="70E98649" w:rsidTr="001C32AD">
        <w:trPr>
          <w:trHeight w:val="360"/>
        </w:trPr>
        <w:tc>
          <w:tcPr>
            <w:tcW w:w="900" w:type="dxa"/>
            <w:shd w:val="clear" w:color="auto" w:fill="FFFFFF"/>
          </w:tcPr>
          <w:p w14:paraId="6E1ECFE2" w14:textId="77777777" w:rsidR="00A41DCF" w:rsidRPr="0091489F" w:rsidRDefault="00A41DCF" w:rsidP="0043345D">
            <w:pPr>
              <w:pStyle w:val="NumberLevel2first"/>
              <w:jc w:val="both"/>
              <w:rPr>
                <w:rFonts w:ascii="Segoe UI" w:hAnsi="Segoe UI" w:cs="Segoe UI"/>
              </w:rPr>
            </w:pPr>
          </w:p>
        </w:tc>
        <w:tc>
          <w:tcPr>
            <w:tcW w:w="2070" w:type="dxa"/>
            <w:shd w:val="clear" w:color="auto" w:fill="FFFFFF"/>
          </w:tcPr>
          <w:p w14:paraId="2F1A074D" w14:textId="2441EAA5" w:rsidR="00A41DCF" w:rsidRPr="0091489F" w:rsidRDefault="00B33CFE" w:rsidP="0043345D">
            <w:pPr>
              <w:pStyle w:val="TableCellBody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Physical </w:t>
            </w:r>
            <w:r w:rsidR="00976090">
              <w:rPr>
                <w:rFonts w:ascii="Segoe UI" w:hAnsi="Segoe UI" w:cs="Segoe UI"/>
              </w:rPr>
              <w:t>Design</w:t>
            </w:r>
          </w:p>
        </w:tc>
        <w:tc>
          <w:tcPr>
            <w:tcW w:w="2160" w:type="dxa"/>
            <w:shd w:val="clear" w:color="auto" w:fill="FFFFFF"/>
          </w:tcPr>
          <w:p w14:paraId="1496F050" w14:textId="07682A09" w:rsidR="00A41DCF" w:rsidRPr="0091489F" w:rsidRDefault="00B33CFE" w:rsidP="0043345D">
            <w:pPr>
              <w:pStyle w:val="TableCellBody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Infra/DevOps Admins</w:t>
            </w:r>
          </w:p>
        </w:tc>
        <w:tc>
          <w:tcPr>
            <w:tcW w:w="5580" w:type="dxa"/>
            <w:shd w:val="clear" w:color="auto" w:fill="FFFFFF"/>
          </w:tcPr>
          <w:p w14:paraId="49D198CD" w14:textId="5F4E7136" w:rsidR="00A41DCF" w:rsidRDefault="00D678AE" w:rsidP="0043345D">
            <w:pPr>
              <w:pStyle w:val="TableCellBody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Layered Architecture, Hardware/Network requirements</w:t>
            </w:r>
          </w:p>
        </w:tc>
      </w:tr>
      <w:tr w:rsidR="00B33CFE" w:rsidRPr="0091489F" w14:paraId="78988E9D" w14:textId="77777777" w:rsidTr="001C32AD">
        <w:trPr>
          <w:trHeight w:val="360"/>
        </w:trPr>
        <w:tc>
          <w:tcPr>
            <w:tcW w:w="900" w:type="dxa"/>
            <w:shd w:val="clear" w:color="auto" w:fill="FFFFFF"/>
          </w:tcPr>
          <w:p w14:paraId="16AAA318" w14:textId="77777777" w:rsidR="00B33CFE" w:rsidRPr="0091489F" w:rsidRDefault="00B33CFE" w:rsidP="0043345D">
            <w:pPr>
              <w:pStyle w:val="NumberLevel2"/>
              <w:jc w:val="both"/>
              <w:rPr>
                <w:rFonts w:ascii="Segoe UI" w:hAnsi="Segoe UI" w:cs="Segoe UI"/>
              </w:rPr>
            </w:pPr>
          </w:p>
        </w:tc>
        <w:tc>
          <w:tcPr>
            <w:tcW w:w="2070" w:type="dxa"/>
            <w:shd w:val="clear" w:color="auto" w:fill="FFFFFF"/>
          </w:tcPr>
          <w:p w14:paraId="2B3F8452" w14:textId="1648F5A1" w:rsidR="00B33CFE" w:rsidRDefault="003C04D7" w:rsidP="0043345D">
            <w:pPr>
              <w:pStyle w:val="TableCellBody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Flow</w:t>
            </w:r>
            <w:r w:rsidR="00B33CFE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Diagram</w:t>
            </w:r>
          </w:p>
        </w:tc>
        <w:tc>
          <w:tcPr>
            <w:tcW w:w="2160" w:type="dxa"/>
            <w:shd w:val="clear" w:color="auto" w:fill="FFFFFF"/>
          </w:tcPr>
          <w:p w14:paraId="3EC404E5" w14:textId="41C84111" w:rsidR="00B33CFE" w:rsidRDefault="00B33CFE" w:rsidP="0043345D">
            <w:pPr>
              <w:pStyle w:val="TableCellBody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Infra/DevOps Admins, Programmers</w:t>
            </w:r>
            <w:r w:rsidR="008207D9">
              <w:rPr>
                <w:rFonts w:ascii="Segoe UI" w:hAnsi="Segoe UI" w:cs="Segoe UI"/>
              </w:rPr>
              <w:t>, BAs</w:t>
            </w:r>
          </w:p>
        </w:tc>
        <w:tc>
          <w:tcPr>
            <w:tcW w:w="5580" w:type="dxa"/>
            <w:shd w:val="clear" w:color="auto" w:fill="FFFFFF"/>
          </w:tcPr>
          <w:p w14:paraId="00FCAD7F" w14:textId="1584CD54" w:rsidR="00B33CFE" w:rsidRDefault="003C04D7" w:rsidP="0043345D">
            <w:pPr>
              <w:pStyle w:val="TableCellBody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Search Data</w:t>
            </w:r>
            <w:r w:rsidR="001C32AD">
              <w:rPr>
                <w:rFonts w:ascii="Segoe UI" w:hAnsi="Segoe UI" w:cs="Segoe UI"/>
              </w:rPr>
              <w:t xml:space="preserve"> Progression and Visualization w.r.t to Infra Resources</w:t>
            </w:r>
          </w:p>
        </w:tc>
      </w:tr>
    </w:tbl>
    <w:p w14:paraId="71E31650" w14:textId="5DD5CD28" w:rsidR="00F2068D" w:rsidRDefault="00F2068D" w:rsidP="0043345D">
      <w:pPr>
        <w:pStyle w:val="BodyText"/>
        <w:jc w:val="both"/>
      </w:pPr>
    </w:p>
    <w:p w14:paraId="6E2C5244" w14:textId="3584BA6B" w:rsidR="00FA34D6" w:rsidRDefault="00FA34D6" w:rsidP="0043345D">
      <w:pPr>
        <w:pStyle w:val="BodyText"/>
        <w:jc w:val="both"/>
      </w:pPr>
    </w:p>
    <w:p w14:paraId="3FF078C2" w14:textId="7193B212" w:rsidR="00FA34D6" w:rsidRDefault="00FA34D6" w:rsidP="0043345D">
      <w:pPr>
        <w:pStyle w:val="BodyText"/>
        <w:jc w:val="both"/>
      </w:pPr>
    </w:p>
    <w:p w14:paraId="4A235D0A" w14:textId="2F7D257B" w:rsidR="00FA34D6" w:rsidRDefault="00FA34D6" w:rsidP="0043345D">
      <w:pPr>
        <w:pStyle w:val="BodyText"/>
        <w:jc w:val="both"/>
      </w:pPr>
    </w:p>
    <w:p w14:paraId="6F13B16E" w14:textId="318252F1" w:rsidR="00FA34D6" w:rsidRDefault="00FA34D6" w:rsidP="0043345D">
      <w:pPr>
        <w:pStyle w:val="BodyText"/>
        <w:jc w:val="both"/>
      </w:pPr>
    </w:p>
    <w:p w14:paraId="6FB4AB82" w14:textId="32E216E1" w:rsidR="00FA34D6" w:rsidRDefault="00FA34D6" w:rsidP="0043345D">
      <w:pPr>
        <w:pStyle w:val="BodyText"/>
        <w:jc w:val="both"/>
      </w:pPr>
    </w:p>
    <w:p w14:paraId="26948AEF" w14:textId="468E95EE" w:rsidR="00FA34D6" w:rsidRDefault="00FA34D6" w:rsidP="0043345D">
      <w:pPr>
        <w:pStyle w:val="BodyText"/>
        <w:jc w:val="both"/>
      </w:pPr>
    </w:p>
    <w:p w14:paraId="671AA54C" w14:textId="75558A8E" w:rsidR="00FA34D6" w:rsidRDefault="00FA34D6" w:rsidP="0043345D">
      <w:pPr>
        <w:pStyle w:val="BodyText"/>
        <w:jc w:val="both"/>
      </w:pPr>
    </w:p>
    <w:p w14:paraId="6DB16524" w14:textId="23BF274A" w:rsidR="00FA34D6" w:rsidRDefault="00FA34D6" w:rsidP="0043345D">
      <w:pPr>
        <w:pStyle w:val="BodyText"/>
        <w:jc w:val="both"/>
      </w:pPr>
    </w:p>
    <w:p w14:paraId="77531281" w14:textId="6A182E8C" w:rsidR="00FA34D6" w:rsidRDefault="00FA34D6" w:rsidP="0043345D">
      <w:pPr>
        <w:pStyle w:val="BodyText"/>
        <w:jc w:val="both"/>
      </w:pPr>
    </w:p>
    <w:p w14:paraId="3CBE9BB5" w14:textId="0FAAD9B0" w:rsidR="00FA34D6" w:rsidRDefault="00FA34D6" w:rsidP="0043345D">
      <w:pPr>
        <w:pStyle w:val="BodyText"/>
        <w:jc w:val="both"/>
      </w:pPr>
    </w:p>
    <w:p w14:paraId="286DDD2D" w14:textId="47DC07B1" w:rsidR="00FA34D6" w:rsidRDefault="00FA34D6" w:rsidP="0043345D">
      <w:pPr>
        <w:pStyle w:val="BodyText"/>
        <w:jc w:val="both"/>
      </w:pPr>
    </w:p>
    <w:p w14:paraId="5F1FF46E" w14:textId="50B35E2D" w:rsidR="00FA34D6" w:rsidRDefault="00FA34D6" w:rsidP="0043345D">
      <w:pPr>
        <w:pStyle w:val="BodyText"/>
        <w:jc w:val="both"/>
      </w:pPr>
    </w:p>
    <w:p w14:paraId="0C30C5AF" w14:textId="0BD17A4C" w:rsidR="00FA34D6" w:rsidRDefault="00FA34D6" w:rsidP="0043345D">
      <w:pPr>
        <w:pStyle w:val="BodyText"/>
        <w:jc w:val="both"/>
      </w:pPr>
    </w:p>
    <w:p w14:paraId="7E4D76CB" w14:textId="7E105941" w:rsidR="00FA34D6" w:rsidRDefault="00FA34D6" w:rsidP="0043345D">
      <w:pPr>
        <w:pStyle w:val="BodyText"/>
        <w:jc w:val="both"/>
      </w:pPr>
    </w:p>
    <w:p w14:paraId="543D1147" w14:textId="77777777" w:rsidR="00FA34D6" w:rsidRDefault="00FA34D6" w:rsidP="0043345D">
      <w:pPr>
        <w:pStyle w:val="BodyText"/>
        <w:jc w:val="both"/>
      </w:pPr>
    </w:p>
    <w:p w14:paraId="20FEE299" w14:textId="77777777" w:rsidR="00F2068D" w:rsidRDefault="00F2068D" w:rsidP="0043345D">
      <w:pPr>
        <w:pStyle w:val="BodyText"/>
        <w:jc w:val="both"/>
      </w:pPr>
    </w:p>
    <w:p w14:paraId="52AC23DC" w14:textId="0C7E4BC6" w:rsidR="00F2068D" w:rsidRDefault="00F2068D" w:rsidP="0043345D">
      <w:pPr>
        <w:pStyle w:val="BodyText"/>
        <w:jc w:val="both"/>
      </w:pPr>
    </w:p>
    <w:p w14:paraId="642DAF7D" w14:textId="77777777" w:rsidR="003C04D7" w:rsidRDefault="003C04D7" w:rsidP="0043345D">
      <w:pPr>
        <w:pStyle w:val="BodyText"/>
        <w:jc w:val="both"/>
      </w:pPr>
    </w:p>
    <w:p w14:paraId="5FF401B3" w14:textId="77777777" w:rsidR="00F2068D" w:rsidRDefault="00F2068D" w:rsidP="0043345D">
      <w:pPr>
        <w:pStyle w:val="BodyText"/>
        <w:jc w:val="both"/>
      </w:pPr>
    </w:p>
    <w:p w14:paraId="3E168B0A" w14:textId="77777777" w:rsidR="00F2068D" w:rsidRDefault="00F2068D" w:rsidP="0043345D">
      <w:pPr>
        <w:pStyle w:val="BodyText"/>
        <w:jc w:val="both"/>
      </w:pPr>
    </w:p>
    <w:p w14:paraId="69E1C27F" w14:textId="3061E51E" w:rsidR="003C1E2D" w:rsidRDefault="003C1E2D" w:rsidP="0043345D">
      <w:pPr>
        <w:pStyle w:val="Heading1"/>
        <w:ind w:hanging="4410"/>
        <w:jc w:val="both"/>
      </w:pPr>
      <w:bookmarkStart w:id="23" w:name="_Toc366233188"/>
      <w:bookmarkStart w:id="24" w:name="_Toc212023927"/>
      <w:r>
        <w:t xml:space="preserve">Physical </w:t>
      </w:r>
      <w:bookmarkEnd w:id="23"/>
      <w:r w:rsidR="001D48AA">
        <w:t>Design</w:t>
      </w:r>
      <w:bookmarkEnd w:id="24"/>
    </w:p>
    <w:p w14:paraId="6A5DB723" w14:textId="47E5D4EF" w:rsidR="009822D0" w:rsidRDefault="009822D0" w:rsidP="0043345D">
      <w:pPr>
        <w:jc w:val="both"/>
        <w:rPr>
          <w:rFonts w:ascii="Segoe UI" w:hAnsi="Segoe UI" w:cs="Segoe UI"/>
        </w:rPr>
      </w:pPr>
      <w:r w:rsidRPr="003D145E">
        <w:rPr>
          <w:rFonts w:ascii="Segoe UI" w:hAnsi="Segoe UI" w:cs="Segoe UI"/>
        </w:rPr>
        <w:t>This section describes the physical architecture of the system</w:t>
      </w:r>
      <w:r>
        <w:rPr>
          <w:rFonts w:ascii="Segoe UI" w:hAnsi="Segoe UI" w:cs="Segoe UI"/>
        </w:rPr>
        <w:t xml:space="preserve"> where system type, </w:t>
      </w:r>
      <w:r w:rsidR="00E63361">
        <w:rPr>
          <w:rFonts w:ascii="Segoe UI" w:hAnsi="Segoe UI" w:cs="Segoe UI"/>
        </w:rPr>
        <w:t>sequence</w:t>
      </w:r>
      <w:r w:rsidRPr="003D145E">
        <w:rPr>
          <w:rFonts w:ascii="Segoe UI" w:hAnsi="Segoe UI" w:cs="Segoe UI"/>
        </w:rPr>
        <w:t xml:space="preserve"> along with hardware and software requirements</w:t>
      </w:r>
      <w:r>
        <w:rPr>
          <w:rFonts w:ascii="Segoe UI" w:hAnsi="Segoe UI" w:cs="Segoe UI"/>
        </w:rPr>
        <w:t xml:space="preserve"> are visualized</w:t>
      </w:r>
      <w:r w:rsidRPr="003D145E">
        <w:rPr>
          <w:rFonts w:ascii="Segoe UI" w:hAnsi="Segoe UI" w:cs="Segoe UI"/>
        </w:rPr>
        <w:t xml:space="preserve">. The </w:t>
      </w:r>
      <w:r>
        <w:rPr>
          <w:rFonts w:ascii="Segoe UI" w:hAnsi="Segoe UI" w:cs="Segoe UI"/>
        </w:rPr>
        <w:t>Infra/DevOps</w:t>
      </w:r>
      <w:r w:rsidRPr="003D145E">
        <w:rPr>
          <w:rFonts w:ascii="Segoe UI" w:hAnsi="Segoe UI" w:cs="Segoe UI"/>
        </w:rPr>
        <w:t xml:space="preserve"> team</w:t>
      </w:r>
      <w:r>
        <w:rPr>
          <w:rFonts w:ascii="Segoe UI" w:hAnsi="Segoe UI" w:cs="Segoe UI"/>
        </w:rPr>
        <w:t>s</w:t>
      </w:r>
      <w:r w:rsidRPr="003D145E">
        <w:rPr>
          <w:rFonts w:ascii="Segoe UI" w:hAnsi="Segoe UI" w:cs="Segoe UI"/>
        </w:rPr>
        <w:t xml:space="preserve"> are the major stake holders of this section.</w:t>
      </w:r>
    </w:p>
    <w:p w14:paraId="0BE40B3E" w14:textId="61090BE3" w:rsidR="00340637" w:rsidRDefault="00BB291F" w:rsidP="0043345D">
      <w:pPr>
        <w:pStyle w:val="Heading2"/>
        <w:ind w:left="450" w:hanging="810"/>
        <w:jc w:val="both"/>
        <w:rPr>
          <w:color w:val="000000" w:themeColor="text1"/>
        </w:rPr>
      </w:pPr>
      <w:bookmarkStart w:id="25" w:name="_Toc212023928"/>
      <w:r>
        <w:rPr>
          <w:color w:val="000000" w:themeColor="text1"/>
        </w:rPr>
        <w:t>Middleware Diagram</w:t>
      </w:r>
      <w:bookmarkEnd w:id="25"/>
    </w:p>
    <w:p w14:paraId="45FE4138" w14:textId="7735FEE5" w:rsidR="00406F03" w:rsidRPr="00406F03" w:rsidRDefault="00406F03" w:rsidP="0043345D">
      <w:pPr>
        <w:pStyle w:val="Heading3"/>
        <w:ind w:left="540" w:firstLine="0"/>
        <w:jc w:val="both"/>
        <w:rPr>
          <w:rFonts w:ascii="Segoe UI" w:hAnsi="Segoe UI" w:cs="Segoe UI"/>
          <w:color w:val="000000" w:themeColor="text1"/>
        </w:rPr>
      </w:pPr>
      <w:bookmarkStart w:id="26" w:name="_Toc212023929"/>
      <w:r w:rsidRPr="00406F03">
        <w:rPr>
          <w:rFonts w:ascii="Segoe UI" w:hAnsi="Segoe UI" w:cs="Segoe UI"/>
          <w:color w:val="000000" w:themeColor="text1"/>
        </w:rPr>
        <w:t>Primary Presentation:</w:t>
      </w:r>
      <w:bookmarkEnd w:id="26"/>
    </w:p>
    <w:p w14:paraId="03C00E68" w14:textId="40919A0A" w:rsidR="00A459BB" w:rsidRDefault="006C0126" w:rsidP="0043345D">
      <w:pPr>
        <w:jc w:val="both"/>
      </w:pPr>
      <w:r>
        <w:rPr>
          <w:noProof/>
          <w:lang w:val="en-IN" w:eastAsia="en-IN"/>
        </w:rPr>
        <w:drawing>
          <wp:inline distT="0" distB="0" distL="0" distR="0" wp14:anchorId="2CCF3E96" wp14:editId="516387E9">
            <wp:extent cx="5674976" cy="3605213"/>
            <wp:effectExtent l="0" t="0" r="2540" b="0"/>
            <wp:docPr id="1688875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7587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4829" cy="365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318C" w14:textId="7701CC0B" w:rsidR="00A459BB" w:rsidRDefault="00A459BB" w:rsidP="0043345D">
      <w:pPr>
        <w:jc w:val="both"/>
        <w:rPr>
          <w:rFonts w:ascii="Segoe UI" w:hAnsi="Segoe UI" w:cs="Segoe UI"/>
          <w:sz w:val="16"/>
          <w:szCs w:val="16"/>
          <w:u w:val="single"/>
        </w:rPr>
      </w:pPr>
      <w:r>
        <w:tab/>
        <w:t xml:space="preserve">            </w:t>
      </w:r>
      <w:r w:rsidRPr="00BC09CF">
        <w:rPr>
          <w:rFonts w:ascii="Segoe UI" w:hAnsi="Segoe UI" w:cs="Segoe UI"/>
          <w:sz w:val="16"/>
          <w:szCs w:val="16"/>
          <w:u w:val="single"/>
        </w:rPr>
        <w:t>Fig #3.1</w:t>
      </w:r>
      <w:r w:rsidR="007F63CF">
        <w:rPr>
          <w:rFonts w:ascii="Segoe UI" w:hAnsi="Segoe UI" w:cs="Segoe UI"/>
          <w:sz w:val="16"/>
          <w:szCs w:val="16"/>
          <w:u w:val="single"/>
        </w:rPr>
        <w:t>.1</w:t>
      </w:r>
      <w:r w:rsidRPr="00BC09CF">
        <w:rPr>
          <w:rFonts w:ascii="Segoe UI" w:hAnsi="Segoe UI" w:cs="Segoe UI"/>
          <w:sz w:val="16"/>
          <w:szCs w:val="16"/>
          <w:u w:val="single"/>
        </w:rPr>
        <w:t xml:space="preserve"> </w:t>
      </w:r>
      <w:r>
        <w:rPr>
          <w:rFonts w:ascii="Segoe UI" w:hAnsi="Segoe UI" w:cs="Segoe UI"/>
          <w:sz w:val="16"/>
          <w:szCs w:val="16"/>
          <w:u w:val="single"/>
        </w:rPr>
        <w:t>Middleware</w:t>
      </w:r>
      <w:r w:rsidRPr="00BC09CF">
        <w:rPr>
          <w:rFonts w:ascii="Segoe UI" w:hAnsi="Segoe UI" w:cs="Segoe UI"/>
          <w:sz w:val="16"/>
          <w:szCs w:val="16"/>
          <w:u w:val="single"/>
        </w:rPr>
        <w:t xml:space="preserve"> Diagram</w:t>
      </w:r>
    </w:p>
    <w:p w14:paraId="521AC9D2" w14:textId="1BCA0516" w:rsidR="00A459BB" w:rsidRPr="00B22999" w:rsidRDefault="00406F03" w:rsidP="0043345D">
      <w:pPr>
        <w:pStyle w:val="Heading3"/>
        <w:ind w:left="540" w:firstLine="0"/>
        <w:jc w:val="both"/>
        <w:rPr>
          <w:rFonts w:ascii="Segoe UI" w:hAnsi="Segoe UI" w:cs="Segoe UI"/>
          <w:color w:val="000000" w:themeColor="text1"/>
        </w:rPr>
      </w:pPr>
      <w:bookmarkStart w:id="27" w:name="_Toc212023930"/>
      <w:r w:rsidRPr="00406F03">
        <w:rPr>
          <w:rFonts w:ascii="Segoe UI" w:hAnsi="Segoe UI" w:cs="Segoe UI"/>
          <w:color w:val="000000" w:themeColor="text1"/>
        </w:rPr>
        <w:t>Elements Catalog</w:t>
      </w:r>
      <w:r>
        <w:rPr>
          <w:rFonts w:ascii="Segoe UI" w:hAnsi="Segoe UI" w:cs="Segoe UI"/>
          <w:color w:val="000000" w:themeColor="text1"/>
        </w:rPr>
        <w:t>:</w:t>
      </w:r>
      <w:bookmarkEnd w:id="27"/>
    </w:p>
    <w:p w14:paraId="44CC86E9" w14:textId="0749A5C2" w:rsidR="00A459BB" w:rsidRDefault="006E5EC3" w:rsidP="0043345D">
      <w:pPr>
        <w:jc w:val="both"/>
      </w:pPr>
      <w:r w:rsidRPr="00A53126">
        <w:rPr>
          <w:u w:val="single"/>
        </w:rPr>
        <w:t>Booking Medium:</w:t>
      </w:r>
      <w:r w:rsidR="007337FC">
        <w:t xml:space="preserve"> Web</w:t>
      </w:r>
      <w:r w:rsidR="000D7DC1">
        <w:t xml:space="preserve"> (POS / XML)</w:t>
      </w:r>
      <w:r w:rsidR="007337FC">
        <w:t xml:space="preserve"> and Mobile are the two primary booking mediums</w:t>
      </w:r>
      <w:r w:rsidR="00BF7A2F">
        <w:t>.</w:t>
      </w:r>
    </w:p>
    <w:p w14:paraId="74F08297" w14:textId="41132A31" w:rsidR="006E5EC3" w:rsidRDefault="006E5EC3" w:rsidP="0043345D">
      <w:pPr>
        <w:jc w:val="both"/>
      </w:pPr>
      <w:r w:rsidRPr="00A53126">
        <w:rPr>
          <w:u w:val="single"/>
        </w:rPr>
        <w:t>Booking Execution:</w:t>
      </w:r>
      <w:r w:rsidR="00BF7A2F">
        <w:t xml:space="preserve"> RezAir is going to be the </w:t>
      </w:r>
      <w:r w:rsidR="00406F03">
        <w:t>m</w:t>
      </w:r>
      <w:r w:rsidR="00BF7A2F">
        <w:t>iddleware booking engine.</w:t>
      </w:r>
    </w:p>
    <w:p w14:paraId="0F097CC0" w14:textId="511EA64F" w:rsidR="00A459BB" w:rsidRDefault="006E5EC3" w:rsidP="0043345D">
      <w:pPr>
        <w:jc w:val="both"/>
      </w:pPr>
      <w:r w:rsidRPr="00A53126">
        <w:rPr>
          <w:u w:val="single"/>
        </w:rPr>
        <w:t>Booking Inventory Supplier:</w:t>
      </w:r>
      <w:r w:rsidR="00BF7A2F">
        <w:t xml:space="preserve"> </w:t>
      </w:r>
      <w:r w:rsidR="00406F03">
        <w:t xml:space="preserve">GDS like TripJack, Amadeus, AerTicket, etc are </w:t>
      </w:r>
      <w:r w:rsidR="00E34887">
        <w:t>inventory</w:t>
      </w:r>
      <w:r w:rsidR="00406F03">
        <w:t xml:space="preserve"> suppliers.</w:t>
      </w:r>
    </w:p>
    <w:p w14:paraId="2FF49818" w14:textId="77777777" w:rsidR="003C1E2D" w:rsidRPr="00704FC3" w:rsidRDefault="003C1E2D" w:rsidP="0043345D">
      <w:pPr>
        <w:pStyle w:val="Heading2"/>
        <w:ind w:left="450" w:hanging="810"/>
        <w:jc w:val="both"/>
        <w:rPr>
          <w:color w:val="000000" w:themeColor="text1"/>
        </w:rPr>
      </w:pPr>
      <w:bookmarkStart w:id="28" w:name="_Toc366233191"/>
      <w:bookmarkStart w:id="29" w:name="_Toc212023931"/>
      <w:r w:rsidRPr="00704FC3">
        <w:rPr>
          <w:color w:val="000000" w:themeColor="text1"/>
        </w:rPr>
        <w:t>Software Requirements</w:t>
      </w:r>
      <w:bookmarkEnd w:id="28"/>
      <w:bookmarkEnd w:id="29"/>
    </w:p>
    <w:p w14:paraId="20D17C3B" w14:textId="17F94EE3" w:rsidR="003C1E2D" w:rsidRPr="004525F6" w:rsidRDefault="00D93321" w:rsidP="0043345D">
      <w:pPr>
        <w:jc w:val="both"/>
        <w:rPr>
          <w:rFonts w:ascii="Segoe UI" w:hAnsi="Segoe UI" w:cs="Segoe UI"/>
        </w:rPr>
      </w:pPr>
      <w:r w:rsidRPr="004525F6">
        <w:rPr>
          <w:rFonts w:ascii="Segoe UI" w:hAnsi="Segoe UI" w:cs="Segoe UI"/>
        </w:rPr>
        <w:t>1. Java OpenJDK 21</w:t>
      </w:r>
    </w:p>
    <w:p w14:paraId="62981A5C" w14:textId="02842E66" w:rsidR="00E22BAC" w:rsidRPr="004525F6" w:rsidRDefault="00E22BAC" w:rsidP="0043345D">
      <w:pPr>
        <w:jc w:val="both"/>
        <w:rPr>
          <w:rFonts w:ascii="Segoe UI" w:hAnsi="Segoe UI" w:cs="Segoe UI"/>
        </w:rPr>
      </w:pPr>
      <w:r w:rsidRPr="004525F6">
        <w:rPr>
          <w:rFonts w:ascii="Segoe UI" w:hAnsi="Segoe UI" w:cs="Segoe UI"/>
        </w:rPr>
        <w:t>2. Maven 3.9</w:t>
      </w:r>
    </w:p>
    <w:p w14:paraId="6BEF16E5" w14:textId="4A9B536A" w:rsidR="00E22BAC" w:rsidRPr="004525F6" w:rsidRDefault="00E63361" w:rsidP="0043345D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3</w:t>
      </w:r>
      <w:r w:rsidR="00E22BAC" w:rsidRPr="004525F6">
        <w:rPr>
          <w:rFonts w:ascii="Segoe UI" w:hAnsi="Segoe UI" w:cs="Segoe UI"/>
        </w:rPr>
        <w:t>. MySQL 8.4</w:t>
      </w:r>
    </w:p>
    <w:p w14:paraId="4587640A" w14:textId="460EB7BE" w:rsidR="00E012F9" w:rsidRDefault="009A1C04" w:rsidP="00F64A82">
      <w:pPr>
        <w:jc w:val="both"/>
      </w:pPr>
      <w:r>
        <w:rPr>
          <w:rFonts w:ascii="Segoe UI" w:hAnsi="Segoe UI" w:cs="Segoe UI"/>
        </w:rPr>
        <w:t xml:space="preserve">Note – Kindly refer </w:t>
      </w:r>
      <w:r w:rsidR="00494070">
        <w:rPr>
          <w:rFonts w:ascii="Segoe UI" w:hAnsi="Segoe UI" w:cs="Segoe UI"/>
        </w:rPr>
        <w:t>RezAir</w:t>
      </w:r>
      <w:r>
        <w:rPr>
          <w:rFonts w:ascii="Segoe UI" w:hAnsi="Segoe UI" w:cs="Segoe UI"/>
        </w:rPr>
        <w:t xml:space="preserve"> confluence</w:t>
      </w:r>
      <w:r w:rsidR="009C4558">
        <w:rPr>
          <w:rFonts w:ascii="Segoe UI" w:hAnsi="Segoe UI" w:cs="Segoe UI"/>
        </w:rPr>
        <w:t xml:space="preserve"> page</w:t>
      </w:r>
      <w:r>
        <w:rPr>
          <w:rFonts w:ascii="Segoe UI" w:hAnsi="Segoe UI" w:cs="Segoe UI"/>
        </w:rPr>
        <w:t xml:space="preserve"> for more details</w:t>
      </w:r>
      <w:r w:rsidR="00F266DC" w:rsidRPr="00F266DC">
        <w:rPr>
          <w:b/>
          <w:bCs/>
          <w:color w:val="000000" w:themeColor="text1"/>
          <w:sz w:val="16"/>
          <w:szCs w:val="16"/>
        </w:rPr>
        <w:t xml:space="preserve"> </w:t>
      </w:r>
      <w:r w:rsidR="00F266DC">
        <w:t xml:space="preserve">    </w:t>
      </w:r>
    </w:p>
    <w:p w14:paraId="51F91300" w14:textId="185EB3D6" w:rsidR="00D802DF" w:rsidRPr="00704FC3" w:rsidRDefault="00E955FF" w:rsidP="0043345D">
      <w:pPr>
        <w:pStyle w:val="Heading2"/>
        <w:ind w:left="450" w:hanging="810"/>
        <w:jc w:val="both"/>
        <w:rPr>
          <w:color w:val="000000" w:themeColor="text1"/>
        </w:rPr>
      </w:pPr>
      <w:bookmarkStart w:id="30" w:name="_Toc212023932"/>
      <w:r>
        <w:rPr>
          <w:color w:val="000000" w:themeColor="text1"/>
        </w:rPr>
        <w:t>Search Data Flow</w:t>
      </w:r>
      <w:bookmarkEnd w:id="30"/>
    </w:p>
    <w:p w14:paraId="2B9FE12A" w14:textId="1F1B8A0E" w:rsidR="00D802DF" w:rsidRDefault="00D802DF" w:rsidP="0043345D">
      <w:pPr>
        <w:jc w:val="both"/>
        <w:rPr>
          <w:rFonts w:ascii="Segoe UI" w:hAnsi="Segoe UI" w:cs="Segoe UI"/>
        </w:rPr>
      </w:pPr>
      <w:r w:rsidRPr="004525F6">
        <w:rPr>
          <w:rFonts w:ascii="Segoe UI" w:hAnsi="Segoe UI" w:cs="Segoe UI"/>
        </w:rPr>
        <w:t xml:space="preserve">1. </w:t>
      </w:r>
      <w:r w:rsidR="002C57F2">
        <w:rPr>
          <w:rFonts w:ascii="Segoe UI" w:hAnsi="Segoe UI" w:cs="Segoe UI"/>
        </w:rPr>
        <w:t>Fig#3.3</w:t>
      </w:r>
      <w:r>
        <w:rPr>
          <w:rFonts w:ascii="Segoe UI" w:hAnsi="Segoe UI" w:cs="Segoe UI"/>
        </w:rPr>
        <w:t xml:space="preserve"> highlighted </w:t>
      </w:r>
      <w:r w:rsidR="00C46BF1">
        <w:rPr>
          <w:rFonts w:ascii="Segoe UI" w:hAnsi="Segoe UI" w:cs="Segoe UI"/>
        </w:rPr>
        <w:t>the search data flow</w:t>
      </w:r>
      <w:r>
        <w:rPr>
          <w:rFonts w:ascii="Segoe UI" w:hAnsi="Segoe UI" w:cs="Segoe UI"/>
        </w:rPr>
        <w:t xml:space="preserve"> diagram for </w:t>
      </w:r>
      <w:r w:rsidR="00C46BF1">
        <w:rPr>
          <w:rFonts w:ascii="Segoe UI" w:hAnsi="Segoe UI" w:cs="Segoe UI"/>
        </w:rPr>
        <w:t xml:space="preserve">storage </w:t>
      </w:r>
    </w:p>
    <w:p w14:paraId="24286C6C" w14:textId="77777777" w:rsidR="00D802DF" w:rsidRDefault="00D802DF" w:rsidP="0043345D">
      <w:pPr>
        <w:pStyle w:val="BodyText"/>
        <w:jc w:val="both"/>
        <w:rPr>
          <w:u w:val="single"/>
        </w:rPr>
      </w:pPr>
    </w:p>
    <w:p w14:paraId="4F6494FA" w14:textId="15576598" w:rsidR="00D802DF" w:rsidRDefault="0088248A" w:rsidP="0043345D">
      <w:pPr>
        <w:pStyle w:val="BodyText"/>
        <w:jc w:val="both"/>
        <w:rPr>
          <w:u w:val="single"/>
        </w:rPr>
      </w:pPr>
      <w:r w:rsidRPr="0088248A">
        <w:rPr>
          <w:noProof/>
          <w:u w:val="single"/>
          <w:lang w:val="en-IN" w:eastAsia="en-IN"/>
        </w:rPr>
        <w:drawing>
          <wp:inline distT="0" distB="0" distL="0" distR="0" wp14:anchorId="3372499B" wp14:editId="5C7B4776">
            <wp:extent cx="10871200" cy="8696133"/>
            <wp:effectExtent l="0" t="0" r="6350" b="0"/>
            <wp:docPr id="4" name="Picture 4" descr="C:\Users\ankitbha\Downloads\Search_Happy_Pat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nkitbha\Downloads\Search_Happy_Path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889" cy="871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30756" w14:textId="66C0E3F5" w:rsidR="00CE4413" w:rsidRDefault="00FA4AEA" w:rsidP="0043345D">
      <w:pPr>
        <w:pStyle w:val="BodyText"/>
        <w:jc w:val="both"/>
        <w:rPr>
          <w:u w:val="single"/>
        </w:rPr>
      </w:pPr>
      <w:r w:rsidRPr="00FA4AEA">
        <w:tab/>
        <w:t xml:space="preserve"> </w:t>
      </w:r>
      <w:r w:rsidR="00B805F1">
        <w:t xml:space="preserve">        </w:t>
      </w:r>
      <w:r w:rsidR="002C57F2">
        <w:rPr>
          <w:u w:val="single"/>
        </w:rPr>
        <w:t>Fig#3.3</w:t>
      </w:r>
      <w:r w:rsidRPr="00F266DC">
        <w:rPr>
          <w:u w:val="single"/>
        </w:rPr>
        <w:t xml:space="preserve"> </w:t>
      </w:r>
      <w:r w:rsidR="006962BE">
        <w:rPr>
          <w:u w:val="single"/>
        </w:rPr>
        <w:t>Search Data</w:t>
      </w:r>
      <w:r>
        <w:rPr>
          <w:u w:val="single"/>
        </w:rPr>
        <w:t xml:space="preserve"> </w:t>
      </w:r>
      <w:r w:rsidR="006962BE">
        <w:rPr>
          <w:u w:val="single"/>
        </w:rPr>
        <w:t>Flow Diagram</w:t>
      </w:r>
      <w:r w:rsidR="00A56B87">
        <w:rPr>
          <w:u w:val="single"/>
        </w:rPr>
        <w:t xml:space="preserve"> w.r.t POS</w:t>
      </w:r>
      <w:r w:rsidR="006962BE">
        <w:rPr>
          <w:u w:val="single"/>
        </w:rPr>
        <w:t xml:space="preserve"> </w:t>
      </w:r>
    </w:p>
    <w:p w14:paraId="2380075D" w14:textId="222E2E7A" w:rsidR="00FA4AEA" w:rsidRPr="00B22999" w:rsidRDefault="00652B69" w:rsidP="0043345D">
      <w:pPr>
        <w:pStyle w:val="Heading3"/>
        <w:ind w:left="540" w:firstLine="0"/>
        <w:jc w:val="both"/>
        <w:rPr>
          <w:rFonts w:ascii="Segoe UI" w:hAnsi="Segoe UI" w:cs="Segoe UI"/>
          <w:color w:val="000000" w:themeColor="text1"/>
        </w:rPr>
      </w:pPr>
      <w:bookmarkStart w:id="31" w:name="_Toc212023933"/>
      <w:r>
        <w:rPr>
          <w:rFonts w:ascii="Segoe UI" w:hAnsi="Segoe UI" w:cs="Segoe UI"/>
          <w:color w:val="000000" w:themeColor="text1"/>
        </w:rPr>
        <w:t>Design Rational</w:t>
      </w:r>
      <w:r w:rsidR="00FA4AEA">
        <w:rPr>
          <w:rFonts w:ascii="Segoe UI" w:hAnsi="Segoe UI" w:cs="Segoe UI"/>
          <w:color w:val="000000" w:themeColor="text1"/>
        </w:rPr>
        <w:t>:</w:t>
      </w:r>
      <w:bookmarkEnd w:id="31"/>
    </w:p>
    <w:p w14:paraId="00CC5251" w14:textId="1092E855" w:rsidR="000A72A9" w:rsidRDefault="000A72A9" w:rsidP="0043345D">
      <w:pPr>
        <w:pStyle w:val="BodyText"/>
        <w:jc w:val="both"/>
      </w:pPr>
      <w:r w:rsidRPr="000A72A9">
        <w:t xml:space="preserve">1. </w:t>
      </w:r>
      <w:r w:rsidR="000F1326">
        <w:t xml:space="preserve">Search event is triggered </w:t>
      </w:r>
      <w:proofErr w:type="gramStart"/>
      <w:r w:rsidR="000F1326">
        <w:t>from</w:t>
      </w:r>
      <w:proofErr w:type="gramEnd"/>
      <w:r w:rsidR="000F1326">
        <w:t xml:space="preserve"> React UI </w:t>
      </w:r>
    </w:p>
    <w:p w14:paraId="7E9C4234" w14:textId="5A11790F" w:rsidR="00154D52" w:rsidRDefault="000A72A9" w:rsidP="0043345D">
      <w:pPr>
        <w:pStyle w:val="BodyText"/>
        <w:jc w:val="both"/>
      </w:pPr>
      <w:r>
        <w:t xml:space="preserve">2. </w:t>
      </w:r>
      <w:r w:rsidR="00035915">
        <w:t>Search data gets accumulated into the database and in the S3 bucket</w:t>
      </w:r>
      <w:r w:rsidR="00154D52">
        <w:t xml:space="preserve"> </w:t>
      </w:r>
      <w:r w:rsidR="003C210C" w:rsidRPr="003C210C">
        <w:rPr>
          <w:b/>
          <w:bCs/>
          <w:highlight w:val="yellow"/>
        </w:rPr>
        <w:t xml:space="preserve">first, </w:t>
      </w:r>
      <w:proofErr w:type="spellStart"/>
      <w:r w:rsidR="003C210C" w:rsidRPr="003C210C">
        <w:rPr>
          <w:b/>
          <w:bCs/>
          <w:highlight w:val="yellow"/>
        </w:rPr>
        <w:t>Supplierwise</w:t>
      </w:r>
      <w:proofErr w:type="spellEnd"/>
      <w:r w:rsidR="003C210C" w:rsidRPr="003C210C">
        <w:rPr>
          <w:b/>
          <w:bCs/>
          <w:highlight w:val="yellow"/>
        </w:rPr>
        <w:t>, then</w:t>
      </w:r>
      <w:r w:rsidR="003C210C">
        <w:t xml:space="preserve"> </w:t>
      </w:r>
      <w:proofErr w:type="spellStart"/>
      <w:r w:rsidR="00154D52" w:rsidRPr="003C210C">
        <w:rPr>
          <w:i/>
          <w:highlight w:val="yellow"/>
        </w:rPr>
        <w:t>agentwise</w:t>
      </w:r>
      <w:proofErr w:type="spellEnd"/>
      <w:r w:rsidR="00154D52">
        <w:t xml:space="preserve"> </w:t>
      </w:r>
    </w:p>
    <w:p w14:paraId="0BB456D5" w14:textId="3DC84E8D" w:rsidR="000A72A9" w:rsidRDefault="00154D52" w:rsidP="0043345D">
      <w:pPr>
        <w:pStyle w:val="BodyText"/>
        <w:jc w:val="both"/>
      </w:pPr>
      <w:r w:rsidRPr="00CC49FC">
        <w:rPr>
          <w:u w:val="single"/>
        </w:rPr>
        <w:t>Folder</w:t>
      </w:r>
      <w:r w:rsidRPr="00154D52">
        <w:t xml:space="preserve">: </w:t>
      </w:r>
      <w:proofErr w:type="spellStart"/>
      <w:r w:rsidRPr="00154D52">
        <w:t>Agentid</w:t>
      </w:r>
      <w:proofErr w:type="spellEnd"/>
      <w:r w:rsidRPr="00154D52">
        <w:t>/</w:t>
      </w:r>
      <w:proofErr w:type="spellStart"/>
      <w:r w:rsidRPr="00154D52">
        <w:t>yyyy</w:t>
      </w:r>
      <w:proofErr w:type="spellEnd"/>
      <w:r w:rsidRPr="00154D52">
        <w:t>/mm/dd/</w:t>
      </w:r>
      <w:proofErr w:type="spellStart"/>
      <w:r w:rsidRPr="00154D52">
        <w:t>searchid</w:t>
      </w:r>
      <w:proofErr w:type="spellEnd"/>
      <w:r w:rsidRPr="00154D52">
        <w:t>/</w:t>
      </w:r>
      <w:proofErr w:type="spellStart"/>
      <w:r>
        <w:t>response</w:t>
      </w:r>
      <w:r w:rsidRPr="00154D52">
        <w:t>.json</w:t>
      </w:r>
      <w:proofErr w:type="spellEnd"/>
      <w:r w:rsidRPr="00154D52">
        <w:t>&lt;saved response&gt;</w:t>
      </w:r>
    </w:p>
    <w:p w14:paraId="19BF5F89" w14:textId="29DB098A" w:rsidR="00203B2D" w:rsidRDefault="00203B2D" w:rsidP="0043345D">
      <w:pPr>
        <w:pStyle w:val="BodyText"/>
        <w:jc w:val="both"/>
      </w:pPr>
      <w:r>
        <w:t xml:space="preserve">3. </w:t>
      </w:r>
      <w:r w:rsidR="00884AE5">
        <w:t xml:space="preserve">The purge activity </w:t>
      </w:r>
      <w:proofErr w:type="gramStart"/>
      <w:r w:rsidR="00884AE5">
        <w:t>has to</w:t>
      </w:r>
      <w:proofErr w:type="gramEnd"/>
      <w:r w:rsidR="00884AE5">
        <w:t xml:space="preserve"> purge and move the data from database as well as from S3</w:t>
      </w:r>
      <w:r>
        <w:t xml:space="preserve"> </w:t>
      </w:r>
    </w:p>
    <w:p w14:paraId="335918CC" w14:textId="36C2AE25" w:rsidR="00203B2D" w:rsidRDefault="00203B2D" w:rsidP="0043345D">
      <w:pPr>
        <w:pStyle w:val="BodyText"/>
        <w:jc w:val="both"/>
      </w:pPr>
      <w:r>
        <w:t xml:space="preserve">4. </w:t>
      </w:r>
      <w:r w:rsidR="00884AE5">
        <w:t xml:space="preserve">In the database, we have </w:t>
      </w:r>
      <w:proofErr w:type="spellStart"/>
      <w:r w:rsidR="00884AE5">
        <w:t>is_softdelete</w:t>
      </w:r>
      <w:proofErr w:type="spellEnd"/>
      <w:r w:rsidR="00884AE5">
        <w:t xml:space="preserve"> column added in </w:t>
      </w:r>
      <w:proofErr w:type="gramStart"/>
      <w:r w:rsidR="00884AE5">
        <w:t>all of</w:t>
      </w:r>
      <w:proofErr w:type="gramEnd"/>
      <w:r w:rsidR="00884AE5">
        <w:t xml:space="preserve"> the tabl</w:t>
      </w:r>
      <w:r w:rsidR="009D53ED">
        <w:t>es, which will be used for purging</w:t>
      </w:r>
    </w:p>
    <w:p w14:paraId="7E2CDA91" w14:textId="239607FF" w:rsidR="0081001E" w:rsidRDefault="00203B2D" w:rsidP="0043345D">
      <w:pPr>
        <w:pStyle w:val="BodyText"/>
        <w:jc w:val="both"/>
      </w:pPr>
      <w:r>
        <w:t xml:space="preserve">5. </w:t>
      </w:r>
      <w:r w:rsidR="00902184">
        <w:t>J</w:t>
      </w:r>
      <w:r w:rsidR="00884AE5">
        <w:t>ava-based sche</w:t>
      </w:r>
      <w:r w:rsidR="00606F4D">
        <w:t xml:space="preserve">duler will be used for the </w:t>
      </w:r>
      <w:r w:rsidR="001B4EDA">
        <w:t xml:space="preserve">storage and </w:t>
      </w:r>
      <w:r w:rsidR="00606F4D">
        <w:t>purging</w:t>
      </w:r>
      <w:r w:rsidR="00884AE5">
        <w:t xml:space="preserve"> activity</w:t>
      </w:r>
    </w:p>
    <w:p w14:paraId="258BBCAF" w14:textId="7F236291" w:rsidR="00606F4D" w:rsidRDefault="00606F4D" w:rsidP="0043345D">
      <w:pPr>
        <w:pStyle w:val="BodyText"/>
        <w:jc w:val="both"/>
      </w:pPr>
      <w:r>
        <w:t xml:space="preserve">6. </w:t>
      </w:r>
      <w:r w:rsidR="00F1798A">
        <w:t xml:space="preserve">In phase-1 archival, </w:t>
      </w:r>
      <w:proofErr w:type="gramStart"/>
      <w:r>
        <w:t>The</w:t>
      </w:r>
      <w:proofErr w:type="gramEnd"/>
      <w:r>
        <w:t xml:space="preserve"> scheduler-1 runs every 6 </w:t>
      </w:r>
      <w:proofErr w:type="gramStart"/>
      <w:r>
        <w:t>hour</w:t>
      </w:r>
      <w:proofErr w:type="gramEnd"/>
      <w:r>
        <w:t xml:space="preserve">, the logic checks </w:t>
      </w:r>
      <w:r w:rsidR="00050039">
        <w:t>if</w:t>
      </w:r>
      <w:r>
        <w:t xml:space="preserve"> </w:t>
      </w:r>
      <w:proofErr w:type="spellStart"/>
      <w:r>
        <w:t>timeNow</w:t>
      </w:r>
      <w:proofErr w:type="spellEnd"/>
      <w:r>
        <w:t xml:space="preserve"> &gt; </w:t>
      </w:r>
      <w:proofErr w:type="spellStart"/>
      <w:r>
        <w:t>search_timestamp</w:t>
      </w:r>
      <w:proofErr w:type="spellEnd"/>
      <w:r>
        <w:t xml:space="preserve"> + 48 </w:t>
      </w:r>
      <w:proofErr w:type="spellStart"/>
      <w:r>
        <w:t>Hrs</w:t>
      </w:r>
      <w:proofErr w:type="spellEnd"/>
      <w:r>
        <w:t xml:space="preserve"> on </w:t>
      </w:r>
      <w:proofErr w:type="spellStart"/>
      <w:r>
        <w:t>ra_search_log</w:t>
      </w:r>
      <w:proofErr w:type="spellEnd"/>
      <w:r>
        <w:t xml:space="preserve"> table and set </w:t>
      </w:r>
      <w:proofErr w:type="spellStart"/>
      <w:proofErr w:type="gramStart"/>
      <w:r>
        <w:t>is</w:t>
      </w:r>
      <w:proofErr w:type="gramEnd"/>
      <w:r>
        <w:t>_softdelete</w:t>
      </w:r>
      <w:proofErr w:type="spellEnd"/>
      <w:r>
        <w:t xml:space="preserve"> column to </w:t>
      </w:r>
      <w:r w:rsidR="00984734">
        <w:t>inactive</w:t>
      </w:r>
      <w:r>
        <w:t xml:space="preserve"> (0)</w:t>
      </w:r>
      <w:r w:rsidR="00AA5DF1">
        <w:t xml:space="preserve"> i.e. </w:t>
      </w:r>
      <w:r w:rsidR="00DD5B79">
        <w:t xml:space="preserve">marking </w:t>
      </w:r>
      <w:r w:rsidR="00AA5DF1">
        <w:t xml:space="preserve">the said record </w:t>
      </w:r>
      <w:r w:rsidR="00DD5B79">
        <w:t>a</w:t>
      </w:r>
      <w:r w:rsidR="00AA5DF1">
        <w:t xml:space="preserve">s </w:t>
      </w:r>
      <w:r w:rsidR="00AA5DF1" w:rsidRPr="002760DB">
        <w:rPr>
          <w:i/>
        </w:rPr>
        <w:t>no more active</w:t>
      </w:r>
      <w:r w:rsidR="000C23E4" w:rsidRPr="002760DB">
        <w:rPr>
          <w:i/>
        </w:rPr>
        <w:t xml:space="preserve"> (1)</w:t>
      </w:r>
    </w:p>
    <w:p w14:paraId="7CD2548C" w14:textId="5371D38C" w:rsidR="00606F4D" w:rsidRDefault="004E539A" w:rsidP="0043345D">
      <w:pPr>
        <w:pStyle w:val="BodyText"/>
        <w:jc w:val="both"/>
      </w:pPr>
      <w:r>
        <w:t>7</w:t>
      </w:r>
      <w:r w:rsidR="00606F4D">
        <w:t xml:space="preserve">. The scheduler-2 runs after </w:t>
      </w:r>
      <w:r w:rsidR="00847E4E">
        <w:t xml:space="preserve">every </w:t>
      </w:r>
      <w:r w:rsidR="00606F4D">
        <w:t xml:space="preserve">48 </w:t>
      </w:r>
      <w:proofErr w:type="spellStart"/>
      <w:r w:rsidR="00606F4D">
        <w:t>Hr</w:t>
      </w:r>
      <w:proofErr w:type="spellEnd"/>
      <w:r w:rsidR="00606F4D">
        <w:t xml:space="preserve"> interval to identify the search records based on the </w:t>
      </w:r>
      <w:proofErr w:type="spellStart"/>
      <w:r w:rsidR="00606F4D">
        <w:t>is_softdelete</w:t>
      </w:r>
      <w:proofErr w:type="spellEnd"/>
      <w:r w:rsidR="00606F4D">
        <w:t xml:space="preserve"> column value</w:t>
      </w:r>
      <w:r w:rsidR="0046523C">
        <w:t xml:space="preserve"> (0)</w:t>
      </w:r>
      <w:r w:rsidR="00606F4D">
        <w:t xml:space="preserve"> and copy all such search response entries (by </w:t>
      </w:r>
      <w:proofErr w:type="spellStart"/>
      <w:r w:rsidR="00606F4D">
        <w:t>searchids</w:t>
      </w:r>
      <w:proofErr w:type="spellEnd"/>
      <w:r w:rsidR="00606F4D">
        <w:t>) from S3 to archival DB and delete those entries from S3 (1000 entries can be deleted in one go</w:t>
      </w:r>
      <w:r w:rsidR="00EA1D9B">
        <w:t xml:space="preserve"> on S3</w:t>
      </w:r>
      <w:r w:rsidR="00606F4D">
        <w:t>)</w:t>
      </w:r>
    </w:p>
    <w:p w14:paraId="2C0269EF" w14:textId="6EA14337" w:rsidR="00606F4D" w:rsidRDefault="004E539A" w:rsidP="0043345D">
      <w:pPr>
        <w:pStyle w:val="BodyText"/>
        <w:jc w:val="both"/>
      </w:pPr>
      <w:r>
        <w:t>8</w:t>
      </w:r>
      <w:r w:rsidR="00606F4D">
        <w:t>. The same scheduler-2 after successful archival</w:t>
      </w:r>
      <w:r w:rsidR="00EA1D9B">
        <w:t xml:space="preserve"> will delete the entries by </w:t>
      </w:r>
      <w:proofErr w:type="spellStart"/>
      <w:r w:rsidR="00EA1D9B">
        <w:t>search</w:t>
      </w:r>
      <w:r w:rsidR="00606F4D">
        <w:t>ids</w:t>
      </w:r>
      <w:proofErr w:type="spellEnd"/>
      <w:r w:rsidR="003F1677">
        <w:t xml:space="preserve"> from </w:t>
      </w:r>
      <w:proofErr w:type="spellStart"/>
      <w:r w:rsidR="003F1677">
        <w:t>ra_search_log</w:t>
      </w:r>
      <w:proofErr w:type="spellEnd"/>
      <w:r w:rsidR="003F1677">
        <w:t xml:space="preserve"> table</w:t>
      </w:r>
      <w:r w:rsidR="00606F4D">
        <w:t xml:space="preserve"> that had </w:t>
      </w:r>
      <w:proofErr w:type="spellStart"/>
      <w:r w:rsidR="00606F4D">
        <w:t>is_softdelete</w:t>
      </w:r>
      <w:proofErr w:type="spellEnd"/>
      <w:r w:rsidR="00606F4D">
        <w:t xml:space="preserve"> column</w:t>
      </w:r>
      <w:r w:rsidR="001E6BA0">
        <w:t xml:space="preserve"> set</w:t>
      </w:r>
      <w:r w:rsidR="00B2681B">
        <w:t xml:space="preserve"> to </w:t>
      </w:r>
      <w:r w:rsidR="00984734">
        <w:t xml:space="preserve">inactive </w:t>
      </w:r>
      <w:r w:rsidR="00B2681B">
        <w:t>(0)</w:t>
      </w:r>
      <w:r w:rsidR="00606F4D">
        <w:t xml:space="preserve">, keeping the </w:t>
      </w:r>
      <w:proofErr w:type="spellStart"/>
      <w:r w:rsidR="00BA3376">
        <w:t>ra_search_log</w:t>
      </w:r>
      <w:proofErr w:type="spellEnd"/>
      <w:r w:rsidR="00BA3376">
        <w:t xml:space="preserve"> table</w:t>
      </w:r>
      <w:r w:rsidR="00606F4D">
        <w:t xml:space="preserve"> </w:t>
      </w:r>
      <w:r w:rsidR="001E6BA0">
        <w:t>lightweight</w:t>
      </w:r>
      <w:r w:rsidR="00606F4D">
        <w:t xml:space="preserve"> from search response load</w:t>
      </w:r>
    </w:p>
    <w:p w14:paraId="07A9BCA3" w14:textId="744A1413" w:rsidR="000B1A52" w:rsidRDefault="00606F4D" w:rsidP="0043345D">
      <w:pPr>
        <w:pStyle w:val="BodyText"/>
        <w:jc w:val="both"/>
      </w:pPr>
      <w:r>
        <w:t>9. The said search respon</w:t>
      </w:r>
      <w:r w:rsidR="00947BDB">
        <w:t>s</w:t>
      </w:r>
      <w:r w:rsidR="003F1677">
        <w:t>e entries will remain in archival</w:t>
      </w:r>
      <w:r w:rsidR="00B87671">
        <w:t xml:space="preserve"> DB.</w:t>
      </w:r>
      <w:r>
        <w:t xml:space="preserve"> </w:t>
      </w:r>
      <w:r w:rsidR="00B87671">
        <w:t>T</w:t>
      </w:r>
      <w:r>
        <w:t>h</w:t>
      </w:r>
      <w:r w:rsidR="00714278">
        <w:t>e t</w:t>
      </w:r>
      <w:r>
        <w:t xml:space="preserve">ime to keep the records in </w:t>
      </w:r>
      <w:r w:rsidR="003F1677">
        <w:t xml:space="preserve">archival </w:t>
      </w:r>
      <w:r>
        <w:t xml:space="preserve">DB will be </w:t>
      </w:r>
      <w:r w:rsidRPr="00947BDB">
        <w:rPr>
          <w:b/>
        </w:rPr>
        <w:t>24 months</w:t>
      </w:r>
      <w:r>
        <w:t xml:space="preserve"> at any given point of time</w:t>
      </w:r>
    </w:p>
    <w:p w14:paraId="3889CFE5" w14:textId="46779DB9" w:rsidR="00DA69D3" w:rsidRDefault="00DA69D3" w:rsidP="0043345D">
      <w:pPr>
        <w:pStyle w:val="BodyText"/>
        <w:jc w:val="both"/>
      </w:pPr>
      <w:r>
        <w:t xml:space="preserve">10. Post 24 months, the decision can be taken to permanently move the records to </w:t>
      </w:r>
      <w:r w:rsidR="00D7423F">
        <w:t>ph</w:t>
      </w:r>
      <w:r w:rsidR="001A7F44">
        <w:t>a</w:t>
      </w:r>
      <w:r w:rsidR="00D7423F">
        <w:t xml:space="preserve">se-2 </w:t>
      </w:r>
      <w:r>
        <w:t>archival instance</w:t>
      </w:r>
      <w:r w:rsidR="00B87671">
        <w:t xml:space="preserve"> / data-wareh</w:t>
      </w:r>
      <w:r w:rsidR="00B5373A">
        <w:t>o</w:t>
      </w:r>
      <w:r w:rsidR="00B87671">
        <w:t>use</w:t>
      </w:r>
      <w:r>
        <w:t xml:space="preserve"> or delete them forever</w:t>
      </w:r>
    </w:p>
    <w:p w14:paraId="413E2590" w14:textId="7C98E685" w:rsidR="00D7423F" w:rsidRDefault="00D7423F" w:rsidP="0043345D">
      <w:pPr>
        <w:pStyle w:val="BodyText"/>
        <w:jc w:val="both"/>
      </w:pPr>
      <w:r>
        <w:t>11. EC2</w:t>
      </w:r>
      <w:r w:rsidR="000F57D6">
        <w:t>/RDS</w:t>
      </w:r>
      <w:r w:rsidR="00B77F43">
        <w:t>/Glacier</w:t>
      </w:r>
      <w:r>
        <w:t xml:space="preserve"> instances can be used for phase-1 / phase-2 archival processing and hold</w:t>
      </w:r>
      <w:r w:rsidR="004E539A">
        <w:t>ing</w:t>
      </w:r>
      <w:r>
        <w:t xml:space="preserve"> the data</w:t>
      </w:r>
    </w:p>
    <w:p w14:paraId="5C9D8AB4" w14:textId="5137B3D3" w:rsidR="00DA69D3" w:rsidRDefault="00DA69D3" w:rsidP="0043345D">
      <w:pPr>
        <w:pStyle w:val="BodyText"/>
        <w:jc w:val="both"/>
      </w:pPr>
      <w:r>
        <w:t>1</w:t>
      </w:r>
      <w:r w:rsidR="00D7423F">
        <w:t>2</w:t>
      </w:r>
      <w:r>
        <w:t>.</w:t>
      </w:r>
      <w:r w:rsidR="00D7423F">
        <w:t xml:space="preserve"> </w:t>
      </w:r>
      <w:r>
        <w:t>The accumulated records are very useful and can help to generate insights using data analytics like demand forecast, markup optimization, trend identification, load prediction, infra streamlining, etc</w:t>
      </w:r>
    </w:p>
    <w:p w14:paraId="49FABEA0" w14:textId="443090D7" w:rsidR="00D7423F" w:rsidRDefault="00D7423F" w:rsidP="0043345D">
      <w:pPr>
        <w:pStyle w:val="BodyText"/>
        <w:jc w:val="both"/>
      </w:pPr>
      <w:r>
        <w:t>13. Automated AI based analytics are available on AWS to generate insights using data analytics</w:t>
      </w:r>
      <w:r w:rsidR="001F79EF">
        <w:t xml:space="preserve"> tools</w:t>
      </w:r>
    </w:p>
    <w:p w14:paraId="4AB92817" w14:textId="75105F0D" w:rsidR="000B1A52" w:rsidRDefault="00D7423F" w:rsidP="0043345D">
      <w:pPr>
        <w:pStyle w:val="BodyText"/>
        <w:jc w:val="both"/>
      </w:pPr>
      <w:r>
        <w:t>14</w:t>
      </w:r>
      <w:r w:rsidR="000B1A52">
        <w:t xml:space="preserve">. The </w:t>
      </w:r>
      <w:proofErr w:type="spellStart"/>
      <w:r w:rsidR="000B1A52">
        <w:t>ra_trx_joblog</w:t>
      </w:r>
      <w:proofErr w:type="spellEnd"/>
      <w:r w:rsidR="000B1A52">
        <w:t xml:space="preserve"> table will be used to track the scheduler job for when it started and ended, </w:t>
      </w:r>
      <w:r w:rsidR="0095390A">
        <w:t>to</w:t>
      </w:r>
      <w:r w:rsidR="000B1A52">
        <w:t xml:space="preserve"> know the current state of purging</w:t>
      </w:r>
      <w:r w:rsidR="003E044B">
        <w:t xml:space="preserve"> process and if there is any stuck job </w:t>
      </w:r>
    </w:p>
    <w:p w14:paraId="0CC7F224" w14:textId="7EE7CF26" w:rsidR="000B1A52" w:rsidRDefault="00D7423F" w:rsidP="0043345D">
      <w:pPr>
        <w:pStyle w:val="BodyText"/>
        <w:jc w:val="both"/>
      </w:pPr>
      <w:r>
        <w:t>15</w:t>
      </w:r>
      <w:r w:rsidR="000B1A52">
        <w:t xml:space="preserve">. The entire process is </w:t>
      </w:r>
      <w:r>
        <w:t>time based</w:t>
      </w:r>
      <w:r w:rsidR="000B1A52">
        <w:t xml:space="preserve"> and requires minimal watch, </w:t>
      </w:r>
      <w:r w:rsidR="00546A2A">
        <w:t>with</w:t>
      </w:r>
      <w:r w:rsidR="000B1A52">
        <w:t xml:space="preserve"> add</w:t>
      </w:r>
      <w:r w:rsidR="00546A2A">
        <w:t>ed</w:t>
      </w:r>
      <w:r w:rsidR="000B1A52">
        <w:t xml:space="preserve"> email triggers as well </w:t>
      </w:r>
    </w:p>
    <w:p w14:paraId="5F08C586" w14:textId="77777777" w:rsidR="00E32F9D" w:rsidRPr="007B01FD" w:rsidRDefault="00E32F9D" w:rsidP="00E32F9D">
      <w:pPr>
        <w:pStyle w:val="BodyText"/>
        <w:jc w:val="both"/>
        <w:rPr>
          <w:b/>
        </w:rPr>
      </w:pPr>
      <w:r w:rsidRPr="007B01FD">
        <w:rPr>
          <w:b/>
        </w:rPr>
        <w:t>React UI</w:t>
      </w:r>
    </w:p>
    <w:p w14:paraId="6E8E9AA4" w14:textId="77777777" w:rsidR="00E32F9D" w:rsidRDefault="00E32F9D" w:rsidP="00E32F9D">
      <w:pPr>
        <w:pStyle w:val="BodyText"/>
        <w:jc w:val="both"/>
      </w:pPr>
      <w:r>
        <w:t xml:space="preserve">   ↓</w:t>
      </w:r>
    </w:p>
    <w:p w14:paraId="6FCF742B" w14:textId="3D77422D" w:rsidR="00E32F9D" w:rsidRPr="007B01FD" w:rsidRDefault="00E32F9D" w:rsidP="00E32F9D">
      <w:pPr>
        <w:pStyle w:val="BodyText"/>
        <w:jc w:val="both"/>
        <w:rPr>
          <w:b/>
        </w:rPr>
      </w:pPr>
      <w:proofErr w:type="spellStart"/>
      <w:r w:rsidRPr="007B01FD">
        <w:rPr>
          <w:b/>
        </w:rPr>
        <w:t>RA_Search_Log</w:t>
      </w:r>
      <w:proofErr w:type="spellEnd"/>
      <w:r w:rsidRPr="007B01FD">
        <w:rPr>
          <w:b/>
        </w:rPr>
        <w:t xml:space="preserve"> DB + S3 </w:t>
      </w:r>
      <w:r w:rsidRPr="007B01FD">
        <w:rPr>
          <w:i/>
        </w:rPr>
        <w:t>(</w:t>
      </w:r>
      <w:proofErr w:type="gramStart"/>
      <w:r w:rsidRPr="007B01FD">
        <w:rPr>
          <w:i/>
        </w:rPr>
        <w:t>json</w:t>
      </w:r>
      <w:proofErr w:type="gramEnd"/>
      <w:r w:rsidRPr="007B01FD">
        <w:rPr>
          <w:i/>
        </w:rPr>
        <w:t>)</w:t>
      </w:r>
    </w:p>
    <w:p w14:paraId="04A899B9" w14:textId="77777777" w:rsidR="00E32F9D" w:rsidRDefault="00E32F9D" w:rsidP="00E32F9D">
      <w:pPr>
        <w:pStyle w:val="BodyText"/>
        <w:jc w:val="both"/>
      </w:pPr>
      <w:r>
        <w:t xml:space="preserve">   ↓ (after 48 </w:t>
      </w:r>
      <w:proofErr w:type="spellStart"/>
      <w:r>
        <w:t>hrs</w:t>
      </w:r>
      <w:proofErr w:type="spellEnd"/>
      <w:r>
        <w:t>)</w:t>
      </w:r>
    </w:p>
    <w:p w14:paraId="531E0AAC" w14:textId="2BDACDA5" w:rsidR="00E32F9D" w:rsidRDefault="00E32F9D" w:rsidP="00E32F9D">
      <w:pPr>
        <w:pStyle w:val="BodyText"/>
        <w:jc w:val="both"/>
      </w:pPr>
      <w:r w:rsidRPr="007B01FD">
        <w:rPr>
          <w:b/>
        </w:rPr>
        <w:t>[Scheduler-1]</w:t>
      </w:r>
      <w:r>
        <w:t xml:space="preserve"> → </w:t>
      </w:r>
      <w:r w:rsidR="007C1415">
        <w:t xml:space="preserve">mark </w:t>
      </w:r>
      <w:proofErr w:type="spellStart"/>
      <w:r>
        <w:t>is_softdelete</w:t>
      </w:r>
      <w:proofErr w:type="spellEnd"/>
      <w:r>
        <w:t>=0</w:t>
      </w:r>
    </w:p>
    <w:p w14:paraId="428C58BA" w14:textId="04E3F9A3" w:rsidR="00E32F9D" w:rsidRDefault="00E32F9D" w:rsidP="00E32F9D">
      <w:pPr>
        <w:pStyle w:val="BodyText"/>
        <w:jc w:val="both"/>
      </w:pPr>
      <w:r>
        <w:t xml:space="preserve">   ↓ (after 48 </w:t>
      </w:r>
      <w:proofErr w:type="spellStart"/>
      <w:r>
        <w:t>hrs</w:t>
      </w:r>
      <w:proofErr w:type="spellEnd"/>
      <w:r w:rsidR="007C1415">
        <w:t xml:space="preserve"> +</w:t>
      </w:r>
      <w:r w:rsidR="00B02C96">
        <w:t xml:space="preserve"> interval</w:t>
      </w:r>
      <w:r>
        <w:t>)</w:t>
      </w:r>
    </w:p>
    <w:p w14:paraId="1D34B528" w14:textId="77777777" w:rsidR="00E32F9D" w:rsidRPr="007B01FD" w:rsidRDefault="00E32F9D" w:rsidP="00E32F9D">
      <w:pPr>
        <w:pStyle w:val="BodyText"/>
        <w:jc w:val="both"/>
        <w:rPr>
          <w:b/>
        </w:rPr>
      </w:pPr>
      <w:r w:rsidRPr="007B01FD">
        <w:rPr>
          <w:b/>
        </w:rPr>
        <w:t>[Scheduler-2]</w:t>
      </w:r>
    </w:p>
    <w:p w14:paraId="0A16945B" w14:textId="7CF65A80" w:rsidR="00E32F9D" w:rsidRDefault="00E32F9D" w:rsidP="00E32F9D">
      <w:pPr>
        <w:pStyle w:val="BodyText"/>
        <w:jc w:val="both"/>
      </w:pPr>
      <w:r>
        <w:t xml:space="preserve">   → Copy S3 </w:t>
      </w:r>
      <w:r w:rsidR="00592015">
        <w:t>to</w:t>
      </w:r>
      <w:r>
        <w:t xml:space="preserve"> Archival DB</w:t>
      </w:r>
      <w:r w:rsidR="004A2161">
        <w:t xml:space="preserve"> table</w:t>
      </w:r>
    </w:p>
    <w:p w14:paraId="1F460BDA" w14:textId="77777777" w:rsidR="00E32F9D" w:rsidRDefault="00E32F9D" w:rsidP="00E32F9D">
      <w:pPr>
        <w:pStyle w:val="BodyText"/>
        <w:jc w:val="both"/>
      </w:pPr>
      <w:r>
        <w:t xml:space="preserve">   → Delete from S3</w:t>
      </w:r>
    </w:p>
    <w:p w14:paraId="5D4164CA" w14:textId="77BB59EF" w:rsidR="00E32F9D" w:rsidRDefault="00E32F9D" w:rsidP="00E32F9D">
      <w:pPr>
        <w:pStyle w:val="BodyText"/>
        <w:jc w:val="both"/>
      </w:pPr>
      <w:r>
        <w:t xml:space="preserve">   → Delete from </w:t>
      </w:r>
      <w:proofErr w:type="spellStart"/>
      <w:r>
        <w:t>RA_Search_Log</w:t>
      </w:r>
      <w:proofErr w:type="spellEnd"/>
      <w:r>
        <w:t xml:space="preserve"> (if </w:t>
      </w:r>
      <w:proofErr w:type="spellStart"/>
      <w:r>
        <w:t>is_softdelete</w:t>
      </w:r>
      <w:proofErr w:type="spellEnd"/>
      <w:r>
        <w:t>=0)</w:t>
      </w:r>
    </w:p>
    <w:p w14:paraId="30C474DF" w14:textId="77777777" w:rsidR="00E32F9D" w:rsidRDefault="00E32F9D" w:rsidP="00E32F9D">
      <w:pPr>
        <w:pStyle w:val="BodyText"/>
        <w:jc w:val="both"/>
      </w:pPr>
      <w:r>
        <w:t xml:space="preserve">   ↓</w:t>
      </w:r>
    </w:p>
    <w:p w14:paraId="7BC46088" w14:textId="18338AF0" w:rsidR="00E32F9D" w:rsidRPr="007B01FD" w:rsidRDefault="007C1415" w:rsidP="00E32F9D">
      <w:pPr>
        <w:pStyle w:val="BodyText"/>
        <w:jc w:val="both"/>
        <w:rPr>
          <w:b/>
        </w:rPr>
      </w:pPr>
      <w:r w:rsidRPr="007B01FD">
        <w:rPr>
          <w:b/>
        </w:rPr>
        <w:t>[</w:t>
      </w:r>
      <w:r w:rsidR="00E32F9D" w:rsidRPr="007B01FD">
        <w:rPr>
          <w:b/>
        </w:rPr>
        <w:t>Archival DB</w:t>
      </w:r>
      <w:r w:rsidRPr="007B01FD">
        <w:rPr>
          <w:b/>
        </w:rPr>
        <w:t>]</w:t>
      </w:r>
    </w:p>
    <w:p w14:paraId="37B83339" w14:textId="77777777" w:rsidR="00E32F9D" w:rsidRDefault="00E32F9D" w:rsidP="00E32F9D">
      <w:pPr>
        <w:pStyle w:val="BodyText"/>
        <w:jc w:val="both"/>
      </w:pPr>
      <w:r>
        <w:t xml:space="preserve">   ↓ (after 24 months)</w:t>
      </w:r>
    </w:p>
    <w:p w14:paraId="3826778E" w14:textId="5382BD11" w:rsidR="00E32F9D" w:rsidRPr="00902184" w:rsidRDefault="00E32F9D" w:rsidP="00E32F9D">
      <w:pPr>
        <w:pStyle w:val="BodyText"/>
        <w:jc w:val="both"/>
      </w:pPr>
      <w:r w:rsidRPr="007B01FD">
        <w:rPr>
          <w:b/>
        </w:rPr>
        <w:t xml:space="preserve">Move to </w:t>
      </w:r>
      <w:r w:rsidR="007C1415" w:rsidRPr="007B01FD">
        <w:rPr>
          <w:b/>
        </w:rPr>
        <w:t>Long Term Archive</w:t>
      </w:r>
      <w:r w:rsidR="007C1415">
        <w:t xml:space="preserve"> / </w:t>
      </w:r>
      <w:r>
        <w:t>Glacier</w:t>
      </w:r>
      <w:r w:rsidR="007C1415">
        <w:t xml:space="preserve"> (Data-warehouse)</w:t>
      </w:r>
      <w:r>
        <w:t xml:space="preserve"> / Delete permanently (Phase-2)</w:t>
      </w:r>
    </w:p>
    <w:p w14:paraId="4388584F" w14:textId="6884C3FB" w:rsidR="000A1E3C" w:rsidRDefault="000A1E3C" w:rsidP="0043345D">
      <w:pPr>
        <w:pStyle w:val="Heading3"/>
        <w:ind w:left="540" w:firstLine="0"/>
        <w:jc w:val="both"/>
        <w:rPr>
          <w:rFonts w:ascii="Segoe UI" w:hAnsi="Segoe UI" w:cs="Segoe UI"/>
          <w:color w:val="000000" w:themeColor="text1"/>
        </w:rPr>
      </w:pPr>
      <w:bookmarkStart w:id="32" w:name="_Toc212023934"/>
      <w:r>
        <w:rPr>
          <w:rFonts w:ascii="Segoe UI" w:hAnsi="Segoe UI" w:cs="Segoe UI"/>
          <w:color w:val="000000" w:themeColor="text1"/>
        </w:rPr>
        <w:t>Variability Guide</w:t>
      </w:r>
      <w:r w:rsidRPr="000A1E3C">
        <w:rPr>
          <w:rFonts w:ascii="Segoe UI" w:hAnsi="Segoe UI" w:cs="Segoe UI"/>
          <w:color w:val="000000" w:themeColor="text1"/>
        </w:rPr>
        <w:t>:</w:t>
      </w:r>
      <w:bookmarkEnd w:id="32"/>
    </w:p>
    <w:p w14:paraId="38107AAD" w14:textId="3AC41560" w:rsidR="000A1E3C" w:rsidRPr="000A1E3C" w:rsidRDefault="000A1E3C" w:rsidP="0043345D">
      <w:pPr>
        <w:pStyle w:val="BodyText"/>
        <w:jc w:val="both"/>
        <w:rPr>
          <w:u w:val="single"/>
        </w:rPr>
      </w:pPr>
      <w:r w:rsidRPr="000A1E3C">
        <w:rPr>
          <w:u w:val="single"/>
        </w:rPr>
        <w:t>This section documents variation points to achieve variability for adapting to change:</w:t>
      </w:r>
    </w:p>
    <w:p w14:paraId="0F74DAB8" w14:textId="2191FB30" w:rsidR="000A1E3C" w:rsidRDefault="000A1E3C" w:rsidP="0043345D">
      <w:pPr>
        <w:pStyle w:val="BodyText"/>
        <w:jc w:val="both"/>
      </w:pPr>
      <w:r>
        <w:t xml:space="preserve">1. As the traction on the RezAir system </w:t>
      </w:r>
      <w:r w:rsidR="00F6740A">
        <w:t>is</w:t>
      </w:r>
      <w:r>
        <w:t xml:space="preserve"> increased, </w:t>
      </w:r>
      <w:r w:rsidR="0091465E">
        <w:t>the capacity to purge and archival also needs to be enhanced</w:t>
      </w:r>
      <w:r w:rsidR="00FA5771">
        <w:t xml:space="preserve"> by adding horizontal scaling (xl-&gt;2xl)</w:t>
      </w:r>
    </w:p>
    <w:p w14:paraId="03D7653F" w14:textId="62E0DCB5" w:rsidR="00CA0292" w:rsidRDefault="000A1E3C" w:rsidP="0043345D">
      <w:pPr>
        <w:pStyle w:val="BodyText"/>
        <w:jc w:val="both"/>
      </w:pPr>
      <w:r>
        <w:t xml:space="preserve">2. </w:t>
      </w:r>
      <w:r w:rsidR="009D3340">
        <w:t>l</w:t>
      </w:r>
      <w:r w:rsidR="0091465E">
        <w:t xml:space="preserve">n </w:t>
      </w:r>
      <w:proofErr w:type="gramStart"/>
      <w:r w:rsidR="0091465E">
        <w:t>case</w:t>
      </w:r>
      <w:r w:rsidR="00615DB8">
        <w:t>,</w:t>
      </w:r>
      <w:proofErr w:type="gramEnd"/>
      <w:r w:rsidR="0091465E">
        <w:t xml:space="preserve"> a </w:t>
      </w:r>
      <w:r w:rsidR="006A3A95">
        <w:t xml:space="preserve">scheduled </w:t>
      </w:r>
      <w:r w:rsidR="0091465E">
        <w:t xml:space="preserve">job failed than graceful handling of the failures needs to be </w:t>
      </w:r>
      <w:r w:rsidR="00DE4A36">
        <w:t>enhanced</w:t>
      </w:r>
      <w:r w:rsidR="00A04293">
        <w:t xml:space="preserve"> considering the load</w:t>
      </w:r>
    </w:p>
    <w:p w14:paraId="0E3C8CEA" w14:textId="2082C373" w:rsidR="00337848" w:rsidRPr="00704FC3" w:rsidRDefault="00337848" w:rsidP="00337848">
      <w:pPr>
        <w:pStyle w:val="Heading2"/>
        <w:ind w:left="450" w:hanging="810"/>
        <w:jc w:val="both"/>
        <w:rPr>
          <w:color w:val="000000" w:themeColor="text1"/>
        </w:rPr>
      </w:pPr>
      <w:bookmarkStart w:id="33" w:name="_Toc212023935"/>
      <w:r>
        <w:rPr>
          <w:color w:val="000000" w:themeColor="text1"/>
        </w:rPr>
        <w:t>Booking Data Flow</w:t>
      </w:r>
      <w:bookmarkEnd w:id="33"/>
    </w:p>
    <w:p w14:paraId="33ACEFE9" w14:textId="77ACA13D" w:rsidR="002C57F2" w:rsidRDefault="004C16A6" w:rsidP="0043345D">
      <w:pPr>
        <w:pStyle w:val="BodyText"/>
        <w:jc w:val="both"/>
        <w:rPr>
          <w:u w:val="single"/>
        </w:rPr>
      </w:pPr>
      <w:r>
        <w:t xml:space="preserve">        </w:t>
      </w:r>
      <w:r w:rsidR="005440C0">
        <w:t xml:space="preserve">         </w:t>
      </w:r>
      <w:r w:rsidRPr="004C16A6">
        <w:rPr>
          <w:noProof/>
          <w:lang w:val="en-IN" w:eastAsia="en-IN"/>
        </w:rPr>
        <w:drawing>
          <wp:inline distT="0" distB="0" distL="0" distR="0" wp14:anchorId="6C3DB216" wp14:editId="1FB4C792">
            <wp:extent cx="10420350" cy="15554989"/>
            <wp:effectExtent l="0" t="0" r="0" b="8890"/>
            <wp:docPr id="6" name="Picture 6" descr="C:\Users\ankitbha\Downloads\Booking_Happy_Path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kitbha\Downloads\Booking_Happy_Path_1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9431" cy="1564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57F2" w:rsidRPr="002C57F2">
        <w:rPr>
          <w:u w:val="single"/>
        </w:rPr>
        <w:t xml:space="preserve"> </w:t>
      </w:r>
    </w:p>
    <w:p w14:paraId="693BFB0F" w14:textId="56936A45" w:rsidR="00337848" w:rsidRPr="002C57F2" w:rsidRDefault="002C57F2" w:rsidP="002C57F2">
      <w:pPr>
        <w:pStyle w:val="BodyText"/>
        <w:ind w:left="2736"/>
        <w:jc w:val="both"/>
        <w:rPr>
          <w:sz w:val="16"/>
          <w:szCs w:val="16"/>
        </w:rPr>
      </w:pPr>
      <w:r w:rsidRPr="004C16A6">
        <w:rPr>
          <w:sz w:val="16"/>
          <w:szCs w:val="16"/>
        </w:rPr>
        <w:t xml:space="preserve"> </w:t>
      </w:r>
      <w:r w:rsidR="004C16A6">
        <w:rPr>
          <w:sz w:val="16"/>
          <w:szCs w:val="16"/>
        </w:rPr>
        <w:t xml:space="preserve">         </w:t>
      </w:r>
      <w:r>
        <w:rPr>
          <w:sz w:val="16"/>
          <w:szCs w:val="16"/>
          <w:u w:val="single"/>
        </w:rPr>
        <w:t>Fig#3.4</w:t>
      </w:r>
      <w:r w:rsidRPr="002C57F2">
        <w:rPr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>Booking</w:t>
      </w:r>
      <w:r w:rsidRPr="002C57F2">
        <w:rPr>
          <w:sz w:val="16"/>
          <w:szCs w:val="16"/>
          <w:u w:val="single"/>
        </w:rPr>
        <w:t xml:space="preserve"> Data Flow Diagram w.r.t POS</w:t>
      </w:r>
    </w:p>
    <w:p w14:paraId="2A9C220A" w14:textId="77777777" w:rsidR="002C57F2" w:rsidRPr="00B22999" w:rsidRDefault="002C57F2" w:rsidP="002C57F2">
      <w:pPr>
        <w:pStyle w:val="Heading3"/>
        <w:ind w:left="540" w:firstLine="0"/>
        <w:jc w:val="both"/>
        <w:rPr>
          <w:rFonts w:ascii="Segoe UI" w:hAnsi="Segoe UI" w:cs="Segoe UI"/>
          <w:color w:val="000000" w:themeColor="text1"/>
        </w:rPr>
      </w:pPr>
      <w:bookmarkStart w:id="34" w:name="_Toc212023936"/>
      <w:r>
        <w:rPr>
          <w:rFonts w:ascii="Segoe UI" w:hAnsi="Segoe UI" w:cs="Segoe UI"/>
          <w:color w:val="000000" w:themeColor="text1"/>
        </w:rPr>
        <w:t>Design Rational:</w:t>
      </w:r>
      <w:bookmarkEnd w:id="34"/>
    </w:p>
    <w:p w14:paraId="42D2902E" w14:textId="77777777" w:rsidR="002C57F2" w:rsidRDefault="002C57F2" w:rsidP="002C57F2">
      <w:pPr>
        <w:pStyle w:val="BodyText"/>
        <w:jc w:val="both"/>
      </w:pPr>
      <w:r w:rsidRPr="000A72A9">
        <w:t xml:space="preserve">1. </w:t>
      </w:r>
      <w:r>
        <w:t xml:space="preserve">Search event is triggered </w:t>
      </w:r>
      <w:proofErr w:type="gramStart"/>
      <w:r>
        <w:t>from</w:t>
      </w:r>
      <w:proofErr w:type="gramEnd"/>
      <w:r>
        <w:t xml:space="preserve"> React UI </w:t>
      </w:r>
    </w:p>
    <w:p w14:paraId="22F2178B" w14:textId="77777777" w:rsidR="002C57F2" w:rsidRDefault="002C57F2" w:rsidP="002C57F2">
      <w:pPr>
        <w:pStyle w:val="BodyText"/>
        <w:jc w:val="both"/>
      </w:pPr>
      <w:r>
        <w:t xml:space="preserve">2. Search data gets accumulated into the database and in the S3 bucket </w:t>
      </w:r>
      <w:proofErr w:type="spellStart"/>
      <w:r w:rsidRPr="00154D52">
        <w:rPr>
          <w:i/>
        </w:rPr>
        <w:t>agentwise</w:t>
      </w:r>
      <w:proofErr w:type="spellEnd"/>
      <w:r>
        <w:t xml:space="preserve"> </w:t>
      </w:r>
    </w:p>
    <w:p w14:paraId="3C7DF960" w14:textId="77777777" w:rsidR="002C57F2" w:rsidRDefault="002C57F2" w:rsidP="002C57F2">
      <w:pPr>
        <w:pStyle w:val="BodyText"/>
        <w:jc w:val="both"/>
      </w:pPr>
      <w:r w:rsidRPr="00CC49FC">
        <w:rPr>
          <w:u w:val="single"/>
        </w:rPr>
        <w:t>Folder</w:t>
      </w:r>
      <w:r w:rsidRPr="00154D52">
        <w:t xml:space="preserve">: </w:t>
      </w:r>
      <w:proofErr w:type="spellStart"/>
      <w:r w:rsidRPr="00154D52">
        <w:t>Agentid</w:t>
      </w:r>
      <w:proofErr w:type="spellEnd"/>
      <w:r w:rsidRPr="00154D52">
        <w:t>/</w:t>
      </w:r>
      <w:proofErr w:type="spellStart"/>
      <w:r w:rsidRPr="00154D52">
        <w:t>yyyy</w:t>
      </w:r>
      <w:proofErr w:type="spellEnd"/>
      <w:r w:rsidRPr="00154D52">
        <w:t>/mm/dd/</w:t>
      </w:r>
      <w:proofErr w:type="spellStart"/>
      <w:r w:rsidRPr="00154D52">
        <w:t>searchid</w:t>
      </w:r>
      <w:proofErr w:type="spellEnd"/>
      <w:r w:rsidRPr="00154D52">
        <w:t>/</w:t>
      </w:r>
      <w:proofErr w:type="spellStart"/>
      <w:r>
        <w:t>response</w:t>
      </w:r>
      <w:r w:rsidRPr="00154D52">
        <w:t>.json</w:t>
      </w:r>
      <w:proofErr w:type="spellEnd"/>
      <w:r w:rsidRPr="00154D52">
        <w:t>&lt;saved response&gt;</w:t>
      </w:r>
    </w:p>
    <w:p w14:paraId="47D4B576" w14:textId="1F44C3F7" w:rsidR="002C57F2" w:rsidRDefault="002C57F2" w:rsidP="002C57F2">
      <w:pPr>
        <w:pStyle w:val="BodyText"/>
        <w:jc w:val="both"/>
      </w:pPr>
      <w:r>
        <w:t xml:space="preserve">3. </w:t>
      </w:r>
      <w:r w:rsidR="001B4EDA">
        <w:t xml:space="preserve">Booking data </w:t>
      </w:r>
      <w:r w:rsidR="00E01E56">
        <w:t>is</w:t>
      </w:r>
      <w:r w:rsidR="001B4EDA">
        <w:t xml:space="preserve"> accumulated into the database only</w:t>
      </w:r>
    </w:p>
    <w:p w14:paraId="464244B0" w14:textId="09CB6BA6" w:rsidR="002C57F2" w:rsidRDefault="002C57F2" w:rsidP="002C57F2">
      <w:pPr>
        <w:pStyle w:val="BodyText"/>
        <w:jc w:val="both"/>
      </w:pPr>
      <w:r>
        <w:t xml:space="preserve">4. </w:t>
      </w:r>
      <w:r w:rsidR="001B4EDA">
        <w:t xml:space="preserve">To get the booking logs </w:t>
      </w:r>
      <w:proofErr w:type="spellStart"/>
      <w:r w:rsidR="001B4EDA">
        <w:t>agentwise</w:t>
      </w:r>
      <w:proofErr w:type="spellEnd"/>
      <w:r w:rsidR="001B4EDA">
        <w:t xml:space="preserve"> or </w:t>
      </w:r>
      <w:proofErr w:type="spellStart"/>
      <w:r w:rsidR="001B4EDA">
        <w:t>supplierwise</w:t>
      </w:r>
      <w:proofErr w:type="spellEnd"/>
      <w:r w:rsidR="001B4EDA">
        <w:t xml:space="preserve">, the DB tables related to </w:t>
      </w:r>
      <w:r w:rsidR="00D412DF">
        <w:t xml:space="preserve">Supplier, </w:t>
      </w:r>
      <w:r w:rsidR="00F5059B">
        <w:t>Booking, Tickets, Passengers, etc</w:t>
      </w:r>
      <w:r w:rsidR="001B4EDA">
        <w:t xml:space="preserve"> can be queried as needed</w:t>
      </w:r>
    </w:p>
    <w:p w14:paraId="5060F284" w14:textId="501F6FB0" w:rsidR="00FF052F" w:rsidRDefault="00FF052F" w:rsidP="002C57F2">
      <w:pPr>
        <w:pStyle w:val="BodyText"/>
        <w:jc w:val="both"/>
      </w:pPr>
      <w:r>
        <w:t xml:space="preserve">5. </w:t>
      </w:r>
      <w:r w:rsidR="00D412DF">
        <w:t>As</w:t>
      </w:r>
      <w:r w:rsidR="000C58EE">
        <w:t xml:space="preserve"> RezAir </w:t>
      </w:r>
      <w:r w:rsidR="00D412DF">
        <w:t xml:space="preserve">gets </w:t>
      </w:r>
      <w:r w:rsidR="000C58EE">
        <w:t>more traction</w:t>
      </w:r>
      <w:r w:rsidR="00D412DF">
        <w:t xml:space="preserve">, the proposal is to create a </w:t>
      </w:r>
      <w:proofErr w:type="gramStart"/>
      <w:r w:rsidR="00D412DF">
        <w:t>scheduler based</w:t>
      </w:r>
      <w:proofErr w:type="gramEnd"/>
      <w:r w:rsidR="00D412DF">
        <w:t xml:space="preserve"> approach </w:t>
      </w:r>
      <w:proofErr w:type="gramStart"/>
      <w:r w:rsidR="00D412DF">
        <w:t>similar to</w:t>
      </w:r>
      <w:proofErr w:type="gramEnd"/>
      <w:r w:rsidR="00D412DF">
        <w:t xml:space="preserve"> </w:t>
      </w:r>
      <w:r w:rsidR="000C58EE">
        <w:t>‘</w:t>
      </w:r>
      <w:r w:rsidR="00D412DF">
        <w:t>search response</w:t>
      </w:r>
      <w:r w:rsidR="000C58EE">
        <w:t>’</w:t>
      </w:r>
      <w:r w:rsidR="00D412DF">
        <w:t xml:space="preserve"> for moving the booking data into archival db or data-warehouse or to delete permanently</w:t>
      </w:r>
      <w:r w:rsidR="000C58EE">
        <w:t xml:space="preserve">, but unlike Search, the booking and other related tables are owned by RezLive hence no direct </w:t>
      </w:r>
      <w:r w:rsidR="00746212">
        <w:t>archival</w:t>
      </w:r>
      <w:r w:rsidR="000C58EE">
        <w:t xml:space="preserve"> strategy or purge option </w:t>
      </w:r>
      <w:r w:rsidR="00FC1573">
        <w:t>can be implemented</w:t>
      </w:r>
      <w:r w:rsidR="000E6BD7">
        <w:t>.</w:t>
      </w:r>
      <w:r w:rsidR="000C58EE">
        <w:t xml:space="preserve"> </w:t>
      </w:r>
      <w:r w:rsidR="000E6BD7">
        <w:t>Hence,</w:t>
      </w:r>
      <w:r w:rsidR="00E01E56">
        <w:t xml:space="preserve"> assuming </w:t>
      </w:r>
      <w:r w:rsidR="00FC1573">
        <w:t>existing</w:t>
      </w:r>
      <w:r w:rsidR="00E01E56">
        <w:t xml:space="preserve"> </w:t>
      </w:r>
      <w:proofErr w:type="spellStart"/>
      <w:r w:rsidR="00E01E56">
        <w:t>RezLive</w:t>
      </w:r>
      <w:r w:rsidR="00423303">
        <w:t>’s</w:t>
      </w:r>
      <w:proofErr w:type="spellEnd"/>
      <w:r w:rsidR="00FC1573">
        <w:t xml:space="preserve"> archival/purge</w:t>
      </w:r>
      <w:r w:rsidR="00E01E56">
        <w:t xml:space="preserve"> setup </w:t>
      </w:r>
      <w:r w:rsidR="00012F44">
        <w:t>will</w:t>
      </w:r>
      <w:r w:rsidR="00E01E56">
        <w:t xml:space="preserve"> be used as the tables are the same</w:t>
      </w:r>
    </w:p>
    <w:p w14:paraId="4CF23AD9" w14:textId="77777777" w:rsidR="002C57F2" w:rsidRDefault="002C57F2" w:rsidP="002C57F2">
      <w:pPr>
        <w:pStyle w:val="Heading3"/>
        <w:ind w:left="540" w:firstLine="0"/>
        <w:jc w:val="both"/>
        <w:rPr>
          <w:rFonts w:ascii="Segoe UI" w:hAnsi="Segoe UI" w:cs="Segoe UI"/>
          <w:color w:val="000000" w:themeColor="text1"/>
        </w:rPr>
      </w:pPr>
      <w:bookmarkStart w:id="35" w:name="_Toc212023937"/>
      <w:r>
        <w:rPr>
          <w:rFonts w:ascii="Segoe UI" w:hAnsi="Segoe UI" w:cs="Segoe UI"/>
          <w:color w:val="000000" w:themeColor="text1"/>
        </w:rPr>
        <w:t>Variability Guide</w:t>
      </w:r>
      <w:r w:rsidRPr="000A1E3C">
        <w:rPr>
          <w:rFonts w:ascii="Segoe UI" w:hAnsi="Segoe UI" w:cs="Segoe UI"/>
          <w:color w:val="000000" w:themeColor="text1"/>
        </w:rPr>
        <w:t>:</w:t>
      </w:r>
      <w:bookmarkEnd w:id="35"/>
    </w:p>
    <w:p w14:paraId="03C87CAA" w14:textId="3D5CA2D6" w:rsidR="002C57F2" w:rsidRDefault="002C57F2" w:rsidP="002C57F2">
      <w:pPr>
        <w:pStyle w:val="BodyText"/>
        <w:jc w:val="both"/>
        <w:rPr>
          <w:u w:val="single"/>
        </w:rPr>
      </w:pPr>
      <w:r w:rsidRPr="000A1E3C">
        <w:rPr>
          <w:u w:val="single"/>
        </w:rPr>
        <w:t>This section documents variation points to achieve variability for adapting to change</w:t>
      </w:r>
      <w:r w:rsidR="00031068">
        <w:rPr>
          <w:u w:val="single"/>
        </w:rPr>
        <w:t xml:space="preserve"> / </w:t>
      </w:r>
      <w:proofErr w:type="gramStart"/>
      <w:r w:rsidR="00031068">
        <w:rPr>
          <w:u w:val="single"/>
        </w:rPr>
        <w:t>maintain</w:t>
      </w:r>
      <w:proofErr w:type="gramEnd"/>
      <w:r w:rsidR="00031068">
        <w:rPr>
          <w:u w:val="single"/>
        </w:rPr>
        <w:t xml:space="preserve"> booking data</w:t>
      </w:r>
      <w:r w:rsidRPr="000A1E3C">
        <w:rPr>
          <w:u w:val="single"/>
        </w:rPr>
        <w:t>:</w:t>
      </w:r>
    </w:p>
    <w:p w14:paraId="491D4FD6" w14:textId="27440D47" w:rsidR="001B4EDA" w:rsidRDefault="001B4EDA" w:rsidP="001B4EDA">
      <w:pPr>
        <w:pStyle w:val="BodyText"/>
        <w:jc w:val="both"/>
      </w:pPr>
      <w:r>
        <w:t xml:space="preserve">1. Java-based scheduler can be used for </w:t>
      </w:r>
      <w:proofErr w:type="gramStart"/>
      <w:r>
        <w:t>the storage</w:t>
      </w:r>
      <w:proofErr w:type="gramEnd"/>
      <w:r>
        <w:t xml:space="preserve"> and purging activity</w:t>
      </w:r>
    </w:p>
    <w:p w14:paraId="3D8230BF" w14:textId="675CF9D2" w:rsidR="001B4EDA" w:rsidRDefault="00183C81" w:rsidP="001B4EDA">
      <w:pPr>
        <w:pStyle w:val="BodyText"/>
        <w:jc w:val="both"/>
      </w:pPr>
      <w:r>
        <w:t>2</w:t>
      </w:r>
      <w:r w:rsidR="001B4EDA">
        <w:t>. EC2/RDS/Glacier instances can be used for phase-1 / phase-2 archival processing and holding the data</w:t>
      </w:r>
    </w:p>
    <w:p w14:paraId="4694E554" w14:textId="435215B5" w:rsidR="001B4EDA" w:rsidRDefault="00183C81" w:rsidP="001B4EDA">
      <w:pPr>
        <w:pStyle w:val="BodyText"/>
        <w:jc w:val="both"/>
      </w:pPr>
      <w:r>
        <w:t>3</w:t>
      </w:r>
      <w:r w:rsidR="001B4EDA">
        <w:t xml:space="preserve">. The accumulated records are very useful and can help to generate insights using data analytics like </w:t>
      </w:r>
      <w:r>
        <w:t>regional booking</w:t>
      </w:r>
      <w:r w:rsidR="001B4EDA">
        <w:t xml:space="preserve"> forecast, trend identification, </w:t>
      </w:r>
      <w:r>
        <w:t xml:space="preserve">upcoming volume </w:t>
      </w:r>
      <w:r w:rsidR="001B4EDA">
        <w:t>prediction, infra streamlining, etc</w:t>
      </w:r>
    </w:p>
    <w:p w14:paraId="592EAE77" w14:textId="2E4834FA" w:rsidR="001B4EDA" w:rsidRDefault="00183C81" w:rsidP="001B4EDA">
      <w:pPr>
        <w:pStyle w:val="BodyText"/>
        <w:jc w:val="both"/>
      </w:pPr>
      <w:r>
        <w:t>4</w:t>
      </w:r>
      <w:r w:rsidR="001B4EDA">
        <w:t>. Automated AI based analytics are available on AWS to generate insights using data analytics tools</w:t>
      </w:r>
    </w:p>
    <w:p w14:paraId="3D633377" w14:textId="0DA88568" w:rsidR="002C57F2" w:rsidRDefault="00183C81" w:rsidP="002C57F2">
      <w:pPr>
        <w:pStyle w:val="BodyText"/>
        <w:jc w:val="both"/>
      </w:pPr>
      <w:r>
        <w:t>5</w:t>
      </w:r>
      <w:r w:rsidR="002C57F2">
        <w:t>. As the traction on the RezAir system is increased, the capacity to purge and archival also needs to be enhanced by adding horizontal scaling (xl-&gt;2xl)</w:t>
      </w:r>
    </w:p>
    <w:p w14:paraId="49E179EA" w14:textId="3CBD926A" w:rsidR="003C1E2D" w:rsidRDefault="003C1E2D" w:rsidP="0043345D">
      <w:pPr>
        <w:pStyle w:val="Heading1"/>
        <w:ind w:left="360" w:hanging="1260"/>
        <w:jc w:val="both"/>
      </w:pPr>
      <w:bookmarkStart w:id="36" w:name="_Toc212023938"/>
      <w:r w:rsidRPr="00B1541A">
        <w:t>Constraints</w:t>
      </w:r>
      <w:bookmarkEnd w:id="36"/>
    </w:p>
    <w:p w14:paraId="4997DE86" w14:textId="77777777" w:rsidR="00F06FE3" w:rsidRPr="00B1541A" w:rsidRDefault="00F06FE3" w:rsidP="0043345D">
      <w:pPr>
        <w:pStyle w:val="Heading2"/>
        <w:ind w:left="0"/>
        <w:jc w:val="both"/>
        <w:rPr>
          <w:color w:val="000000" w:themeColor="text1"/>
        </w:rPr>
      </w:pPr>
      <w:bookmarkStart w:id="37" w:name="_Toc212023939"/>
      <w:r w:rsidRPr="00B1541A">
        <w:rPr>
          <w:color w:val="000000" w:themeColor="text1"/>
        </w:rPr>
        <w:t>Assumptions</w:t>
      </w:r>
      <w:bookmarkEnd w:id="37"/>
    </w:p>
    <w:p w14:paraId="14340FF8" w14:textId="25CEC0CE" w:rsidR="000A1C2A" w:rsidRDefault="00C10C5F" w:rsidP="0043345D">
      <w:pPr>
        <w:pStyle w:val="BodyText"/>
        <w:jc w:val="both"/>
      </w:pPr>
      <w:r>
        <w:t>1</w:t>
      </w:r>
      <w:r w:rsidR="000A1C2A">
        <w:t xml:space="preserve">. Existing </w:t>
      </w:r>
      <w:r w:rsidR="00392F53">
        <w:t>DB and table</w:t>
      </w:r>
      <w:r>
        <w:t>s</w:t>
      </w:r>
      <w:r w:rsidR="000A1C2A">
        <w:t xml:space="preserve"> will be utilized </w:t>
      </w:r>
      <w:r w:rsidR="00392F53">
        <w:t>for lookup</w:t>
      </w:r>
      <w:r w:rsidR="000A1C2A">
        <w:t>.</w:t>
      </w:r>
      <w:r w:rsidR="009327DE">
        <w:t xml:space="preserve"> Additional capacity can be added as needed</w:t>
      </w:r>
    </w:p>
    <w:p w14:paraId="6A0EC336" w14:textId="10C2D1A1" w:rsidR="003C1E2D" w:rsidRPr="00B1541A" w:rsidRDefault="003C1E2D" w:rsidP="0043345D">
      <w:pPr>
        <w:pStyle w:val="Heading2"/>
        <w:ind w:left="0"/>
        <w:jc w:val="both"/>
        <w:rPr>
          <w:color w:val="000000" w:themeColor="text1"/>
        </w:rPr>
      </w:pPr>
      <w:bookmarkStart w:id="38" w:name="_Toc212023940"/>
      <w:r w:rsidRPr="00B1541A">
        <w:rPr>
          <w:color w:val="000000" w:themeColor="text1"/>
        </w:rPr>
        <w:t xml:space="preserve">Dependencies on </w:t>
      </w:r>
      <w:r w:rsidR="00975F90" w:rsidRPr="00B1541A">
        <w:rPr>
          <w:color w:val="000000" w:themeColor="text1"/>
        </w:rPr>
        <w:t>another</w:t>
      </w:r>
      <w:r w:rsidRPr="00B1541A">
        <w:rPr>
          <w:color w:val="000000" w:themeColor="text1"/>
        </w:rPr>
        <w:t xml:space="preserve"> Subsystem</w:t>
      </w:r>
      <w:bookmarkEnd w:id="38"/>
      <w:r w:rsidRPr="00B1541A">
        <w:rPr>
          <w:color w:val="000000" w:themeColor="text1"/>
        </w:rPr>
        <w:t xml:space="preserve"> </w:t>
      </w:r>
    </w:p>
    <w:p w14:paraId="4D8D24E3" w14:textId="634504B3" w:rsidR="00EE25F5" w:rsidRPr="00196077" w:rsidRDefault="00196077" w:rsidP="0043345D">
      <w:pPr>
        <w:pStyle w:val="BodyText"/>
        <w:jc w:val="both"/>
      </w:pPr>
      <w:r>
        <w:t>1. RezLive System</w:t>
      </w:r>
    </w:p>
    <w:p w14:paraId="3D359C8C" w14:textId="77777777" w:rsidR="003C1E2D" w:rsidRPr="005E0AF2" w:rsidRDefault="003C1E2D" w:rsidP="0043345D">
      <w:pPr>
        <w:pStyle w:val="Heading2"/>
        <w:ind w:left="0"/>
        <w:jc w:val="both"/>
        <w:rPr>
          <w:color w:val="000000" w:themeColor="text1"/>
        </w:rPr>
      </w:pPr>
      <w:bookmarkStart w:id="39" w:name="_Toc366233201"/>
      <w:bookmarkStart w:id="40" w:name="_Toc212023941"/>
      <w:r w:rsidRPr="005E0AF2">
        <w:rPr>
          <w:color w:val="000000" w:themeColor="text1"/>
        </w:rPr>
        <w:t>Exception Handling</w:t>
      </w:r>
      <w:bookmarkEnd w:id="39"/>
      <w:bookmarkEnd w:id="40"/>
    </w:p>
    <w:p w14:paraId="02B18A44" w14:textId="4BF7F6B9" w:rsidR="003C1E2D" w:rsidRPr="00392F53" w:rsidRDefault="00883D8E" w:rsidP="0043345D">
      <w:pPr>
        <w:jc w:val="both"/>
        <w:rPr>
          <w:rFonts w:ascii="Segoe UI" w:hAnsi="Segoe UI" w:cs="Segoe UI"/>
        </w:rPr>
      </w:pPr>
      <w:r w:rsidRPr="00392F53">
        <w:rPr>
          <w:rFonts w:ascii="Segoe UI" w:hAnsi="Segoe UI" w:cs="Segoe UI"/>
        </w:rPr>
        <w:t xml:space="preserve">1. Standard exception handling </w:t>
      </w:r>
      <w:r w:rsidR="00392F53" w:rsidRPr="00392F53">
        <w:rPr>
          <w:rFonts w:ascii="Segoe UI" w:hAnsi="Segoe UI" w:cs="Segoe UI"/>
        </w:rPr>
        <w:t>at the component level</w:t>
      </w:r>
      <w:r w:rsidR="00A90BE6" w:rsidRPr="00392F53">
        <w:rPr>
          <w:rFonts w:ascii="Segoe UI" w:hAnsi="Segoe UI" w:cs="Segoe UI"/>
        </w:rPr>
        <w:t>.</w:t>
      </w:r>
    </w:p>
    <w:p w14:paraId="03BC1174" w14:textId="7580F4ED" w:rsidR="00883D8E" w:rsidRPr="00392F53" w:rsidRDefault="00392F53" w:rsidP="0043345D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2</w:t>
      </w:r>
      <w:r w:rsidR="00883D8E" w:rsidRPr="00392F53">
        <w:rPr>
          <w:rFonts w:ascii="Segoe UI" w:hAnsi="Segoe UI" w:cs="Segoe UI"/>
        </w:rPr>
        <w:t xml:space="preserve">. Fallback mechanism for handling </w:t>
      </w:r>
      <w:r w:rsidR="006A3A95">
        <w:rPr>
          <w:rFonts w:ascii="Segoe UI" w:hAnsi="Segoe UI" w:cs="Segoe UI"/>
        </w:rPr>
        <w:t>scheduler job</w:t>
      </w:r>
      <w:r>
        <w:rPr>
          <w:rFonts w:ascii="Segoe UI" w:hAnsi="Segoe UI" w:cs="Segoe UI"/>
        </w:rPr>
        <w:t xml:space="preserve"> </w:t>
      </w:r>
      <w:r w:rsidR="00883D8E" w:rsidRPr="00392F53">
        <w:rPr>
          <w:rFonts w:ascii="Segoe UI" w:hAnsi="Segoe UI" w:cs="Segoe UI"/>
        </w:rPr>
        <w:t>failures</w:t>
      </w:r>
      <w:r w:rsidR="00A90BE6" w:rsidRPr="00392F53">
        <w:rPr>
          <w:rFonts w:ascii="Segoe UI" w:hAnsi="Segoe UI" w:cs="Segoe UI"/>
        </w:rPr>
        <w:t>.</w:t>
      </w:r>
    </w:p>
    <w:p w14:paraId="16611D13" w14:textId="77777777" w:rsidR="003C1E2D" w:rsidRPr="005E0AF2" w:rsidRDefault="003C1E2D" w:rsidP="0043345D">
      <w:pPr>
        <w:pStyle w:val="Heading2"/>
        <w:ind w:left="0"/>
        <w:jc w:val="both"/>
        <w:rPr>
          <w:color w:val="000000" w:themeColor="text1"/>
        </w:rPr>
      </w:pPr>
      <w:bookmarkStart w:id="41" w:name="_Toc366233205"/>
      <w:bookmarkStart w:id="42" w:name="_Toc212023942"/>
      <w:r w:rsidRPr="005E0AF2">
        <w:rPr>
          <w:color w:val="000000" w:themeColor="text1"/>
        </w:rPr>
        <w:t>Logging and Auditing Strategy</w:t>
      </w:r>
      <w:bookmarkEnd w:id="41"/>
      <w:bookmarkEnd w:id="42"/>
    </w:p>
    <w:p w14:paraId="28B2FF12" w14:textId="31C34965" w:rsidR="003C1E2D" w:rsidRDefault="00016638" w:rsidP="0043345D">
      <w:pPr>
        <w:jc w:val="both"/>
      </w:pPr>
      <w:r>
        <w:t>1. Log4j based logging will be enabled for logging at all levels.</w:t>
      </w:r>
    </w:p>
    <w:p w14:paraId="56A0DCC4" w14:textId="77777777" w:rsidR="00B560E7" w:rsidRDefault="005E0AF2" w:rsidP="0043345D">
      <w:pPr>
        <w:pStyle w:val="BodyText"/>
        <w:jc w:val="both"/>
      </w:pPr>
      <w:r>
        <w:tab/>
        <w:t xml:space="preserve">                         </w:t>
      </w:r>
    </w:p>
    <w:p w14:paraId="1B0DD649" w14:textId="06A18AA4" w:rsidR="005E0AF2" w:rsidRPr="005E0AF2" w:rsidRDefault="00B560E7" w:rsidP="00B560E7">
      <w:pPr>
        <w:pStyle w:val="BodyText"/>
        <w:ind w:firstLine="2736"/>
        <w:jc w:val="both"/>
      </w:pPr>
      <w:r>
        <w:t xml:space="preserve">                    </w:t>
      </w:r>
      <w:r w:rsidR="005E0AF2" w:rsidRPr="005E0AF2">
        <w:rPr>
          <w:b/>
          <w:bCs/>
          <w:sz w:val="30"/>
          <w:szCs w:val="30"/>
        </w:rPr>
        <w:t>*********</w:t>
      </w:r>
    </w:p>
    <w:sectPr w:rsidR="005E0AF2" w:rsidRPr="005E0AF2" w:rsidSect="00805BE0">
      <w:headerReference w:type="default" r:id="rId18"/>
      <w:footerReference w:type="default" r:id="rId19"/>
      <w:pgSz w:w="12240" w:h="15840" w:code="1"/>
      <w:pgMar w:top="1440" w:right="540" w:bottom="1440" w:left="1440" w:header="450" w:footer="18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4EDE3" w14:textId="77777777" w:rsidR="001F6E3C" w:rsidRDefault="001F6E3C" w:rsidP="00707D40">
      <w:pPr>
        <w:spacing w:line="240" w:lineRule="auto"/>
      </w:pPr>
      <w:r>
        <w:separator/>
      </w:r>
    </w:p>
    <w:p w14:paraId="6C26F341" w14:textId="77777777" w:rsidR="001F6E3C" w:rsidRDefault="001F6E3C"/>
  </w:endnote>
  <w:endnote w:type="continuationSeparator" w:id="0">
    <w:p w14:paraId="4B58F905" w14:textId="77777777" w:rsidR="001F6E3C" w:rsidRDefault="001F6E3C" w:rsidP="00707D40">
      <w:pPr>
        <w:spacing w:line="240" w:lineRule="auto"/>
      </w:pPr>
      <w:r>
        <w:continuationSeparator/>
      </w:r>
    </w:p>
    <w:p w14:paraId="2F56152D" w14:textId="77777777" w:rsidR="001F6E3C" w:rsidRDefault="001F6E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-345"/>
      <w:tblW w:w="11774" w:type="dxa"/>
      <w:tblBorders>
        <w:top w:val="single" w:sz="6" w:space="0" w:color="000000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ook w:val="0000" w:firstRow="0" w:lastRow="0" w:firstColumn="0" w:lastColumn="0" w:noHBand="0" w:noVBand="0"/>
    </w:tblPr>
    <w:tblGrid>
      <w:gridCol w:w="467"/>
      <w:gridCol w:w="2178"/>
      <w:gridCol w:w="6560"/>
      <w:gridCol w:w="1507"/>
      <w:gridCol w:w="1062"/>
    </w:tblGrid>
    <w:tr w:rsidR="00FF052F" w:rsidRPr="00237FB2" w14:paraId="6D51C1DB" w14:textId="77777777" w:rsidTr="00237FB2">
      <w:trPr>
        <w:trHeight w:val="530"/>
      </w:trPr>
      <w:tc>
        <w:tcPr>
          <w:tcW w:w="198" w:type="pct"/>
        </w:tcPr>
        <w:p w14:paraId="3F8B9D48" w14:textId="77777777" w:rsidR="00FF052F" w:rsidRPr="00237FB2" w:rsidRDefault="00FF052F" w:rsidP="00432464">
          <w:pPr>
            <w:pStyle w:val="FooterText"/>
            <w:rPr>
              <w:rFonts w:ascii="Segoe UI" w:hAnsi="Segoe UI" w:cs="Segoe UI"/>
            </w:rPr>
          </w:pPr>
          <w:r w:rsidRPr="00237FB2">
            <w:rPr>
              <w:rFonts w:ascii="Segoe UI" w:hAnsi="Segoe UI" w:cs="Segoe UI"/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40DDB0C8" wp14:editId="13D3ACEB">
                    <wp:simplePos x="0" y="0"/>
                    <wp:positionH relativeFrom="column">
                      <wp:posOffset>-68580</wp:posOffset>
                    </wp:positionH>
                    <wp:positionV relativeFrom="paragraph">
                      <wp:posOffset>40640</wp:posOffset>
                    </wp:positionV>
                    <wp:extent cx="7762875" cy="0"/>
                    <wp:effectExtent l="0" t="0" r="1270" b="635"/>
                    <wp:wrapNone/>
                    <wp:docPr id="1" name="AutoShape 6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7762875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5E90BB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64" o:spid="_x0000_s1026" type="#_x0000_t32" style="position:absolute;margin-left:-5.4pt;margin-top:3.2pt;width:611.2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" stroked="f"/>
                </w:pict>
              </mc:Fallback>
            </mc:AlternateContent>
          </w:r>
        </w:p>
      </w:tc>
      <w:tc>
        <w:tcPr>
          <w:tcW w:w="925" w:type="pct"/>
          <w:vAlign w:val="center"/>
        </w:tcPr>
        <w:p w14:paraId="6A1DB7EF" w14:textId="10DF039D" w:rsidR="00FF052F" w:rsidRPr="00237FB2" w:rsidRDefault="00FF052F" w:rsidP="00132826">
          <w:pPr>
            <w:pStyle w:val="FooterText"/>
            <w:ind w:left="-92"/>
            <w:rPr>
              <w:rFonts w:ascii="Segoe UI" w:hAnsi="Segoe UI" w:cs="Segoe UI"/>
            </w:rPr>
          </w:pPr>
          <w:r>
            <w:rPr>
              <w:rFonts w:ascii="Segoe UI" w:hAnsi="Segoe UI" w:cs="Segoe UI"/>
            </w:rPr>
            <w:t>TDG RezAir</w:t>
          </w:r>
        </w:p>
      </w:tc>
      <w:tc>
        <w:tcPr>
          <w:tcW w:w="2785" w:type="pct"/>
          <w:vAlign w:val="center"/>
        </w:tcPr>
        <w:p w14:paraId="039B9230" w14:textId="68A87B20" w:rsidR="00FF052F" w:rsidRPr="00237FB2" w:rsidRDefault="00FF052F" w:rsidP="000C11E0">
          <w:pPr>
            <w:pStyle w:val="FooterText"/>
            <w:rPr>
              <w:rFonts w:ascii="Segoe UI" w:hAnsi="Segoe UI" w:cs="Segoe UI"/>
            </w:rPr>
          </w:pPr>
        </w:p>
      </w:tc>
      <w:tc>
        <w:tcPr>
          <w:tcW w:w="640" w:type="pct"/>
          <w:vAlign w:val="center"/>
        </w:tcPr>
        <w:p w14:paraId="0243F7C3" w14:textId="31489BE0" w:rsidR="00FF052F" w:rsidRPr="00237FB2" w:rsidRDefault="00FF052F" w:rsidP="00432464">
          <w:pPr>
            <w:pStyle w:val="FooterText"/>
            <w:jc w:val="right"/>
            <w:rPr>
              <w:rFonts w:ascii="Segoe UI" w:hAnsi="Segoe UI" w:cs="Segoe UI"/>
            </w:rPr>
          </w:pPr>
          <w:r w:rsidRPr="00237FB2">
            <w:rPr>
              <w:rFonts w:ascii="Segoe UI" w:hAnsi="Segoe UI" w:cs="Segoe UI"/>
            </w:rPr>
            <w:t xml:space="preserve">   Page </w:t>
          </w:r>
          <w:r w:rsidRPr="00237FB2">
            <w:rPr>
              <w:rFonts w:ascii="Segoe UI" w:hAnsi="Segoe UI" w:cs="Segoe UI"/>
            </w:rPr>
            <w:fldChar w:fldCharType="begin"/>
          </w:r>
          <w:r w:rsidRPr="00237FB2">
            <w:rPr>
              <w:rFonts w:ascii="Segoe UI" w:hAnsi="Segoe UI" w:cs="Segoe UI"/>
            </w:rPr>
            <w:instrText xml:space="preserve"> PAGE </w:instrText>
          </w:r>
          <w:r w:rsidRPr="00237FB2">
            <w:rPr>
              <w:rFonts w:ascii="Segoe UI" w:hAnsi="Segoe UI" w:cs="Segoe UI"/>
            </w:rPr>
            <w:fldChar w:fldCharType="separate"/>
          </w:r>
          <w:r w:rsidR="00E51F99">
            <w:rPr>
              <w:rFonts w:ascii="Segoe UI" w:hAnsi="Segoe UI" w:cs="Segoe UI"/>
              <w:noProof/>
            </w:rPr>
            <w:t>2</w:t>
          </w:r>
          <w:r w:rsidRPr="00237FB2">
            <w:rPr>
              <w:rFonts w:ascii="Segoe UI" w:hAnsi="Segoe UI" w:cs="Segoe UI"/>
            </w:rPr>
            <w:fldChar w:fldCharType="end"/>
          </w:r>
          <w:r w:rsidRPr="00237FB2">
            <w:rPr>
              <w:rFonts w:ascii="Segoe UI" w:hAnsi="Segoe UI" w:cs="Segoe UI"/>
            </w:rPr>
            <w:t xml:space="preserve"> of </w:t>
          </w:r>
          <w:r w:rsidRPr="00237FB2">
            <w:rPr>
              <w:rFonts w:ascii="Segoe UI" w:hAnsi="Segoe UI" w:cs="Segoe UI"/>
            </w:rPr>
            <w:fldChar w:fldCharType="begin"/>
          </w:r>
          <w:r w:rsidRPr="00237FB2">
            <w:rPr>
              <w:rFonts w:ascii="Segoe UI" w:hAnsi="Segoe UI" w:cs="Segoe UI"/>
            </w:rPr>
            <w:instrText xml:space="preserve"> NUMPAGES </w:instrText>
          </w:r>
          <w:r w:rsidRPr="00237FB2">
            <w:rPr>
              <w:rFonts w:ascii="Segoe UI" w:hAnsi="Segoe UI" w:cs="Segoe UI"/>
            </w:rPr>
            <w:fldChar w:fldCharType="separate"/>
          </w:r>
          <w:r w:rsidR="00E51F99">
            <w:rPr>
              <w:rFonts w:ascii="Segoe UI" w:hAnsi="Segoe UI" w:cs="Segoe UI"/>
              <w:noProof/>
            </w:rPr>
            <w:t>10</w:t>
          </w:r>
          <w:r w:rsidRPr="00237FB2">
            <w:rPr>
              <w:rFonts w:ascii="Segoe UI" w:hAnsi="Segoe UI" w:cs="Segoe UI"/>
              <w:noProof/>
            </w:rPr>
            <w:fldChar w:fldCharType="end"/>
          </w:r>
        </w:p>
      </w:tc>
      <w:tc>
        <w:tcPr>
          <w:tcW w:w="451" w:type="pct"/>
        </w:tcPr>
        <w:p w14:paraId="048494EC" w14:textId="77777777" w:rsidR="00FF052F" w:rsidRPr="00237FB2" w:rsidRDefault="00FF052F" w:rsidP="00432464">
          <w:pPr>
            <w:pStyle w:val="FooterText"/>
            <w:rPr>
              <w:rFonts w:ascii="Segoe UI" w:hAnsi="Segoe UI" w:cs="Segoe UI"/>
            </w:rPr>
          </w:pPr>
        </w:p>
      </w:tc>
    </w:tr>
  </w:tbl>
  <w:p w14:paraId="7486DCB1" w14:textId="77777777" w:rsidR="00FF052F" w:rsidRPr="00237FB2" w:rsidRDefault="00FF052F" w:rsidP="00432464">
    <w:pPr>
      <w:rPr>
        <w:rFonts w:ascii="Segoe UI" w:hAnsi="Segoe UI" w:cs="Segoe UI"/>
      </w:rPr>
    </w:pPr>
  </w:p>
  <w:p w14:paraId="74CD63D0" w14:textId="77777777" w:rsidR="00FF052F" w:rsidRPr="00237FB2" w:rsidRDefault="00FF052F" w:rsidP="00432464">
    <w:pPr>
      <w:pStyle w:val="Footer"/>
      <w:rPr>
        <w:rFonts w:ascii="Segoe UI" w:hAnsi="Segoe UI" w:cs="Segoe U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E4DEB" w14:textId="77777777" w:rsidR="001F6E3C" w:rsidRDefault="001F6E3C" w:rsidP="00707D40">
      <w:pPr>
        <w:spacing w:line="240" w:lineRule="auto"/>
      </w:pPr>
      <w:r>
        <w:separator/>
      </w:r>
    </w:p>
    <w:p w14:paraId="50500FE7" w14:textId="77777777" w:rsidR="001F6E3C" w:rsidRDefault="001F6E3C"/>
  </w:footnote>
  <w:footnote w:type="continuationSeparator" w:id="0">
    <w:p w14:paraId="6567DEF6" w14:textId="77777777" w:rsidR="001F6E3C" w:rsidRDefault="001F6E3C" w:rsidP="00707D40">
      <w:pPr>
        <w:spacing w:line="240" w:lineRule="auto"/>
      </w:pPr>
      <w:r>
        <w:continuationSeparator/>
      </w:r>
    </w:p>
    <w:p w14:paraId="5CE16E10" w14:textId="77777777" w:rsidR="001F6E3C" w:rsidRDefault="001F6E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50" w:type="dxa"/>
      <w:tblInd w:w="-1332" w:type="dxa"/>
      <w:tblLayout w:type="fixed"/>
      <w:tblLook w:val="04A0" w:firstRow="1" w:lastRow="0" w:firstColumn="1" w:lastColumn="0" w:noHBand="0" w:noVBand="1"/>
    </w:tblPr>
    <w:tblGrid>
      <w:gridCol w:w="1440"/>
      <w:gridCol w:w="5940"/>
      <w:gridCol w:w="3870"/>
    </w:tblGrid>
    <w:tr w:rsidR="00FF052F" w:rsidRPr="009825A2" w14:paraId="4FC648BD" w14:textId="77777777" w:rsidTr="006F5049">
      <w:trPr>
        <w:trHeight w:val="900"/>
      </w:trPr>
      <w:tc>
        <w:tcPr>
          <w:tcW w:w="7380" w:type="dxa"/>
          <w:gridSpan w:val="2"/>
        </w:tcPr>
        <w:p w14:paraId="1FA19488" w14:textId="0CF52CF6" w:rsidR="00FF052F" w:rsidRPr="00237FB2" w:rsidRDefault="00FF052F" w:rsidP="005F3C08">
          <w:pPr>
            <w:pStyle w:val="HeaderText"/>
            <w:rPr>
              <w:rStyle w:val="BlueBold"/>
              <w:rFonts w:ascii="Segoe UI" w:hAnsi="Segoe UI" w:cs="Segoe UI"/>
              <w:color w:val="auto"/>
            </w:rPr>
          </w:pPr>
          <w:r>
            <w:rPr>
              <w:rStyle w:val="BlueBold"/>
              <w:rFonts w:ascii="Segoe UI" w:hAnsi="Segoe UI" w:cs="Segoe UI"/>
              <w:color w:val="auto"/>
            </w:rPr>
            <w:t>TDG</w:t>
          </w:r>
        </w:p>
        <w:p w14:paraId="41234501" w14:textId="4257306C" w:rsidR="00FF052F" w:rsidRPr="00901B20" w:rsidRDefault="00FF052F" w:rsidP="005F3C08">
          <w:pPr>
            <w:pStyle w:val="HeaderText"/>
            <w:rPr>
              <w:rStyle w:val="BlueBold"/>
              <w:rFonts w:ascii="Segoe UI" w:hAnsi="Segoe UI" w:cs="Segoe UI"/>
              <w:b w:val="0"/>
              <w:bCs/>
              <w:color w:val="auto"/>
              <w:sz w:val="18"/>
              <w:szCs w:val="18"/>
            </w:rPr>
          </w:pPr>
          <w:r>
            <w:rPr>
              <w:rStyle w:val="BlueBold"/>
              <w:rFonts w:ascii="Segoe UI" w:hAnsi="Segoe UI" w:cs="Segoe UI"/>
              <w:color w:val="auto"/>
            </w:rPr>
            <w:t>AID_Storage&amp;Purging</w:t>
          </w:r>
          <w:r w:rsidRPr="00237FB2">
            <w:rPr>
              <w:rStyle w:val="BlueBold"/>
              <w:rFonts w:ascii="Segoe UI" w:hAnsi="Segoe UI" w:cs="Segoe UI"/>
              <w:color w:val="auto"/>
            </w:rPr>
            <w:br/>
          </w:r>
          <w:r w:rsidRPr="00901B20">
            <w:rPr>
              <w:rStyle w:val="BlueBold"/>
              <w:rFonts w:ascii="Segoe UI" w:hAnsi="Segoe UI" w:cs="Segoe UI"/>
              <w:color w:val="auto"/>
              <w:sz w:val="18"/>
              <w:szCs w:val="18"/>
            </w:rPr>
            <w:t>Release Date</w:t>
          </w:r>
          <w:r w:rsidRPr="00901B20">
            <w:rPr>
              <w:rStyle w:val="BlueBold"/>
              <w:rFonts w:ascii="Segoe UI" w:hAnsi="Segoe UI" w:cs="Segoe UI"/>
              <w:b w:val="0"/>
              <w:bCs/>
              <w:color w:val="auto"/>
              <w:sz w:val="18"/>
              <w:szCs w:val="18"/>
            </w:rPr>
            <w:t xml:space="preserve">: </w:t>
          </w:r>
          <w:r>
            <w:rPr>
              <w:rStyle w:val="BlueBold"/>
              <w:rFonts w:ascii="Segoe UI" w:hAnsi="Segoe UI" w:cs="Segoe UI"/>
              <w:b w:val="0"/>
              <w:bCs/>
              <w:color w:val="auto"/>
              <w:sz w:val="18"/>
              <w:szCs w:val="18"/>
            </w:rPr>
            <w:t>12-Oct-25</w:t>
          </w:r>
        </w:p>
        <w:p w14:paraId="1FD4F8A6" w14:textId="4A8AC41A" w:rsidR="00FF052F" w:rsidRPr="00193629" w:rsidRDefault="00FF052F" w:rsidP="005F3C08">
          <w:pPr>
            <w:pStyle w:val="HeaderText"/>
            <w:rPr>
              <w:rStyle w:val="Bold"/>
              <w:b w:val="0"/>
              <w:bCs/>
            </w:rPr>
          </w:pPr>
          <w:r w:rsidRPr="00901B20">
            <w:rPr>
              <w:rStyle w:val="BlueBold"/>
              <w:rFonts w:ascii="Segoe UI" w:hAnsi="Segoe UI" w:cs="Segoe UI"/>
              <w:color w:val="auto"/>
              <w:sz w:val="18"/>
              <w:szCs w:val="18"/>
            </w:rPr>
            <w:t>Classification</w:t>
          </w:r>
          <w:r w:rsidRPr="00901B20">
            <w:rPr>
              <w:rStyle w:val="BlueBold"/>
              <w:rFonts w:ascii="Segoe UI" w:hAnsi="Segoe UI" w:cs="Segoe UI"/>
              <w:b w:val="0"/>
              <w:bCs/>
              <w:color w:val="auto"/>
              <w:sz w:val="18"/>
              <w:szCs w:val="18"/>
            </w:rPr>
            <w:t xml:space="preserve">: </w:t>
          </w:r>
          <w:r>
            <w:rPr>
              <w:rFonts w:ascii="Segoe UI" w:hAnsi="Segoe UI" w:cs="Segoe UI"/>
            </w:rPr>
            <w:t>Internal</w:t>
          </w:r>
        </w:p>
      </w:tc>
      <w:tc>
        <w:tcPr>
          <w:tcW w:w="3870" w:type="dxa"/>
        </w:tcPr>
        <w:p w14:paraId="4853BEAA" w14:textId="18A34DBC" w:rsidR="00FF052F" w:rsidRPr="009825A2" w:rsidRDefault="00FF052F" w:rsidP="00BC5185">
          <w:pPr>
            <w:tabs>
              <w:tab w:val="left" w:pos="2175"/>
              <w:tab w:val="left" w:pos="3762"/>
            </w:tabs>
            <w:spacing w:line="240" w:lineRule="auto"/>
            <w:ind w:right="162"/>
            <w:jc w:val="right"/>
          </w:pPr>
          <w:r>
            <w:rPr>
              <w:noProof/>
              <w:lang w:val="en-IN" w:eastAsia="en-IN"/>
            </w:rPr>
            <w:drawing>
              <wp:inline distT="0" distB="0" distL="0" distR="0" wp14:anchorId="78616902" wp14:editId="4C066C75">
                <wp:extent cx="1403985" cy="354330"/>
                <wp:effectExtent l="0" t="0" r="5715" b="762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3985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F052F" w:rsidRPr="009825A2" w14:paraId="7A1505F6" w14:textId="77777777" w:rsidTr="006F5049">
      <w:trPr>
        <w:trHeight w:val="368"/>
      </w:trPr>
      <w:tc>
        <w:tcPr>
          <w:tcW w:w="1440" w:type="dxa"/>
        </w:tcPr>
        <w:p w14:paraId="04E1515B" w14:textId="557EA2D4" w:rsidR="00FF052F" w:rsidRPr="009825A2" w:rsidRDefault="00FF052F" w:rsidP="009825A2">
          <w:pPr>
            <w:tabs>
              <w:tab w:val="left" w:pos="2175"/>
            </w:tabs>
            <w:spacing w:line="240" w:lineRule="auto"/>
          </w:pPr>
        </w:p>
      </w:tc>
      <w:tc>
        <w:tcPr>
          <w:tcW w:w="9810" w:type="dxa"/>
          <w:gridSpan w:val="2"/>
        </w:tcPr>
        <w:p w14:paraId="52FAC99A" w14:textId="31D58349" w:rsidR="00FF052F" w:rsidRPr="009825A2" w:rsidRDefault="00FF052F" w:rsidP="009825A2">
          <w:pPr>
            <w:tabs>
              <w:tab w:val="left" w:pos="2175"/>
            </w:tabs>
            <w:spacing w:line="240" w:lineRule="auto"/>
          </w:pPr>
        </w:p>
      </w:tc>
    </w:tr>
  </w:tbl>
  <w:p w14:paraId="1392B996" w14:textId="1774BE55" w:rsidR="00FF052F" w:rsidRPr="00AE03E8" w:rsidRDefault="00FF052F" w:rsidP="00AE03E8"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4B68F9A" wp14:editId="458F08D1">
              <wp:simplePos x="0" y="0"/>
              <wp:positionH relativeFrom="column">
                <wp:posOffset>-904875</wp:posOffset>
              </wp:positionH>
              <wp:positionV relativeFrom="paragraph">
                <wp:posOffset>-214630</wp:posOffset>
              </wp:positionV>
              <wp:extent cx="7753350" cy="0"/>
              <wp:effectExtent l="0" t="0" r="0" b="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33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B8F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A87273" id="Straight Connector 28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25pt,-16.9pt" to="539.25pt,-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" strokecolor="#00b8f1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128"/>
    <w:multiLevelType w:val="multilevel"/>
    <w:tmpl w:val="F0AED224"/>
    <w:lvl w:ilvl="0">
      <w:start w:val="1"/>
      <w:numFmt w:val="none"/>
      <w:pStyle w:val="NumberLevel3First"/>
      <w:lvlText w:val="1."/>
      <w:lvlJc w:val="left"/>
      <w:pPr>
        <w:tabs>
          <w:tab w:val="num" w:pos="-2646"/>
        </w:tabs>
        <w:ind w:left="-2646" w:hanging="288"/>
      </w:pPr>
      <w:rPr>
        <w:rFonts w:ascii="Segoe UI" w:hAnsi="Segoe UI" w:cs="Segoe UI" w:hint="default"/>
        <w:b w:val="0"/>
        <w:i w:val="0"/>
        <w:color w:val="0070C0"/>
        <w:sz w:val="20"/>
      </w:rPr>
    </w:lvl>
    <w:lvl w:ilvl="1">
      <w:start w:val="2"/>
      <w:numFmt w:val="decimal"/>
      <w:pStyle w:val="NumberLevel3"/>
      <w:lvlText w:val="%2."/>
      <w:lvlJc w:val="left"/>
      <w:pPr>
        <w:tabs>
          <w:tab w:val="num" w:pos="648"/>
        </w:tabs>
        <w:ind w:left="648" w:hanging="288"/>
      </w:pPr>
      <w:rPr>
        <w:rFonts w:ascii="Segoe UI" w:hAnsi="Segoe UI" w:cs="Segoe UI" w:hint="default"/>
        <w:b w:val="0"/>
        <w:i w:val="0"/>
        <w:color w:val="0070C0"/>
        <w:sz w:val="20"/>
      </w:rPr>
    </w:lvl>
    <w:lvl w:ilvl="2">
      <w:start w:val="1"/>
      <w:numFmt w:val="lowerRoman"/>
      <w:lvlText w:val="%3."/>
      <w:lvlJc w:val="right"/>
      <w:pPr>
        <w:ind w:left="-135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-6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81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53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5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970" w:hanging="180"/>
      </w:pPr>
      <w:rPr>
        <w:rFonts w:hint="default"/>
      </w:rPr>
    </w:lvl>
  </w:abstractNum>
  <w:abstractNum w:abstractNumId="1" w15:restartNumberingAfterBreak="0">
    <w:nsid w:val="0A1738B9"/>
    <w:multiLevelType w:val="hybridMultilevel"/>
    <w:tmpl w:val="38A0AF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E2527"/>
    <w:multiLevelType w:val="multilevel"/>
    <w:tmpl w:val="0409001D"/>
    <w:styleLink w:val="Note"/>
    <w:lvl w:ilvl="0">
      <w:start w:val="1"/>
      <w:numFmt w:val="none"/>
      <w:lvlText w:val="%1)"/>
      <w:lvlJc w:val="left"/>
      <w:pPr>
        <w:ind w:left="360" w:hanging="360"/>
      </w:pPr>
      <w:rPr>
        <w:rFonts w:ascii="Arial" w:hAnsi="Arial"/>
        <w:color w:val="0070C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691FA4"/>
    <w:multiLevelType w:val="hybridMultilevel"/>
    <w:tmpl w:val="F3884974"/>
    <w:lvl w:ilvl="0" w:tplc="488C7E7A">
      <w:start w:val="1"/>
      <w:numFmt w:val="bullet"/>
      <w:pStyle w:val="BulletLevel3"/>
      <w:lvlText w:val="o"/>
      <w:lvlJc w:val="left"/>
      <w:pPr>
        <w:tabs>
          <w:tab w:val="num" w:pos="720"/>
        </w:tabs>
        <w:ind w:left="720" w:hanging="288"/>
      </w:pPr>
      <w:rPr>
        <w:rFonts w:ascii="Courier New" w:hAnsi="Courier New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7B585F"/>
    <w:multiLevelType w:val="multilevel"/>
    <w:tmpl w:val="4F56F3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83781"/>
    <w:multiLevelType w:val="hybridMultilevel"/>
    <w:tmpl w:val="45BE0A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25740"/>
    <w:multiLevelType w:val="multilevel"/>
    <w:tmpl w:val="E794A874"/>
    <w:lvl w:ilvl="0">
      <w:start w:val="1"/>
      <w:numFmt w:val="none"/>
      <w:pStyle w:val="BlueNumberLevel2First"/>
      <w:lvlText w:val="1."/>
      <w:lvlJc w:val="left"/>
      <w:pPr>
        <w:tabs>
          <w:tab w:val="num" w:pos="576"/>
        </w:tabs>
        <w:ind w:left="360" w:hanging="72"/>
      </w:pPr>
      <w:rPr>
        <w:rFonts w:ascii="Arial" w:hAnsi="Arial" w:hint="default"/>
        <w:b w:val="0"/>
        <w:i w:val="0"/>
        <w:color w:val="0075B0"/>
        <w:sz w:val="20"/>
      </w:rPr>
    </w:lvl>
    <w:lvl w:ilvl="1">
      <w:start w:val="2"/>
      <w:numFmt w:val="decimal"/>
      <w:pStyle w:val="BlueNumberLevel2"/>
      <w:lvlText w:val="%2."/>
      <w:lvlJc w:val="left"/>
      <w:pPr>
        <w:tabs>
          <w:tab w:val="num" w:pos="576"/>
        </w:tabs>
        <w:ind w:left="360" w:hanging="72"/>
      </w:pPr>
      <w:rPr>
        <w:rFonts w:ascii="Arial" w:hAnsi="Arial" w:hint="default"/>
        <w:b w:val="0"/>
        <w:i w:val="0"/>
        <w:color w:val="0075B0"/>
        <w:sz w:val="20"/>
      </w:rPr>
    </w:lvl>
    <w:lvl w:ilvl="2">
      <w:start w:val="1"/>
      <w:numFmt w:val="lowerRoman"/>
      <w:lvlText w:val="%3."/>
      <w:lvlJc w:val="right"/>
      <w:pPr>
        <w:ind w:left="244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8" w:hanging="180"/>
      </w:pPr>
      <w:rPr>
        <w:rFonts w:hint="default"/>
      </w:rPr>
    </w:lvl>
  </w:abstractNum>
  <w:abstractNum w:abstractNumId="7" w15:restartNumberingAfterBreak="0">
    <w:nsid w:val="230F3B1E"/>
    <w:multiLevelType w:val="hybridMultilevel"/>
    <w:tmpl w:val="DC1803E2"/>
    <w:lvl w:ilvl="0" w:tplc="09742188">
      <w:start w:val="8"/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A3764"/>
    <w:multiLevelType w:val="hybridMultilevel"/>
    <w:tmpl w:val="32DEEA86"/>
    <w:lvl w:ilvl="0" w:tplc="F29E4F1A">
      <w:start w:val="1"/>
      <w:numFmt w:val="decimal"/>
      <w:pStyle w:val="FigureTitle"/>
      <w:suff w:val="space"/>
      <w:lvlText w:val="Figure %1:"/>
      <w:lvlJc w:val="left"/>
      <w:pPr>
        <w:ind w:left="2232" w:hanging="360"/>
      </w:pPr>
      <w:rPr>
        <w:rFonts w:ascii="Arial" w:hAnsi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5025A5"/>
    <w:multiLevelType w:val="hybridMultilevel"/>
    <w:tmpl w:val="7EA85242"/>
    <w:lvl w:ilvl="0" w:tplc="9208A0D4">
      <w:start w:val="1"/>
      <w:numFmt w:val="bullet"/>
      <w:pStyle w:val="BulletLevel1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56079"/>
    <w:multiLevelType w:val="hybridMultilevel"/>
    <w:tmpl w:val="F7924A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AAA0792">
      <w:numFmt w:val="bullet"/>
      <w:lvlText w:val="•"/>
      <w:lvlJc w:val="left"/>
      <w:pPr>
        <w:ind w:left="1440" w:hanging="360"/>
      </w:pPr>
      <w:rPr>
        <w:rFonts w:ascii="Segoe UI" w:eastAsia="Calibri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DC07D3"/>
    <w:multiLevelType w:val="multilevel"/>
    <w:tmpl w:val="0409001D"/>
    <w:styleLink w:val="NumberedLevel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DF05475"/>
    <w:multiLevelType w:val="multilevel"/>
    <w:tmpl w:val="17F0A980"/>
    <w:lvl w:ilvl="0">
      <w:start w:val="1"/>
      <w:numFmt w:val="none"/>
      <w:pStyle w:val="NumberLevel1First"/>
      <w:lvlText w:val="1."/>
      <w:lvlJc w:val="left"/>
      <w:pPr>
        <w:tabs>
          <w:tab w:val="num" w:pos="288"/>
        </w:tabs>
        <w:ind w:left="288" w:hanging="288"/>
      </w:pPr>
      <w:rPr>
        <w:rFonts w:ascii="Segoe UI" w:hAnsi="Segoe UI" w:cs="Segoe UI" w:hint="default"/>
        <w:b w:val="0"/>
        <w:i w:val="0"/>
        <w:color w:val="0070C0"/>
        <w:sz w:val="20"/>
      </w:rPr>
    </w:lvl>
    <w:lvl w:ilvl="1">
      <w:start w:val="2"/>
      <w:numFmt w:val="decimal"/>
      <w:pStyle w:val="NumberLevel1"/>
      <w:lvlText w:val="%2."/>
      <w:lvlJc w:val="left"/>
      <w:pPr>
        <w:tabs>
          <w:tab w:val="num" w:pos="288"/>
        </w:tabs>
        <w:ind w:left="288" w:hanging="288"/>
      </w:pPr>
      <w:rPr>
        <w:rFonts w:ascii="Segoe UI" w:hAnsi="Segoe UI" w:cs="Segoe U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70C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righ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42A745DA"/>
    <w:multiLevelType w:val="hybridMultilevel"/>
    <w:tmpl w:val="3A4C075E"/>
    <w:lvl w:ilvl="0" w:tplc="A45A93D0">
      <w:start w:val="8"/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163F0"/>
    <w:multiLevelType w:val="multilevel"/>
    <w:tmpl w:val="85B042CC"/>
    <w:lvl w:ilvl="0">
      <w:start w:val="1"/>
      <w:numFmt w:val="none"/>
      <w:pStyle w:val="BlueNumberLevel3First"/>
      <w:lvlText w:val="1."/>
      <w:lvlJc w:val="left"/>
      <w:pPr>
        <w:tabs>
          <w:tab w:val="num" w:pos="864"/>
        </w:tabs>
        <w:ind w:left="864" w:hanging="288"/>
      </w:pPr>
      <w:rPr>
        <w:rFonts w:ascii="Segoe UI" w:hAnsi="Segoe UI" w:cs="Segoe UI" w:hint="default"/>
        <w:b w:val="0"/>
        <w:i w:val="0"/>
        <w:color w:val="0075B0"/>
        <w:sz w:val="20"/>
      </w:rPr>
    </w:lvl>
    <w:lvl w:ilvl="1">
      <w:start w:val="2"/>
      <w:numFmt w:val="decimal"/>
      <w:pStyle w:val="BlueNumberLevel3"/>
      <w:lvlText w:val="%2."/>
      <w:lvlJc w:val="left"/>
      <w:pPr>
        <w:tabs>
          <w:tab w:val="num" w:pos="864"/>
        </w:tabs>
        <w:ind w:left="576" w:firstLine="288"/>
      </w:pPr>
      <w:rPr>
        <w:rFonts w:ascii="Segoe UI" w:hAnsi="Segoe UI" w:cs="Segoe UI" w:hint="default"/>
        <w:b w:val="0"/>
        <w:i w:val="0"/>
        <w:color w:val="0075B0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5B023055"/>
    <w:multiLevelType w:val="hybridMultilevel"/>
    <w:tmpl w:val="F6E43C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0236E"/>
    <w:multiLevelType w:val="hybridMultilevel"/>
    <w:tmpl w:val="D39A7A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7020AC"/>
    <w:multiLevelType w:val="multilevel"/>
    <w:tmpl w:val="24D0C4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50053"/>
    <w:multiLevelType w:val="hybridMultilevel"/>
    <w:tmpl w:val="232835A6"/>
    <w:lvl w:ilvl="0" w:tplc="74181B28">
      <w:start w:val="1"/>
      <w:numFmt w:val="bullet"/>
      <w:pStyle w:val="BulletLevel2"/>
      <w:lvlText w:val="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9" w15:restartNumberingAfterBreak="0">
    <w:nsid w:val="69315599"/>
    <w:multiLevelType w:val="hybridMultilevel"/>
    <w:tmpl w:val="62282A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706353"/>
    <w:multiLevelType w:val="hybridMultilevel"/>
    <w:tmpl w:val="486EF87A"/>
    <w:lvl w:ilvl="0" w:tplc="63BEF0B8">
      <w:start w:val="8"/>
      <w:numFmt w:val="bullet"/>
      <w:lvlText w:val="-"/>
      <w:lvlJc w:val="left"/>
      <w:pPr>
        <w:ind w:left="585" w:hanging="360"/>
      </w:pPr>
      <w:rPr>
        <w:rFonts w:ascii="Segoe UI" w:eastAsia="Calibr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21" w15:restartNumberingAfterBreak="0">
    <w:nsid w:val="6BF85457"/>
    <w:multiLevelType w:val="multilevel"/>
    <w:tmpl w:val="FBCA0690"/>
    <w:lvl w:ilvl="0">
      <w:start w:val="1"/>
      <w:numFmt w:val="none"/>
      <w:pStyle w:val="NumberLevel2first"/>
      <w:lvlText w:val="1."/>
      <w:lvlJc w:val="left"/>
      <w:pPr>
        <w:tabs>
          <w:tab w:val="num" w:pos="360"/>
        </w:tabs>
        <w:ind w:left="288" w:hanging="288"/>
      </w:pPr>
      <w:rPr>
        <w:rFonts w:ascii="Segoe UI" w:hAnsi="Segoe UI" w:cs="Segoe U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2"/>
      <w:numFmt w:val="decimal"/>
      <w:pStyle w:val="NumberLevel2"/>
      <w:lvlText w:val="%2."/>
      <w:lvlJc w:val="left"/>
      <w:pPr>
        <w:tabs>
          <w:tab w:val="num" w:pos="288"/>
        </w:tabs>
        <w:ind w:left="288" w:hanging="288"/>
      </w:pPr>
      <w:rPr>
        <w:rFonts w:ascii="Segoe UI" w:hAnsi="Segoe UI" w:cs="Segoe U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right"/>
      <w:pPr>
        <w:ind w:left="244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8" w:hanging="180"/>
      </w:pPr>
      <w:rPr>
        <w:rFonts w:hint="default"/>
      </w:rPr>
    </w:lvl>
  </w:abstractNum>
  <w:abstractNum w:abstractNumId="22" w15:restartNumberingAfterBreak="0">
    <w:nsid w:val="6BFB4465"/>
    <w:multiLevelType w:val="hybridMultilevel"/>
    <w:tmpl w:val="44D035BA"/>
    <w:lvl w:ilvl="0" w:tplc="44F82F12">
      <w:start w:val="8"/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5A5B3C"/>
    <w:multiLevelType w:val="multilevel"/>
    <w:tmpl w:val="92541E9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b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D78DB"/>
    <w:multiLevelType w:val="multilevel"/>
    <w:tmpl w:val="7988CC6A"/>
    <w:lvl w:ilvl="0">
      <w:start w:val="1"/>
      <w:numFmt w:val="decimal"/>
      <w:pStyle w:val="Heading1"/>
      <w:suff w:val="space"/>
      <w:lvlText w:val="%1."/>
      <w:lvlJc w:val="left"/>
      <w:pPr>
        <w:ind w:left="351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99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right"/>
      <w:pPr>
        <w:ind w:left="360" w:hanging="18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1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3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030" w:hanging="180"/>
      </w:pPr>
      <w:rPr>
        <w:rFonts w:hint="default"/>
      </w:rPr>
    </w:lvl>
  </w:abstractNum>
  <w:abstractNum w:abstractNumId="25" w15:restartNumberingAfterBreak="0">
    <w:nsid w:val="702931BD"/>
    <w:multiLevelType w:val="multilevel"/>
    <w:tmpl w:val="D3841B24"/>
    <w:lvl w:ilvl="0">
      <w:start w:val="1"/>
      <w:numFmt w:val="none"/>
      <w:pStyle w:val="BlueNumberLevel1First"/>
      <w:lvlText w:val="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b w:val="0"/>
        <w:i w:val="0"/>
        <w:color w:val="0075B0"/>
        <w:sz w:val="20"/>
      </w:rPr>
    </w:lvl>
    <w:lvl w:ilvl="1">
      <w:start w:val="2"/>
      <w:numFmt w:val="decimal"/>
      <w:pStyle w:val="BlueNumberLevel1"/>
      <w:lvlText w:val="%2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b w:val="0"/>
        <w:i w:val="0"/>
        <w:color w:val="0075B0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29001921">
    <w:abstractNumId w:val="11"/>
  </w:num>
  <w:num w:numId="2" w16cid:durableId="1721007174">
    <w:abstractNumId w:val="8"/>
  </w:num>
  <w:num w:numId="3" w16cid:durableId="1860463724">
    <w:abstractNumId w:val="2"/>
  </w:num>
  <w:num w:numId="4" w16cid:durableId="1395201437">
    <w:abstractNumId w:val="21"/>
  </w:num>
  <w:num w:numId="5" w16cid:durableId="1103257834">
    <w:abstractNumId w:val="0"/>
  </w:num>
  <w:num w:numId="6" w16cid:durableId="232207643">
    <w:abstractNumId w:val="12"/>
  </w:num>
  <w:num w:numId="7" w16cid:durableId="1676490578">
    <w:abstractNumId w:val="24"/>
  </w:num>
  <w:num w:numId="8" w16cid:durableId="738555456">
    <w:abstractNumId w:val="18"/>
  </w:num>
  <w:num w:numId="9" w16cid:durableId="102189578">
    <w:abstractNumId w:val="9"/>
  </w:num>
  <w:num w:numId="10" w16cid:durableId="1475024817">
    <w:abstractNumId w:val="3"/>
  </w:num>
  <w:num w:numId="11" w16cid:durableId="2117601610">
    <w:abstractNumId w:val="25"/>
  </w:num>
  <w:num w:numId="12" w16cid:durableId="1519465729">
    <w:abstractNumId w:val="14"/>
  </w:num>
  <w:num w:numId="13" w16cid:durableId="589315548">
    <w:abstractNumId w:val="6"/>
  </w:num>
  <w:num w:numId="14" w16cid:durableId="1557543781">
    <w:abstractNumId w:val="16"/>
  </w:num>
  <w:num w:numId="15" w16cid:durableId="374812051">
    <w:abstractNumId w:val="10"/>
  </w:num>
  <w:num w:numId="16" w16cid:durableId="454177586">
    <w:abstractNumId w:val="15"/>
  </w:num>
  <w:num w:numId="17" w16cid:durableId="1766223783">
    <w:abstractNumId w:val="19"/>
  </w:num>
  <w:num w:numId="18" w16cid:durableId="333387995">
    <w:abstractNumId w:val="17"/>
  </w:num>
  <w:num w:numId="19" w16cid:durableId="1542591044">
    <w:abstractNumId w:val="5"/>
  </w:num>
  <w:num w:numId="20" w16cid:durableId="1421950247">
    <w:abstractNumId w:val="23"/>
  </w:num>
  <w:num w:numId="21" w16cid:durableId="316156383">
    <w:abstractNumId w:val="4"/>
  </w:num>
  <w:num w:numId="22" w16cid:durableId="1887332677">
    <w:abstractNumId w:val="1"/>
  </w:num>
  <w:num w:numId="23" w16cid:durableId="957956244">
    <w:abstractNumId w:val="20"/>
  </w:num>
  <w:num w:numId="24" w16cid:durableId="1045174102">
    <w:abstractNumId w:val="13"/>
  </w:num>
  <w:num w:numId="25" w16cid:durableId="1507360134">
    <w:abstractNumId w:val="7"/>
  </w:num>
  <w:num w:numId="26" w16cid:durableId="1097672685">
    <w:abstractNumId w:val="22"/>
  </w:num>
  <w:num w:numId="27" w16cid:durableId="24110786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95488499">
    <w:abstractNumId w:val="2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attachedTemplate r:id="rId1"/>
  <w:defaultTabStop w:val="2736"/>
  <w:drawingGridHorizontalSpacing w:val="110"/>
  <w:displayHorizontalDrawingGridEvery w:val="2"/>
  <w:characterSpacingControl w:val="doNotCompress"/>
  <w:hdrShapeDefaults>
    <o:shapedefaults v:ext="edit" spidmax="2050" fillcolor="#f88608" stroke="f">
      <v:fill color="#f88608" opacity="42598f"/>
      <v:stroke on="f"/>
      <o:colormru v:ext="edit" colors="#0075b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356"/>
    <w:rsid w:val="00001A84"/>
    <w:rsid w:val="00001BBD"/>
    <w:rsid w:val="00001C78"/>
    <w:rsid w:val="0000339F"/>
    <w:rsid w:val="00004B29"/>
    <w:rsid w:val="00004C53"/>
    <w:rsid w:val="00004F5E"/>
    <w:rsid w:val="00004F83"/>
    <w:rsid w:val="000057AF"/>
    <w:rsid w:val="0000684F"/>
    <w:rsid w:val="00006866"/>
    <w:rsid w:val="00007A7F"/>
    <w:rsid w:val="00011B4C"/>
    <w:rsid w:val="00012D26"/>
    <w:rsid w:val="00012F44"/>
    <w:rsid w:val="000130F8"/>
    <w:rsid w:val="00013C9C"/>
    <w:rsid w:val="00013F39"/>
    <w:rsid w:val="00013F6C"/>
    <w:rsid w:val="0001477F"/>
    <w:rsid w:val="00014F58"/>
    <w:rsid w:val="00016638"/>
    <w:rsid w:val="00016766"/>
    <w:rsid w:val="00017576"/>
    <w:rsid w:val="0001799F"/>
    <w:rsid w:val="00017C13"/>
    <w:rsid w:val="00022CA3"/>
    <w:rsid w:val="00022EB6"/>
    <w:rsid w:val="00023E9A"/>
    <w:rsid w:val="0002418E"/>
    <w:rsid w:val="00024473"/>
    <w:rsid w:val="00024CD0"/>
    <w:rsid w:val="000250A6"/>
    <w:rsid w:val="00026EF4"/>
    <w:rsid w:val="00026F98"/>
    <w:rsid w:val="00030E06"/>
    <w:rsid w:val="00031043"/>
    <w:rsid w:val="00031068"/>
    <w:rsid w:val="0003148D"/>
    <w:rsid w:val="00032F3C"/>
    <w:rsid w:val="00033DEE"/>
    <w:rsid w:val="000344A7"/>
    <w:rsid w:val="00035915"/>
    <w:rsid w:val="00035E7F"/>
    <w:rsid w:val="00035FE5"/>
    <w:rsid w:val="0003630C"/>
    <w:rsid w:val="0003773D"/>
    <w:rsid w:val="00037D12"/>
    <w:rsid w:val="000411F6"/>
    <w:rsid w:val="000412EF"/>
    <w:rsid w:val="000424C3"/>
    <w:rsid w:val="00042DC0"/>
    <w:rsid w:val="00042EF7"/>
    <w:rsid w:val="00043912"/>
    <w:rsid w:val="00044BE1"/>
    <w:rsid w:val="000452C7"/>
    <w:rsid w:val="0004532F"/>
    <w:rsid w:val="00045E11"/>
    <w:rsid w:val="00045E2A"/>
    <w:rsid w:val="00047085"/>
    <w:rsid w:val="000476A4"/>
    <w:rsid w:val="00047751"/>
    <w:rsid w:val="00050039"/>
    <w:rsid w:val="0005078D"/>
    <w:rsid w:val="00050970"/>
    <w:rsid w:val="00051119"/>
    <w:rsid w:val="00052ECE"/>
    <w:rsid w:val="0005301B"/>
    <w:rsid w:val="00056115"/>
    <w:rsid w:val="00056A29"/>
    <w:rsid w:val="00056CC3"/>
    <w:rsid w:val="00060538"/>
    <w:rsid w:val="0006190A"/>
    <w:rsid w:val="00062321"/>
    <w:rsid w:val="00062A34"/>
    <w:rsid w:val="00063C57"/>
    <w:rsid w:val="00064BDE"/>
    <w:rsid w:val="0006773C"/>
    <w:rsid w:val="00067D20"/>
    <w:rsid w:val="00072B31"/>
    <w:rsid w:val="00073446"/>
    <w:rsid w:val="000735D9"/>
    <w:rsid w:val="000765C9"/>
    <w:rsid w:val="000765D6"/>
    <w:rsid w:val="00077C24"/>
    <w:rsid w:val="00077F68"/>
    <w:rsid w:val="0008091F"/>
    <w:rsid w:val="00080921"/>
    <w:rsid w:val="00080BB0"/>
    <w:rsid w:val="00082E74"/>
    <w:rsid w:val="0008396F"/>
    <w:rsid w:val="00084566"/>
    <w:rsid w:val="00084D8B"/>
    <w:rsid w:val="00085B26"/>
    <w:rsid w:val="00086313"/>
    <w:rsid w:val="00086CFE"/>
    <w:rsid w:val="00090CE1"/>
    <w:rsid w:val="00090F8D"/>
    <w:rsid w:val="00091AF7"/>
    <w:rsid w:val="00091CF4"/>
    <w:rsid w:val="00091F60"/>
    <w:rsid w:val="00093337"/>
    <w:rsid w:val="000936AB"/>
    <w:rsid w:val="00094293"/>
    <w:rsid w:val="00095C11"/>
    <w:rsid w:val="0009604F"/>
    <w:rsid w:val="000975F3"/>
    <w:rsid w:val="000A0026"/>
    <w:rsid w:val="000A004E"/>
    <w:rsid w:val="000A0A55"/>
    <w:rsid w:val="000A142B"/>
    <w:rsid w:val="000A19F0"/>
    <w:rsid w:val="000A1A17"/>
    <w:rsid w:val="000A1C2A"/>
    <w:rsid w:val="000A1E3C"/>
    <w:rsid w:val="000A235C"/>
    <w:rsid w:val="000A2F60"/>
    <w:rsid w:val="000A3E50"/>
    <w:rsid w:val="000A4506"/>
    <w:rsid w:val="000A4BB7"/>
    <w:rsid w:val="000A5499"/>
    <w:rsid w:val="000A7133"/>
    <w:rsid w:val="000A72A9"/>
    <w:rsid w:val="000A760A"/>
    <w:rsid w:val="000A76A2"/>
    <w:rsid w:val="000A783E"/>
    <w:rsid w:val="000B03D9"/>
    <w:rsid w:val="000B1A52"/>
    <w:rsid w:val="000B1DCC"/>
    <w:rsid w:val="000B3556"/>
    <w:rsid w:val="000B377B"/>
    <w:rsid w:val="000B405E"/>
    <w:rsid w:val="000B57CE"/>
    <w:rsid w:val="000C04F0"/>
    <w:rsid w:val="000C11E0"/>
    <w:rsid w:val="000C1A92"/>
    <w:rsid w:val="000C1D05"/>
    <w:rsid w:val="000C23E4"/>
    <w:rsid w:val="000C2557"/>
    <w:rsid w:val="000C2B7C"/>
    <w:rsid w:val="000C46EE"/>
    <w:rsid w:val="000C4AD8"/>
    <w:rsid w:val="000C5134"/>
    <w:rsid w:val="000C58EE"/>
    <w:rsid w:val="000C62B3"/>
    <w:rsid w:val="000C6FD7"/>
    <w:rsid w:val="000C737E"/>
    <w:rsid w:val="000C7929"/>
    <w:rsid w:val="000D151D"/>
    <w:rsid w:val="000D18B9"/>
    <w:rsid w:val="000D2D5A"/>
    <w:rsid w:val="000D32D8"/>
    <w:rsid w:val="000D78C7"/>
    <w:rsid w:val="000D7DC1"/>
    <w:rsid w:val="000E007E"/>
    <w:rsid w:val="000E01DF"/>
    <w:rsid w:val="000E167A"/>
    <w:rsid w:val="000E1BD5"/>
    <w:rsid w:val="000E1E97"/>
    <w:rsid w:val="000E1ECB"/>
    <w:rsid w:val="000E207D"/>
    <w:rsid w:val="000E37E5"/>
    <w:rsid w:val="000E395D"/>
    <w:rsid w:val="000E57CA"/>
    <w:rsid w:val="000E5CDD"/>
    <w:rsid w:val="000E61F9"/>
    <w:rsid w:val="000E6859"/>
    <w:rsid w:val="000E6BD7"/>
    <w:rsid w:val="000E7E3A"/>
    <w:rsid w:val="000F1062"/>
    <w:rsid w:val="000F1139"/>
    <w:rsid w:val="000F1326"/>
    <w:rsid w:val="000F162F"/>
    <w:rsid w:val="000F263D"/>
    <w:rsid w:val="000F2E54"/>
    <w:rsid w:val="000F3484"/>
    <w:rsid w:val="000F34A1"/>
    <w:rsid w:val="000F41FA"/>
    <w:rsid w:val="000F4ACA"/>
    <w:rsid w:val="000F4AD7"/>
    <w:rsid w:val="000F5506"/>
    <w:rsid w:val="000F57D6"/>
    <w:rsid w:val="000F6047"/>
    <w:rsid w:val="000F6AE9"/>
    <w:rsid w:val="000F6BF0"/>
    <w:rsid w:val="000F7B4F"/>
    <w:rsid w:val="000F7BBA"/>
    <w:rsid w:val="00101400"/>
    <w:rsid w:val="001015E5"/>
    <w:rsid w:val="0010176C"/>
    <w:rsid w:val="00101B42"/>
    <w:rsid w:val="0010209C"/>
    <w:rsid w:val="00102E2C"/>
    <w:rsid w:val="001030AD"/>
    <w:rsid w:val="001034A5"/>
    <w:rsid w:val="00103726"/>
    <w:rsid w:val="00104397"/>
    <w:rsid w:val="00104A06"/>
    <w:rsid w:val="0010553B"/>
    <w:rsid w:val="0010558D"/>
    <w:rsid w:val="0010571F"/>
    <w:rsid w:val="001059B7"/>
    <w:rsid w:val="00106A21"/>
    <w:rsid w:val="00106FCD"/>
    <w:rsid w:val="00110833"/>
    <w:rsid w:val="00112D16"/>
    <w:rsid w:val="0011405F"/>
    <w:rsid w:val="00114A1F"/>
    <w:rsid w:val="0011532E"/>
    <w:rsid w:val="001154D6"/>
    <w:rsid w:val="00116594"/>
    <w:rsid w:val="0011768A"/>
    <w:rsid w:val="001177B0"/>
    <w:rsid w:val="0011782E"/>
    <w:rsid w:val="00117841"/>
    <w:rsid w:val="001201DF"/>
    <w:rsid w:val="001209DC"/>
    <w:rsid w:val="00120C38"/>
    <w:rsid w:val="00121C25"/>
    <w:rsid w:val="001221AA"/>
    <w:rsid w:val="00122375"/>
    <w:rsid w:val="00122A90"/>
    <w:rsid w:val="00122D92"/>
    <w:rsid w:val="00123221"/>
    <w:rsid w:val="00123675"/>
    <w:rsid w:val="001238CA"/>
    <w:rsid w:val="00123BC8"/>
    <w:rsid w:val="00124D74"/>
    <w:rsid w:val="00124FFC"/>
    <w:rsid w:val="001256B8"/>
    <w:rsid w:val="00125CA4"/>
    <w:rsid w:val="00125D60"/>
    <w:rsid w:val="00126AFB"/>
    <w:rsid w:val="001275D7"/>
    <w:rsid w:val="0012791F"/>
    <w:rsid w:val="00130240"/>
    <w:rsid w:val="00130A0B"/>
    <w:rsid w:val="0013150B"/>
    <w:rsid w:val="00131B95"/>
    <w:rsid w:val="00132826"/>
    <w:rsid w:val="00132D42"/>
    <w:rsid w:val="001334E7"/>
    <w:rsid w:val="00134459"/>
    <w:rsid w:val="00135208"/>
    <w:rsid w:val="0013538B"/>
    <w:rsid w:val="0013590E"/>
    <w:rsid w:val="00135D64"/>
    <w:rsid w:val="001360B2"/>
    <w:rsid w:val="00136615"/>
    <w:rsid w:val="001366BB"/>
    <w:rsid w:val="001369B8"/>
    <w:rsid w:val="00140D1F"/>
    <w:rsid w:val="00142C34"/>
    <w:rsid w:val="00143EE8"/>
    <w:rsid w:val="001442DE"/>
    <w:rsid w:val="0014536B"/>
    <w:rsid w:val="00145DFE"/>
    <w:rsid w:val="00146955"/>
    <w:rsid w:val="00146E91"/>
    <w:rsid w:val="00147420"/>
    <w:rsid w:val="00147CB7"/>
    <w:rsid w:val="0015106E"/>
    <w:rsid w:val="001520BD"/>
    <w:rsid w:val="00154039"/>
    <w:rsid w:val="001543BE"/>
    <w:rsid w:val="00154D52"/>
    <w:rsid w:val="001556CC"/>
    <w:rsid w:val="0015572B"/>
    <w:rsid w:val="00155AAA"/>
    <w:rsid w:val="00155D5F"/>
    <w:rsid w:val="00155E60"/>
    <w:rsid w:val="00155EAD"/>
    <w:rsid w:val="0015757B"/>
    <w:rsid w:val="00160712"/>
    <w:rsid w:val="001616AC"/>
    <w:rsid w:val="00163472"/>
    <w:rsid w:val="00163981"/>
    <w:rsid w:val="00163D61"/>
    <w:rsid w:val="00164E75"/>
    <w:rsid w:val="00164FE4"/>
    <w:rsid w:val="001652CF"/>
    <w:rsid w:val="0016531A"/>
    <w:rsid w:val="00165780"/>
    <w:rsid w:val="00165D2C"/>
    <w:rsid w:val="00166C69"/>
    <w:rsid w:val="00167832"/>
    <w:rsid w:val="001725C6"/>
    <w:rsid w:val="00172930"/>
    <w:rsid w:val="0017318D"/>
    <w:rsid w:val="00173CAA"/>
    <w:rsid w:val="00173CAE"/>
    <w:rsid w:val="00173EFD"/>
    <w:rsid w:val="001751E0"/>
    <w:rsid w:val="00176131"/>
    <w:rsid w:val="00176472"/>
    <w:rsid w:val="001767CE"/>
    <w:rsid w:val="0017782D"/>
    <w:rsid w:val="00177EBD"/>
    <w:rsid w:val="00180CC0"/>
    <w:rsid w:val="00181190"/>
    <w:rsid w:val="00182C7B"/>
    <w:rsid w:val="00182D14"/>
    <w:rsid w:val="0018346E"/>
    <w:rsid w:val="00183C81"/>
    <w:rsid w:val="00183C94"/>
    <w:rsid w:val="00183D61"/>
    <w:rsid w:val="001845CE"/>
    <w:rsid w:val="00184A66"/>
    <w:rsid w:val="00184E7D"/>
    <w:rsid w:val="001858F9"/>
    <w:rsid w:val="00186876"/>
    <w:rsid w:val="00186C51"/>
    <w:rsid w:val="00187706"/>
    <w:rsid w:val="001905E1"/>
    <w:rsid w:val="001909EB"/>
    <w:rsid w:val="00191167"/>
    <w:rsid w:val="00191F19"/>
    <w:rsid w:val="00192F03"/>
    <w:rsid w:val="00193629"/>
    <w:rsid w:val="00194099"/>
    <w:rsid w:val="00194106"/>
    <w:rsid w:val="001942D2"/>
    <w:rsid w:val="00195DDE"/>
    <w:rsid w:val="00195EAD"/>
    <w:rsid w:val="00196077"/>
    <w:rsid w:val="001964ED"/>
    <w:rsid w:val="00196774"/>
    <w:rsid w:val="00196DBB"/>
    <w:rsid w:val="00196F2A"/>
    <w:rsid w:val="0019755B"/>
    <w:rsid w:val="001A1818"/>
    <w:rsid w:val="001A4742"/>
    <w:rsid w:val="001A5C96"/>
    <w:rsid w:val="001A6006"/>
    <w:rsid w:val="001A7F44"/>
    <w:rsid w:val="001B03D1"/>
    <w:rsid w:val="001B08D3"/>
    <w:rsid w:val="001B09B4"/>
    <w:rsid w:val="001B11B6"/>
    <w:rsid w:val="001B176C"/>
    <w:rsid w:val="001B2B58"/>
    <w:rsid w:val="001B2C13"/>
    <w:rsid w:val="001B4ACB"/>
    <w:rsid w:val="001B4EDA"/>
    <w:rsid w:val="001B5F49"/>
    <w:rsid w:val="001B6326"/>
    <w:rsid w:val="001B6526"/>
    <w:rsid w:val="001B65C3"/>
    <w:rsid w:val="001B6F1A"/>
    <w:rsid w:val="001C0EBF"/>
    <w:rsid w:val="001C1B8F"/>
    <w:rsid w:val="001C1ECE"/>
    <w:rsid w:val="001C2D98"/>
    <w:rsid w:val="001C2FDD"/>
    <w:rsid w:val="001C32AD"/>
    <w:rsid w:val="001C406E"/>
    <w:rsid w:val="001C4E97"/>
    <w:rsid w:val="001C5D4F"/>
    <w:rsid w:val="001C64F6"/>
    <w:rsid w:val="001C68AA"/>
    <w:rsid w:val="001D0160"/>
    <w:rsid w:val="001D0581"/>
    <w:rsid w:val="001D1740"/>
    <w:rsid w:val="001D1A95"/>
    <w:rsid w:val="001D1AEC"/>
    <w:rsid w:val="001D1E50"/>
    <w:rsid w:val="001D229C"/>
    <w:rsid w:val="001D265F"/>
    <w:rsid w:val="001D2F2C"/>
    <w:rsid w:val="001D3402"/>
    <w:rsid w:val="001D3DD3"/>
    <w:rsid w:val="001D48AA"/>
    <w:rsid w:val="001D4921"/>
    <w:rsid w:val="001D66C4"/>
    <w:rsid w:val="001D7985"/>
    <w:rsid w:val="001D7A9D"/>
    <w:rsid w:val="001E0249"/>
    <w:rsid w:val="001E028A"/>
    <w:rsid w:val="001E03D2"/>
    <w:rsid w:val="001E08A6"/>
    <w:rsid w:val="001E1A91"/>
    <w:rsid w:val="001E26EA"/>
    <w:rsid w:val="001E38E1"/>
    <w:rsid w:val="001E4823"/>
    <w:rsid w:val="001E4C13"/>
    <w:rsid w:val="001E5CFB"/>
    <w:rsid w:val="001E63F8"/>
    <w:rsid w:val="001E6B6D"/>
    <w:rsid w:val="001E6BA0"/>
    <w:rsid w:val="001E6E39"/>
    <w:rsid w:val="001E73AD"/>
    <w:rsid w:val="001F00B7"/>
    <w:rsid w:val="001F156F"/>
    <w:rsid w:val="001F2998"/>
    <w:rsid w:val="001F34F8"/>
    <w:rsid w:val="001F40B3"/>
    <w:rsid w:val="001F4617"/>
    <w:rsid w:val="001F5AA6"/>
    <w:rsid w:val="001F5CD7"/>
    <w:rsid w:val="001F6154"/>
    <w:rsid w:val="001F654F"/>
    <w:rsid w:val="001F6E3C"/>
    <w:rsid w:val="001F718A"/>
    <w:rsid w:val="001F76EC"/>
    <w:rsid w:val="001F78BE"/>
    <w:rsid w:val="001F79EF"/>
    <w:rsid w:val="001F7A30"/>
    <w:rsid w:val="001F7B46"/>
    <w:rsid w:val="001F7D9E"/>
    <w:rsid w:val="0020092A"/>
    <w:rsid w:val="002012E8"/>
    <w:rsid w:val="002015C5"/>
    <w:rsid w:val="0020171D"/>
    <w:rsid w:val="00203B2D"/>
    <w:rsid w:val="00204134"/>
    <w:rsid w:val="0020443B"/>
    <w:rsid w:val="00204938"/>
    <w:rsid w:val="002049F0"/>
    <w:rsid w:val="00205678"/>
    <w:rsid w:val="002057C3"/>
    <w:rsid w:val="00205B9A"/>
    <w:rsid w:val="00207934"/>
    <w:rsid w:val="00207C4B"/>
    <w:rsid w:val="002108AA"/>
    <w:rsid w:val="0021118D"/>
    <w:rsid w:val="002116B7"/>
    <w:rsid w:val="002116F9"/>
    <w:rsid w:val="00212F2A"/>
    <w:rsid w:val="00213275"/>
    <w:rsid w:val="00214BF0"/>
    <w:rsid w:val="00214C58"/>
    <w:rsid w:val="00216230"/>
    <w:rsid w:val="0021641F"/>
    <w:rsid w:val="00216892"/>
    <w:rsid w:val="00216A15"/>
    <w:rsid w:val="0021729B"/>
    <w:rsid w:val="002179DA"/>
    <w:rsid w:val="00221660"/>
    <w:rsid w:val="00221B81"/>
    <w:rsid w:val="00221FA6"/>
    <w:rsid w:val="00222171"/>
    <w:rsid w:val="002224E4"/>
    <w:rsid w:val="00222A4D"/>
    <w:rsid w:val="00222F75"/>
    <w:rsid w:val="00223314"/>
    <w:rsid w:val="00224AA8"/>
    <w:rsid w:val="0022683A"/>
    <w:rsid w:val="00227090"/>
    <w:rsid w:val="002271B3"/>
    <w:rsid w:val="0022772D"/>
    <w:rsid w:val="00230380"/>
    <w:rsid w:val="00230A4F"/>
    <w:rsid w:val="002310AB"/>
    <w:rsid w:val="00231538"/>
    <w:rsid w:val="002328A4"/>
    <w:rsid w:val="0023408E"/>
    <w:rsid w:val="002348A5"/>
    <w:rsid w:val="002348C3"/>
    <w:rsid w:val="002351F5"/>
    <w:rsid w:val="00236C7F"/>
    <w:rsid w:val="00237368"/>
    <w:rsid w:val="00237FB2"/>
    <w:rsid w:val="0024139A"/>
    <w:rsid w:val="00241A96"/>
    <w:rsid w:val="00241AC6"/>
    <w:rsid w:val="00242FF5"/>
    <w:rsid w:val="002441EB"/>
    <w:rsid w:val="00246AA0"/>
    <w:rsid w:val="00247ED2"/>
    <w:rsid w:val="002501D4"/>
    <w:rsid w:val="00250C8F"/>
    <w:rsid w:val="00250F15"/>
    <w:rsid w:val="00251A85"/>
    <w:rsid w:val="002523C8"/>
    <w:rsid w:val="002534FA"/>
    <w:rsid w:val="00253D44"/>
    <w:rsid w:val="00253EA2"/>
    <w:rsid w:val="002542D0"/>
    <w:rsid w:val="00254881"/>
    <w:rsid w:val="00254B11"/>
    <w:rsid w:val="002601D3"/>
    <w:rsid w:val="002603FB"/>
    <w:rsid w:val="00260663"/>
    <w:rsid w:val="002616F2"/>
    <w:rsid w:val="002616FE"/>
    <w:rsid w:val="0026177F"/>
    <w:rsid w:val="00262271"/>
    <w:rsid w:val="0026277A"/>
    <w:rsid w:val="00262C79"/>
    <w:rsid w:val="002646E3"/>
    <w:rsid w:val="00264A48"/>
    <w:rsid w:val="00264C9C"/>
    <w:rsid w:val="002669D9"/>
    <w:rsid w:val="00266FB3"/>
    <w:rsid w:val="002670AF"/>
    <w:rsid w:val="002670DC"/>
    <w:rsid w:val="00267367"/>
    <w:rsid w:val="002673C2"/>
    <w:rsid w:val="0026740C"/>
    <w:rsid w:val="00267683"/>
    <w:rsid w:val="00267AAC"/>
    <w:rsid w:val="00267B13"/>
    <w:rsid w:val="00271035"/>
    <w:rsid w:val="00271541"/>
    <w:rsid w:val="0027155F"/>
    <w:rsid w:val="00272569"/>
    <w:rsid w:val="00273385"/>
    <w:rsid w:val="00273A12"/>
    <w:rsid w:val="0027451C"/>
    <w:rsid w:val="002748EE"/>
    <w:rsid w:val="00274AAF"/>
    <w:rsid w:val="00274FC3"/>
    <w:rsid w:val="00275F7E"/>
    <w:rsid w:val="002760DB"/>
    <w:rsid w:val="00276DA4"/>
    <w:rsid w:val="00276FAD"/>
    <w:rsid w:val="00280876"/>
    <w:rsid w:val="00280A84"/>
    <w:rsid w:val="00281FAF"/>
    <w:rsid w:val="0028285F"/>
    <w:rsid w:val="002835DD"/>
    <w:rsid w:val="00286114"/>
    <w:rsid w:val="002865DE"/>
    <w:rsid w:val="002869F4"/>
    <w:rsid w:val="00290A67"/>
    <w:rsid w:val="00290D22"/>
    <w:rsid w:val="00290E32"/>
    <w:rsid w:val="002920CB"/>
    <w:rsid w:val="002920E4"/>
    <w:rsid w:val="0029255C"/>
    <w:rsid w:val="00292D0F"/>
    <w:rsid w:val="00293561"/>
    <w:rsid w:val="00293AE7"/>
    <w:rsid w:val="002946AF"/>
    <w:rsid w:val="00295B77"/>
    <w:rsid w:val="002961B5"/>
    <w:rsid w:val="002A32C5"/>
    <w:rsid w:val="002A3B73"/>
    <w:rsid w:val="002A40CA"/>
    <w:rsid w:val="002A4444"/>
    <w:rsid w:val="002A517A"/>
    <w:rsid w:val="002A54A9"/>
    <w:rsid w:val="002A66AE"/>
    <w:rsid w:val="002A7197"/>
    <w:rsid w:val="002B0C36"/>
    <w:rsid w:val="002B0D4F"/>
    <w:rsid w:val="002B104C"/>
    <w:rsid w:val="002B108E"/>
    <w:rsid w:val="002B1486"/>
    <w:rsid w:val="002B1DD3"/>
    <w:rsid w:val="002B410E"/>
    <w:rsid w:val="002B4231"/>
    <w:rsid w:val="002B4FDF"/>
    <w:rsid w:val="002B531F"/>
    <w:rsid w:val="002B577E"/>
    <w:rsid w:val="002B57A7"/>
    <w:rsid w:val="002B5F01"/>
    <w:rsid w:val="002B6034"/>
    <w:rsid w:val="002B69F9"/>
    <w:rsid w:val="002B7416"/>
    <w:rsid w:val="002C21B4"/>
    <w:rsid w:val="002C3EC5"/>
    <w:rsid w:val="002C48F9"/>
    <w:rsid w:val="002C4A86"/>
    <w:rsid w:val="002C52FB"/>
    <w:rsid w:val="002C57F2"/>
    <w:rsid w:val="002C6DBF"/>
    <w:rsid w:val="002C6E6A"/>
    <w:rsid w:val="002C7577"/>
    <w:rsid w:val="002C7794"/>
    <w:rsid w:val="002C7EEF"/>
    <w:rsid w:val="002D07D7"/>
    <w:rsid w:val="002D2E80"/>
    <w:rsid w:val="002D30F3"/>
    <w:rsid w:val="002D360F"/>
    <w:rsid w:val="002D55D0"/>
    <w:rsid w:val="002D5854"/>
    <w:rsid w:val="002D59E6"/>
    <w:rsid w:val="002D6041"/>
    <w:rsid w:val="002D6063"/>
    <w:rsid w:val="002D6F08"/>
    <w:rsid w:val="002D7556"/>
    <w:rsid w:val="002D7845"/>
    <w:rsid w:val="002E0A5E"/>
    <w:rsid w:val="002E0F3E"/>
    <w:rsid w:val="002E20CF"/>
    <w:rsid w:val="002E24FB"/>
    <w:rsid w:val="002E2BDC"/>
    <w:rsid w:val="002E2CFA"/>
    <w:rsid w:val="002E5818"/>
    <w:rsid w:val="002E787E"/>
    <w:rsid w:val="002F11B3"/>
    <w:rsid w:val="002F1567"/>
    <w:rsid w:val="002F2976"/>
    <w:rsid w:val="002F2EAD"/>
    <w:rsid w:val="002F3A08"/>
    <w:rsid w:val="002F3E7E"/>
    <w:rsid w:val="002F4281"/>
    <w:rsid w:val="002F4603"/>
    <w:rsid w:val="002F55E6"/>
    <w:rsid w:val="002F573A"/>
    <w:rsid w:val="002F5844"/>
    <w:rsid w:val="002F73D9"/>
    <w:rsid w:val="002F7529"/>
    <w:rsid w:val="00300CE5"/>
    <w:rsid w:val="00300D43"/>
    <w:rsid w:val="003011C9"/>
    <w:rsid w:val="00301648"/>
    <w:rsid w:val="00301E59"/>
    <w:rsid w:val="0030271A"/>
    <w:rsid w:val="00303324"/>
    <w:rsid w:val="0030374F"/>
    <w:rsid w:val="00304CC7"/>
    <w:rsid w:val="0030601D"/>
    <w:rsid w:val="00307655"/>
    <w:rsid w:val="00310856"/>
    <w:rsid w:val="003119D1"/>
    <w:rsid w:val="00311D86"/>
    <w:rsid w:val="003131C1"/>
    <w:rsid w:val="003136AA"/>
    <w:rsid w:val="00313944"/>
    <w:rsid w:val="003149AF"/>
    <w:rsid w:val="00316099"/>
    <w:rsid w:val="003164AD"/>
    <w:rsid w:val="00320725"/>
    <w:rsid w:val="00320E3B"/>
    <w:rsid w:val="003219E9"/>
    <w:rsid w:val="0032471C"/>
    <w:rsid w:val="00324CAB"/>
    <w:rsid w:val="00325463"/>
    <w:rsid w:val="00325AFE"/>
    <w:rsid w:val="00326653"/>
    <w:rsid w:val="003271CC"/>
    <w:rsid w:val="0032775F"/>
    <w:rsid w:val="003278CD"/>
    <w:rsid w:val="00327AE7"/>
    <w:rsid w:val="00331030"/>
    <w:rsid w:val="00331907"/>
    <w:rsid w:val="00332DDD"/>
    <w:rsid w:val="003335AB"/>
    <w:rsid w:val="00333DFC"/>
    <w:rsid w:val="003340BD"/>
    <w:rsid w:val="003344F4"/>
    <w:rsid w:val="00334F74"/>
    <w:rsid w:val="00336074"/>
    <w:rsid w:val="0033706E"/>
    <w:rsid w:val="0033711E"/>
    <w:rsid w:val="00337848"/>
    <w:rsid w:val="00340637"/>
    <w:rsid w:val="00341602"/>
    <w:rsid w:val="003417E7"/>
    <w:rsid w:val="003422B3"/>
    <w:rsid w:val="003425F1"/>
    <w:rsid w:val="00342D7C"/>
    <w:rsid w:val="00343AD9"/>
    <w:rsid w:val="00344DD2"/>
    <w:rsid w:val="00345D2C"/>
    <w:rsid w:val="003462A3"/>
    <w:rsid w:val="00346FDE"/>
    <w:rsid w:val="00347146"/>
    <w:rsid w:val="003475B7"/>
    <w:rsid w:val="003479B0"/>
    <w:rsid w:val="00350F9E"/>
    <w:rsid w:val="00351470"/>
    <w:rsid w:val="0035221C"/>
    <w:rsid w:val="00353334"/>
    <w:rsid w:val="0035342E"/>
    <w:rsid w:val="00353438"/>
    <w:rsid w:val="00353439"/>
    <w:rsid w:val="0035392E"/>
    <w:rsid w:val="00354589"/>
    <w:rsid w:val="00354D1A"/>
    <w:rsid w:val="00356A0D"/>
    <w:rsid w:val="00357699"/>
    <w:rsid w:val="00361055"/>
    <w:rsid w:val="00361AA0"/>
    <w:rsid w:val="0036227E"/>
    <w:rsid w:val="003623E8"/>
    <w:rsid w:val="0036252E"/>
    <w:rsid w:val="003627F9"/>
    <w:rsid w:val="00365116"/>
    <w:rsid w:val="00365370"/>
    <w:rsid w:val="00365A0B"/>
    <w:rsid w:val="00366E30"/>
    <w:rsid w:val="00367608"/>
    <w:rsid w:val="003709E1"/>
    <w:rsid w:val="00370BBF"/>
    <w:rsid w:val="003723AF"/>
    <w:rsid w:val="00373469"/>
    <w:rsid w:val="00373739"/>
    <w:rsid w:val="00373ACA"/>
    <w:rsid w:val="00373BB0"/>
    <w:rsid w:val="00373C96"/>
    <w:rsid w:val="00374FA3"/>
    <w:rsid w:val="00375191"/>
    <w:rsid w:val="00375ADF"/>
    <w:rsid w:val="00375BAB"/>
    <w:rsid w:val="00376C21"/>
    <w:rsid w:val="00376D22"/>
    <w:rsid w:val="00376E0B"/>
    <w:rsid w:val="0037723F"/>
    <w:rsid w:val="0037729F"/>
    <w:rsid w:val="00377A57"/>
    <w:rsid w:val="00377B92"/>
    <w:rsid w:val="00377FE6"/>
    <w:rsid w:val="003804B2"/>
    <w:rsid w:val="00381486"/>
    <w:rsid w:val="003823A8"/>
    <w:rsid w:val="003843C9"/>
    <w:rsid w:val="00384835"/>
    <w:rsid w:val="003854CC"/>
    <w:rsid w:val="003873DD"/>
    <w:rsid w:val="00387D01"/>
    <w:rsid w:val="00390A20"/>
    <w:rsid w:val="00390E6E"/>
    <w:rsid w:val="00390F89"/>
    <w:rsid w:val="0039273C"/>
    <w:rsid w:val="00392F53"/>
    <w:rsid w:val="003949FB"/>
    <w:rsid w:val="00394C99"/>
    <w:rsid w:val="00397096"/>
    <w:rsid w:val="0039749F"/>
    <w:rsid w:val="003975FE"/>
    <w:rsid w:val="003A0AFB"/>
    <w:rsid w:val="003A0D18"/>
    <w:rsid w:val="003A1A4D"/>
    <w:rsid w:val="003A1D9E"/>
    <w:rsid w:val="003A42C3"/>
    <w:rsid w:val="003A540B"/>
    <w:rsid w:val="003A6984"/>
    <w:rsid w:val="003A70D9"/>
    <w:rsid w:val="003B06FD"/>
    <w:rsid w:val="003B0C5B"/>
    <w:rsid w:val="003B0EA2"/>
    <w:rsid w:val="003B1399"/>
    <w:rsid w:val="003B13B9"/>
    <w:rsid w:val="003B2688"/>
    <w:rsid w:val="003B2E33"/>
    <w:rsid w:val="003B3399"/>
    <w:rsid w:val="003B38A4"/>
    <w:rsid w:val="003B3B50"/>
    <w:rsid w:val="003B4018"/>
    <w:rsid w:val="003B424D"/>
    <w:rsid w:val="003B5290"/>
    <w:rsid w:val="003B56B6"/>
    <w:rsid w:val="003B6840"/>
    <w:rsid w:val="003B74E3"/>
    <w:rsid w:val="003B7812"/>
    <w:rsid w:val="003B7EA9"/>
    <w:rsid w:val="003B7F24"/>
    <w:rsid w:val="003C04D7"/>
    <w:rsid w:val="003C06A2"/>
    <w:rsid w:val="003C1202"/>
    <w:rsid w:val="003C1B98"/>
    <w:rsid w:val="003C1CD9"/>
    <w:rsid w:val="003C1D11"/>
    <w:rsid w:val="003C1E2D"/>
    <w:rsid w:val="003C210C"/>
    <w:rsid w:val="003C21A8"/>
    <w:rsid w:val="003C2471"/>
    <w:rsid w:val="003C24BA"/>
    <w:rsid w:val="003C36B0"/>
    <w:rsid w:val="003C5267"/>
    <w:rsid w:val="003C723D"/>
    <w:rsid w:val="003C74DB"/>
    <w:rsid w:val="003C777F"/>
    <w:rsid w:val="003C7C6F"/>
    <w:rsid w:val="003D0CFB"/>
    <w:rsid w:val="003D0D52"/>
    <w:rsid w:val="003D145E"/>
    <w:rsid w:val="003D1B7D"/>
    <w:rsid w:val="003D4821"/>
    <w:rsid w:val="003D58F6"/>
    <w:rsid w:val="003D5CFD"/>
    <w:rsid w:val="003D5E81"/>
    <w:rsid w:val="003D65AF"/>
    <w:rsid w:val="003D7CCB"/>
    <w:rsid w:val="003E0278"/>
    <w:rsid w:val="003E044B"/>
    <w:rsid w:val="003E0954"/>
    <w:rsid w:val="003E17BD"/>
    <w:rsid w:val="003E18C9"/>
    <w:rsid w:val="003E2B46"/>
    <w:rsid w:val="003E2DD2"/>
    <w:rsid w:val="003E3902"/>
    <w:rsid w:val="003E48E5"/>
    <w:rsid w:val="003E4ADA"/>
    <w:rsid w:val="003E595C"/>
    <w:rsid w:val="003E6784"/>
    <w:rsid w:val="003F13EE"/>
    <w:rsid w:val="003F1677"/>
    <w:rsid w:val="003F1F95"/>
    <w:rsid w:val="003F325B"/>
    <w:rsid w:val="003F4BD5"/>
    <w:rsid w:val="003F554C"/>
    <w:rsid w:val="003F55F8"/>
    <w:rsid w:val="003F5E46"/>
    <w:rsid w:val="003F60B1"/>
    <w:rsid w:val="003F6B96"/>
    <w:rsid w:val="003F6E1F"/>
    <w:rsid w:val="003F70B0"/>
    <w:rsid w:val="0040009D"/>
    <w:rsid w:val="004008CE"/>
    <w:rsid w:val="00400AF8"/>
    <w:rsid w:val="00400CFF"/>
    <w:rsid w:val="00401646"/>
    <w:rsid w:val="00402F84"/>
    <w:rsid w:val="00403453"/>
    <w:rsid w:val="00403CB5"/>
    <w:rsid w:val="004041AD"/>
    <w:rsid w:val="004050CA"/>
    <w:rsid w:val="00406861"/>
    <w:rsid w:val="00406F03"/>
    <w:rsid w:val="00407915"/>
    <w:rsid w:val="00407E48"/>
    <w:rsid w:val="00407E5F"/>
    <w:rsid w:val="00410FAC"/>
    <w:rsid w:val="00411D7F"/>
    <w:rsid w:val="00411F84"/>
    <w:rsid w:val="00413B28"/>
    <w:rsid w:val="00415F04"/>
    <w:rsid w:val="00416C1B"/>
    <w:rsid w:val="00417D90"/>
    <w:rsid w:val="0042014A"/>
    <w:rsid w:val="004206D5"/>
    <w:rsid w:val="0042077B"/>
    <w:rsid w:val="004222C9"/>
    <w:rsid w:val="0042261A"/>
    <w:rsid w:val="00423303"/>
    <w:rsid w:val="0042469E"/>
    <w:rsid w:val="00424B32"/>
    <w:rsid w:val="00425598"/>
    <w:rsid w:val="00426793"/>
    <w:rsid w:val="004268FF"/>
    <w:rsid w:val="00426962"/>
    <w:rsid w:val="00426DC2"/>
    <w:rsid w:val="00430DAB"/>
    <w:rsid w:val="00431CCA"/>
    <w:rsid w:val="0043201D"/>
    <w:rsid w:val="00432464"/>
    <w:rsid w:val="00432479"/>
    <w:rsid w:val="00432703"/>
    <w:rsid w:val="0043345D"/>
    <w:rsid w:val="00433C03"/>
    <w:rsid w:val="00433C6A"/>
    <w:rsid w:val="0043454F"/>
    <w:rsid w:val="00435BA9"/>
    <w:rsid w:val="00436996"/>
    <w:rsid w:val="00437AD2"/>
    <w:rsid w:val="00437B1B"/>
    <w:rsid w:val="004402D7"/>
    <w:rsid w:val="004408B0"/>
    <w:rsid w:val="004429DC"/>
    <w:rsid w:val="00442A1A"/>
    <w:rsid w:val="00442F25"/>
    <w:rsid w:val="0044381B"/>
    <w:rsid w:val="0044465D"/>
    <w:rsid w:val="00444F9F"/>
    <w:rsid w:val="00446023"/>
    <w:rsid w:val="00446FEA"/>
    <w:rsid w:val="00451422"/>
    <w:rsid w:val="004516E0"/>
    <w:rsid w:val="004525F6"/>
    <w:rsid w:val="004530E3"/>
    <w:rsid w:val="00453F62"/>
    <w:rsid w:val="00454011"/>
    <w:rsid w:val="00454895"/>
    <w:rsid w:val="00454910"/>
    <w:rsid w:val="004609B2"/>
    <w:rsid w:val="004612AA"/>
    <w:rsid w:val="0046272D"/>
    <w:rsid w:val="00463FAA"/>
    <w:rsid w:val="0046523C"/>
    <w:rsid w:val="004658B5"/>
    <w:rsid w:val="00466332"/>
    <w:rsid w:val="0046653F"/>
    <w:rsid w:val="00466AA5"/>
    <w:rsid w:val="00466B25"/>
    <w:rsid w:val="00466DDA"/>
    <w:rsid w:val="00466E2F"/>
    <w:rsid w:val="00466F3A"/>
    <w:rsid w:val="0046722E"/>
    <w:rsid w:val="004676C8"/>
    <w:rsid w:val="00467B17"/>
    <w:rsid w:val="00467E1D"/>
    <w:rsid w:val="00470B7F"/>
    <w:rsid w:val="00471D09"/>
    <w:rsid w:val="0047213D"/>
    <w:rsid w:val="004723CD"/>
    <w:rsid w:val="00474938"/>
    <w:rsid w:val="00474C84"/>
    <w:rsid w:val="0047536C"/>
    <w:rsid w:val="004760D6"/>
    <w:rsid w:val="00476AC4"/>
    <w:rsid w:val="00476C0D"/>
    <w:rsid w:val="004778BF"/>
    <w:rsid w:val="00480AAC"/>
    <w:rsid w:val="004816D1"/>
    <w:rsid w:val="004819CA"/>
    <w:rsid w:val="0048225C"/>
    <w:rsid w:val="004823B8"/>
    <w:rsid w:val="00482844"/>
    <w:rsid w:val="00482D32"/>
    <w:rsid w:val="00483609"/>
    <w:rsid w:val="004847E7"/>
    <w:rsid w:val="00484DF7"/>
    <w:rsid w:val="00486354"/>
    <w:rsid w:val="00486A19"/>
    <w:rsid w:val="00487054"/>
    <w:rsid w:val="00487D51"/>
    <w:rsid w:val="00490789"/>
    <w:rsid w:val="004907AD"/>
    <w:rsid w:val="00491E57"/>
    <w:rsid w:val="004928CB"/>
    <w:rsid w:val="004934AE"/>
    <w:rsid w:val="00493607"/>
    <w:rsid w:val="00494070"/>
    <w:rsid w:val="00494A82"/>
    <w:rsid w:val="00495A58"/>
    <w:rsid w:val="00496F80"/>
    <w:rsid w:val="004A0670"/>
    <w:rsid w:val="004A0AEE"/>
    <w:rsid w:val="004A0D43"/>
    <w:rsid w:val="004A1BCA"/>
    <w:rsid w:val="004A1BDB"/>
    <w:rsid w:val="004A1E2D"/>
    <w:rsid w:val="004A2161"/>
    <w:rsid w:val="004A2A4A"/>
    <w:rsid w:val="004A2A78"/>
    <w:rsid w:val="004A46B2"/>
    <w:rsid w:val="004A4AB0"/>
    <w:rsid w:val="004A55C4"/>
    <w:rsid w:val="004A607F"/>
    <w:rsid w:val="004A73DB"/>
    <w:rsid w:val="004B0821"/>
    <w:rsid w:val="004B1FE1"/>
    <w:rsid w:val="004B229A"/>
    <w:rsid w:val="004B2FEB"/>
    <w:rsid w:val="004B4DBE"/>
    <w:rsid w:val="004B5B36"/>
    <w:rsid w:val="004B6291"/>
    <w:rsid w:val="004B6793"/>
    <w:rsid w:val="004B6C3F"/>
    <w:rsid w:val="004B71A5"/>
    <w:rsid w:val="004B751A"/>
    <w:rsid w:val="004C03E8"/>
    <w:rsid w:val="004C16A6"/>
    <w:rsid w:val="004C24A8"/>
    <w:rsid w:val="004C2624"/>
    <w:rsid w:val="004C2BCC"/>
    <w:rsid w:val="004C2F51"/>
    <w:rsid w:val="004C3B62"/>
    <w:rsid w:val="004C4361"/>
    <w:rsid w:val="004C4465"/>
    <w:rsid w:val="004C520E"/>
    <w:rsid w:val="004C5960"/>
    <w:rsid w:val="004C7285"/>
    <w:rsid w:val="004C78BF"/>
    <w:rsid w:val="004D0EA0"/>
    <w:rsid w:val="004D2540"/>
    <w:rsid w:val="004D2B90"/>
    <w:rsid w:val="004D3467"/>
    <w:rsid w:val="004D446B"/>
    <w:rsid w:val="004D4774"/>
    <w:rsid w:val="004D55CA"/>
    <w:rsid w:val="004D5E96"/>
    <w:rsid w:val="004D6D62"/>
    <w:rsid w:val="004D7788"/>
    <w:rsid w:val="004D77A7"/>
    <w:rsid w:val="004E050B"/>
    <w:rsid w:val="004E17B7"/>
    <w:rsid w:val="004E1B11"/>
    <w:rsid w:val="004E1E41"/>
    <w:rsid w:val="004E2910"/>
    <w:rsid w:val="004E2FD3"/>
    <w:rsid w:val="004E46B0"/>
    <w:rsid w:val="004E52CF"/>
    <w:rsid w:val="004E539A"/>
    <w:rsid w:val="004E573F"/>
    <w:rsid w:val="004E6006"/>
    <w:rsid w:val="004E6056"/>
    <w:rsid w:val="004E6619"/>
    <w:rsid w:val="004E7CA4"/>
    <w:rsid w:val="004E7FE7"/>
    <w:rsid w:val="004F04B9"/>
    <w:rsid w:val="004F06E4"/>
    <w:rsid w:val="004F0A98"/>
    <w:rsid w:val="004F0BDD"/>
    <w:rsid w:val="004F0F68"/>
    <w:rsid w:val="004F113E"/>
    <w:rsid w:val="004F1E42"/>
    <w:rsid w:val="004F2438"/>
    <w:rsid w:val="004F28B1"/>
    <w:rsid w:val="004F2940"/>
    <w:rsid w:val="004F2BAF"/>
    <w:rsid w:val="004F3EFE"/>
    <w:rsid w:val="004F4A8B"/>
    <w:rsid w:val="004F535C"/>
    <w:rsid w:val="004F5361"/>
    <w:rsid w:val="004F59E7"/>
    <w:rsid w:val="004F5D00"/>
    <w:rsid w:val="004F6072"/>
    <w:rsid w:val="00500BD6"/>
    <w:rsid w:val="00500CFD"/>
    <w:rsid w:val="005019BF"/>
    <w:rsid w:val="00501C67"/>
    <w:rsid w:val="0050321C"/>
    <w:rsid w:val="00503774"/>
    <w:rsid w:val="0050386D"/>
    <w:rsid w:val="005047C4"/>
    <w:rsid w:val="00504AAB"/>
    <w:rsid w:val="00505087"/>
    <w:rsid w:val="005050E8"/>
    <w:rsid w:val="005050FF"/>
    <w:rsid w:val="005058EE"/>
    <w:rsid w:val="005059AD"/>
    <w:rsid w:val="005074D7"/>
    <w:rsid w:val="00507E57"/>
    <w:rsid w:val="00507F96"/>
    <w:rsid w:val="00510718"/>
    <w:rsid w:val="00511347"/>
    <w:rsid w:val="005116BD"/>
    <w:rsid w:val="0051217D"/>
    <w:rsid w:val="0051277D"/>
    <w:rsid w:val="00512A86"/>
    <w:rsid w:val="00513B21"/>
    <w:rsid w:val="00513BE6"/>
    <w:rsid w:val="00515C85"/>
    <w:rsid w:val="00516C23"/>
    <w:rsid w:val="00517562"/>
    <w:rsid w:val="00517A98"/>
    <w:rsid w:val="00520394"/>
    <w:rsid w:val="00520A78"/>
    <w:rsid w:val="005214E4"/>
    <w:rsid w:val="00521820"/>
    <w:rsid w:val="00523A1A"/>
    <w:rsid w:val="00523D67"/>
    <w:rsid w:val="0052488B"/>
    <w:rsid w:val="00524A40"/>
    <w:rsid w:val="0052525B"/>
    <w:rsid w:val="005253BF"/>
    <w:rsid w:val="0052613A"/>
    <w:rsid w:val="005262C6"/>
    <w:rsid w:val="0053013A"/>
    <w:rsid w:val="005301D9"/>
    <w:rsid w:val="005302D2"/>
    <w:rsid w:val="00530CD0"/>
    <w:rsid w:val="0053138A"/>
    <w:rsid w:val="0053339E"/>
    <w:rsid w:val="00533F69"/>
    <w:rsid w:val="00534499"/>
    <w:rsid w:val="005346FD"/>
    <w:rsid w:val="00535844"/>
    <w:rsid w:val="005375CE"/>
    <w:rsid w:val="00537702"/>
    <w:rsid w:val="005403A4"/>
    <w:rsid w:val="00540C8A"/>
    <w:rsid w:val="0054136B"/>
    <w:rsid w:val="00541ABE"/>
    <w:rsid w:val="005427EB"/>
    <w:rsid w:val="00542A5D"/>
    <w:rsid w:val="00543A1A"/>
    <w:rsid w:val="00543F80"/>
    <w:rsid w:val="005440C0"/>
    <w:rsid w:val="00544406"/>
    <w:rsid w:val="0054506B"/>
    <w:rsid w:val="00545CC5"/>
    <w:rsid w:val="00545E21"/>
    <w:rsid w:val="00546A2A"/>
    <w:rsid w:val="00546F33"/>
    <w:rsid w:val="005475E2"/>
    <w:rsid w:val="00547770"/>
    <w:rsid w:val="00550BF5"/>
    <w:rsid w:val="005518C1"/>
    <w:rsid w:val="00551DD5"/>
    <w:rsid w:val="00551E29"/>
    <w:rsid w:val="00552157"/>
    <w:rsid w:val="00552218"/>
    <w:rsid w:val="00552282"/>
    <w:rsid w:val="005527F3"/>
    <w:rsid w:val="00553A50"/>
    <w:rsid w:val="00553D62"/>
    <w:rsid w:val="00553EC0"/>
    <w:rsid w:val="00555612"/>
    <w:rsid w:val="00556331"/>
    <w:rsid w:val="00557D9C"/>
    <w:rsid w:val="00561398"/>
    <w:rsid w:val="00561853"/>
    <w:rsid w:val="005631F1"/>
    <w:rsid w:val="005641F3"/>
    <w:rsid w:val="00564904"/>
    <w:rsid w:val="00564AC8"/>
    <w:rsid w:val="00565B13"/>
    <w:rsid w:val="005665E9"/>
    <w:rsid w:val="00566989"/>
    <w:rsid w:val="005674E0"/>
    <w:rsid w:val="00571BDB"/>
    <w:rsid w:val="00572538"/>
    <w:rsid w:val="00572736"/>
    <w:rsid w:val="00572996"/>
    <w:rsid w:val="0057315D"/>
    <w:rsid w:val="00573AD5"/>
    <w:rsid w:val="00574006"/>
    <w:rsid w:val="0058085C"/>
    <w:rsid w:val="00580916"/>
    <w:rsid w:val="00580AC7"/>
    <w:rsid w:val="005810B4"/>
    <w:rsid w:val="00581FCB"/>
    <w:rsid w:val="0058218C"/>
    <w:rsid w:val="00582FD5"/>
    <w:rsid w:val="00584471"/>
    <w:rsid w:val="005844A5"/>
    <w:rsid w:val="00584592"/>
    <w:rsid w:val="00584ADB"/>
    <w:rsid w:val="005853EF"/>
    <w:rsid w:val="0058574C"/>
    <w:rsid w:val="005857E1"/>
    <w:rsid w:val="00585B06"/>
    <w:rsid w:val="00585BD2"/>
    <w:rsid w:val="0058717A"/>
    <w:rsid w:val="005900DE"/>
    <w:rsid w:val="00590AC9"/>
    <w:rsid w:val="00592015"/>
    <w:rsid w:val="0059220B"/>
    <w:rsid w:val="0059270F"/>
    <w:rsid w:val="0059335F"/>
    <w:rsid w:val="005934A1"/>
    <w:rsid w:val="005940A4"/>
    <w:rsid w:val="00595105"/>
    <w:rsid w:val="005954F7"/>
    <w:rsid w:val="00596332"/>
    <w:rsid w:val="00596A73"/>
    <w:rsid w:val="005A0FB1"/>
    <w:rsid w:val="005A197B"/>
    <w:rsid w:val="005A1D65"/>
    <w:rsid w:val="005A23E4"/>
    <w:rsid w:val="005A26D4"/>
    <w:rsid w:val="005A31A2"/>
    <w:rsid w:val="005A4821"/>
    <w:rsid w:val="005A575A"/>
    <w:rsid w:val="005A5905"/>
    <w:rsid w:val="005A6D73"/>
    <w:rsid w:val="005B07A4"/>
    <w:rsid w:val="005B14D0"/>
    <w:rsid w:val="005B3065"/>
    <w:rsid w:val="005B39D9"/>
    <w:rsid w:val="005B404F"/>
    <w:rsid w:val="005B5CEA"/>
    <w:rsid w:val="005B5ED3"/>
    <w:rsid w:val="005B775C"/>
    <w:rsid w:val="005C17FC"/>
    <w:rsid w:val="005C1D6B"/>
    <w:rsid w:val="005C296D"/>
    <w:rsid w:val="005C4239"/>
    <w:rsid w:val="005C45A4"/>
    <w:rsid w:val="005C4BBE"/>
    <w:rsid w:val="005C59DB"/>
    <w:rsid w:val="005C603E"/>
    <w:rsid w:val="005C6212"/>
    <w:rsid w:val="005C67F8"/>
    <w:rsid w:val="005C78DA"/>
    <w:rsid w:val="005D000D"/>
    <w:rsid w:val="005D3C00"/>
    <w:rsid w:val="005D4D92"/>
    <w:rsid w:val="005D52B9"/>
    <w:rsid w:val="005D53B0"/>
    <w:rsid w:val="005D5E0B"/>
    <w:rsid w:val="005D6D9A"/>
    <w:rsid w:val="005D749A"/>
    <w:rsid w:val="005E01C7"/>
    <w:rsid w:val="005E0AF2"/>
    <w:rsid w:val="005E2223"/>
    <w:rsid w:val="005E29C2"/>
    <w:rsid w:val="005E2C29"/>
    <w:rsid w:val="005E2CB1"/>
    <w:rsid w:val="005E2CE4"/>
    <w:rsid w:val="005E2F24"/>
    <w:rsid w:val="005E3C53"/>
    <w:rsid w:val="005E469F"/>
    <w:rsid w:val="005E47E5"/>
    <w:rsid w:val="005E4E1A"/>
    <w:rsid w:val="005E52EA"/>
    <w:rsid w:val="005E6279"/>
    <w:rsid w:val="005E6EB6"/>
    <w:rsid w:val="005E7E5D"/>
    <w:rsid w:val="005F0801"/>
    <w:rsid w:val="005F20D0"/>
    <w:rsid w:val="005F2230"/>
    <w:rsid w:val="005F2AE6"/>
    <w:rsid w:val="005F2E9B"/>
    <w:rsid w:val="005F3C08"/>
    <w:rsid w:val="005F3D6E"/>
    <w:rsid w:val="005F3F2F"/>
    <w:rsid w:val="005F5021"/>
    <w:rsid w:val="005F5750"/>
    <w:rsid w:val="005F57FD"/>
    <w:rsid w:val="005F583D"/>
    <w:rsid w:val="005F7500"/>
    <w:rsid w:val="00600BD9"/>
    <w:rsid w:val="00601057"/>
    <w:rsid w:val="00601188"/>
    <w:rsid w:val="006025AA"/>
    <w:rsid w:val="0060345B"/>
    <w:rsid w:val="006034D2"/>
    <w:rsid w:val="006045EA"/>
    <w:rsid w:val="00604DC1"/>
    <w:rsid w:val="0060558A"/>
    <w:rsid w:val="006065AD"/>
    <w:rsid w:val="00606613"/>
    <w:rsid w:val="00606E8A"/>
    <w:rsid w:val="00606F4D"/>
    <w:rsid w:val="0060704C"/>
    <w:rsid w:val="0060786C"/>
    <w:rsid w:val="006100D3"/>
    <w:rsid w:val="00610947"/>
    <w:rsid w:val="00611DEE"/>
    <w:rsid w:val="006124EF"/>
    <w:rsid w:val="0061259D"/>
    <w:rsid w:val="00613506"/>
    <w:rsid w:val="0061366A"/>
    <w:rsid w:val="00613FF3"/>
    <w:rsid w:val="0061545F"/>
    <w:rsid w:val="0061591C"/>
    <w:rsid w:val="00615B10"/>
    <w:rsid w:val="00615DB8"/>
    <w:rsid w:val="006160F3"/>
    <w:rsid w:val="006169BD"/>
    <w:rsid w:val="00617506"/>
    <w:rsid w:val="0061751C"/>
    <w:rsid w:val="00620544"/>
    <w:rsid w:val="00622C3A"/>
    <w:rsid w:val="00622D99"/>
    <w:rsid w:val="00623210"/>
    <w:rsid w:val="006232A5"/>
    <w:rsid w:val="006236D3"/>
    <w:rsid w:val="00623FF6"/>
    <w:rsid w:val="00624D41"/>
    <w:rsid w:val="006253ED"/>
    <w:rsid w:val="00625CA4"/>
    <w:rsid w:val="0062651A"/>
    <w:rsid w:val="00627876"/>
    <w:rsid w:val="00631BA4"/>
    <w:rsid w:val="00631E77"/>
    <w:rsid w:val="006321CF"/>
    <w:rsid w:val="00632766"/>
    <w:rsid w:val="00632DB9"/>
    <w:rsid w:val="006330FD"/>
    <w:rsid w:val="00633A02"/>
    <w:rsid w:val="00633D69"/>
    <w:rsid w:val="00634C55"/>
    <w:rsid w:val="00634CEA"/>
    <w:rsid w:val="00635A59"/>
    <w:rsid w:val="00635CF3"/>
    <w:rsid w:val="00635D00"/>
    <w:rsid w:val="0063797F"/>
    <w:rsid w:val="00637BC7"/>
    <w:rsid w:val="00637D45"/>
    <w:rsid w:val="00637F15"/>
    <w:rsid w:val="00640967"/>
    <w:rsid w:val="00640D93"/>
    <w:rsid w:val="0064112A"/>
    <w:rsid w:val="00641353"/>
    <w:rsid w:val="006413B7"/>
    <w:rsid w:val="0064159E"/>
    <w:rsid w:val="00642EBD"/>
    <w:rsid w:val="00643231"/>
    <w:rsid w:val="006435E1"/>
    <w:rsid w:val="00643941"/>
    <w:rsid w:val="00643996"/>
    <w:rsid w:val="00643C31"/>
    <w:rsid w:val="006461DA"/>
    <w:rsid w:val="00646763"/>
    <w:rsid w:val="00646F18"/>
    <w:rsid w:val="006474D9"/>
    <w:rsid w:val="006516C7"/>
    <w:rsid w:val="00652577"/>
    <w:rsid w:val="006525A9"/>
    <w:rsid w:val="00652B69"/>
    <w:rsid w:val="00653476"/>
    <w:rsid w:val="0065379C"/>
    <w:rsid w:val="00653D43"/>
    <w:rsid w:val="00654493"/>
    <w:rsid w:val="00654DD0"/>
    <w:rsid w:val="00655D7A"/>
    <w:rsid w:val="006564C5"/>
    <w:rsid w:val="0065666F"/>
    <w:rsid w:val="00656E12"/>
    <w:rsid w:val="0065737A"/>
    <w:rsid w:val="006574D1"/>
    <w:rsid w:val="00660D7C"/>
    <w:rsid w:val="00662A15"/>
    <w:rsid w:val="00663409"/>
    <w:rsid w:val="00663EB4"/>
    <w:rsid w:val="00666143"/>
    <w:rsid w:val="006672EB"/>
    <w:rsid w:val="006711BE"/>
    <w:rsid w:val="006717F1"/>
    <w:rsid w:val="00671A6B"/>
    <w:rsid w:val="0067551F"/>
    <w:rsid w:val="00675C55"/>
    <w:rsid w:val="00676614"/>
    <w:rsid w:val="00677443"/>
    <w:rsid w:val="006800EF"/>
    <w:rsid w:val="006803F8"/>
    <w:rsid w:val="00680D0D"/>
    <w:rsid w:val="00681B05"/>
    <w:rsid w:val="00682E3F"/>
    <w:rsid w:val="00682F37"/>
    <w:rsid w:val="00683A2C"/>
    <w:rsid w:val="00684971"/>
    <w:rsid w:val="0068545F"/>
    <w:rsid w:val="006869C4"/>
    <w:rsid w:val="00687038"/>
    <w:rsid w:val="00687613"/>
    <w:rsid w:val="006904E2"/>
    <w:rsid w:val="0069056F"/>
    <w:rsid w:val="00690F5F"/>
    <w:rsid w:val="00691024"/>
    <w:rsid w:val="00691551"/>
    <w:rsid w:val="0069158C"/>
    <w:rsid w:val="006916C8"/>
    <w:rsid w:val="00692D2E"/>
    <w:rsid w:val="0069308D"/>
    <w:rsid w:val="00694CF9"/>
    <w:rsid w:val="006962BE"/>
    <w:rsid w:val="00697120"/>
    <w:rsid w:val="00697B28"/>
    <w:rsid w:val="006A0791"/>
    <w:rsid w:val="006A1EAD"/>
    <w:rsid w:val="006A2E3D"/>
    <w:rsid w:val="006A311A"/>
    <w:rsid w:val="006A333C"/>
    <w:rsid w:val="006A3A95"/>
    <w:rsid w:val="006A496D"/>
    <w:rsid w:val="006A5E35"/>
    <w:rsid w:val="006A6274"/>
    <w:rsid w:val="006A651B"/>
    <w:rsid w:val="006A6557"/>
    <w:rsid w:val="006A78B6"/>
    <w:rsid w:val="006A7D4C"/>
    <w:rsid w:val="006B0649"/>
    <w:rsid w:val="006B0C87"/>
    <w:rsid w:val="006B1B2D"/>
    <w:rsid w:val="006B3301"/>
    <w:rsid w:val="006B34F5"/>
    <w:rsid w:val="006B360D"/>
    <w:rsid w:val="006B5503"/>
    <w:rsid w:val="006B5FB9"/>
    <w:rsid w:val="006B768C"/>
    <w:rsid w:val="006C0126"/>
    <w:rsid w:val="006C06EB"/>
    <w:rsid w:val="006C11FD"/>
    <w:rsid w:val="006C2A93"/>
    <w:rsid w:val="006C2C35"/>
    <w:rsid w:val="006C3392"/>
    <w:rsid w:val="006C4F89"/>
    <w:rsid w:val="006C5537"/>
    <w:rsid w:val="006C6BE1"/>
    <w:rsid w:val="006C6D1B"/>
    <w:rsid w:val="006C7762"/>
    <w:rsid w:val="006D1105"/>
    <w:rsid w:val="006D162C"/>
    <w:rsid w:val="006D288F"/>
    <w:rsid w:val="006D33CB"/>
    <w:rsid w:val="006D4567"/>
    <w:rsid w:val="006D4A80"/>
    <w:rsid w:val="006D5E89"/>
    <w:rsid w:val="006D63C4"/>
    <w:rsid w:val="006D6587"/>
    <w:rsid w:val="006D6D3C"/>
    <w:rsid w:val="006D7997"/>
    <w:rsid w:val="006D7EE8"/>
    <w:rsid w:val="006E05D9"/>
    <w:rsid w:val="006E09DB"/>
    <w:rsid w:val="006E1D1C"/>
    <w:rsid w:val="006E34C3"/>
    <w:rsid w:val="006E472D"/>
    <w:rsid w:val="006E4AB8"/>
    <w:rsid w:val="006E5B6F"/>
    <w:rsid w:val="006E5EC3"/>
    <w:rsid w:val="006E6444"/>
    <w:rsid w:val="006E68FB"/>
    <w:rsid w:val="006E6E40"/>
    <w:rsid w:val="006E72EF"/>
    <w:rsid w:val="006F1BE6"/>
    <w:rsid w:val="006F3883"/>
    <w:rsid w:val="006F4900"/>
    <w:rsid w:val="006F5049"/>
    <w:rsid w:val="006F5CCA"/>
    <w:rsid w:val="006F634F"/>
    <w:rsid w:val="006F6492"/>
    <w:rsid w:val="006F6578"/>
    <w:rsid w:val="00701D63"/>
    <w:rsid w:val="00704454"/>
    <w:rsid w:val="00704FC3"/>
    <w:rsid w:val="00705547"/>
    <w:rsid w:val="0070797A"/>
    <w:rsid w:val="00707D40"/>
    <w:rsid w:val="00710967"/>
    <w:rsid w:val="00711312"/>
    <w:rsid w:val="00711C2B"/>
    <w:rsid w:val="00712D67"/>
    <w:rsid w:val="00712F49"/>
    <w:rsid w:val="0071366E"/>
    <w:rsid w:val="00714278"/>
    <w:rsid w:val="00714653"/>
    <w:rsid w:val="00714E91"/>
    <w:rsid w:val="0071599C"/>
    <w:rsid w:val="00715C3E"/>
    <w:rsid w:val="00715DF7"/>
    <w:rsid w:val="00717094"/>
    <w:rsid w:val="00717260"/>
    <w:rsid w:val="007172AD"/>
    <w:rsid w:val="00717376"/>
    <w:rsid w:val="0071756E"/>
    <w:rsid w:val="0072150E"/>
    <w:rsid w:val="0072214B"/>
    <w:rsid w:val="00722C56"/>
    <w:rsid w:val="00725E40"/>
    <w:rsid w:val="007266B9"/>
    <w:rsid w:val="00726E73"/>
    <w:rsid w:val="00731885"/>
    <w:rsid w:val="0073254C"/>
    <w:rsid w:val="0073264F"/>
    <w:rsid w:val="007337FC"/>
    <w:rsid w:val="00733BE3"/>
    <w:rsid w:val="00734138"/>
    <w:rsid w:val="00734608"/>
    <w:rsid w:val="00736396"/>
    <w:rsid w:val="00737184"/>
    <w:rsid w:val="0073718A"/>
    <w:rsid w:val="00737EA4"/>
    <w:rsid w:val="0074075A"/>
    <w:rsid w:val="0074100D"/>
    <w:rsid w:val="00741196"/>
    <w:rsid w:val="00741355"/>
    <w:rsid w:val="007414EF"/>
    <w:rsid w:val="0074182C"/>
    <w:rsid w:val="00742BFC"/>
    <w:rsid w:val="00743D9D"/>
    <w:rsid w:val="00744347"/>
    <w:rsid w:val="00745442"/>
    <w:rsid w:val="00745CD4"/>
    <w:rsid w:val="00745EF4"/>
    <w:rsid w:val="00746212"/>
    <w:rsid w:val="0074648E"/>
    <w:rsid w:val="00747B16"/>
    <w:rsid w:val="0075013B"/>
    <w:rsid w:val="007520F7"/>
    <w:rsid w:val="00752257"/>
    <w:rsid w:val="00752C16"/>
    <w:rsid w:val="00753327"/>
    <w:rsid w:val="00753BE1"/>
    <w:rsid w:val="00753E44"/>
    <w:rsid w:val="00755718"/>
    <w:rsid w:val="007565DE"/>
    <w:rsid w:val="007569BD"/>
    <w:rsid w:val="007573A6"/>
    <w:rsid w:val="00760909"/>
    <w:rsid w:val="00761516"/>
    <w:rsid w:val="00761B27"/>
    <w:rsid w:val="00762117"/>
    <w:rsid w:val="007624C1"/>
    <w:rsid w:val="007647D6"/>
    <w:rsid w:val="00765593"/>
    <w:rsid w:val="00765596"/>
    <w:rsid w:val="00765B77"/>
    <w:rsid w:val="00765CE7"/>
    <w:rsid w:val="00766460"/>
    <w:rsid w:val="00767611"/>
    <w:rsid w:val="00767948"/>
    <w:rsid w:val="00770B76"/>
    <w:rsid w:val="00771CE3"/>
    <w:rsid w:val="00771E01"/>
    <w:rsid w:val="00771E05"/>
    <w:rsid w:val="007739E5"/>
    <w:rsid w:val="00773E3D"/>
    <w:rsid w:val="00775AAE"/>
    <w:rsid w:val="00776290"/>
    <w:rsid w:val="00776AF5"/>
    <w:rsid w:val="00776B84"/>
    <w:rsid w:val="00777703"/>
    <w:rsid w:val="007809FE"/>
    <w:rsid w:val="00780DCB"/>
    <w:rsid w:val="00780F5C"/>
    <w:rsid w:val="007818C0"/>
    <w:rsid w:val="007818F6"/>
    <w:rsid w:val="0078217A"/>
    <w:rsid w:val="00782CFC"/>
    <w:rsid w:val="00783CE3"/>
    <w:rsid w:val="007843C1"/>
    <w:rsid w:val="00785FB7"/>
    <w:rsid w:val="00787C02"/>
    <w:rsid w:val="00787D11"/>
    <w:rsid w:val="007901EF"/>
    <w:rsid w:val="007909BA"/>
    <w:rsid w:val="00791096"/>
    <w:rsid w:val="00791C2E"/>
    <w:rsid w:val="007931C1"/>
    <w:rsid w:val="007934DA"/>
    <w:rsid w:val="00794B8D"/>
    <w:rsid w:val="007951EE"/>
    <w:rsid w:val="0079659E"/>
    <w:rsid w:val="00796F29"/>
    <w:rsid w:val="00797F41"/>
    <w:rsid w:val="007A0C73"/>
    <w:rsid w:val="007A0F68"/>
    <w:rsid w:val="007A2086"/>
    <w:rsid w:val="007A2B60"/>
    <w:rsid w:val="007A3C09"/>
    <w:rsid w:val="007A3C1C"/>
    <w:rsid w:val="007A53F5"/>
    <w:rsid w:val="007B01FD"/>
    <w:rsid w:val="007B07E7"/>
    <w:rsid w:val="007B2663"/>
    <w:rsid w:val="007B26DE"/>
    <w:rsid w:val="007B2ADE"/>
    <w:rsid w:val="007B2ED4"/>
    <w:rsid w:val="007B2F58"/>
    <w:rsid w:val="007B3609"/>
    <w:rsid w:val="007B38B4"/>
    <w:rsid w:val="007B3F55"/>
    <w:rsid w:val="007B514A"/>
    <w:rsid w:val="007B6012"/>
    <w:rsid w:val="007B6791"/>
    <w:rsid w:val="007B6C2F"/>
    <w:rsid w:val="007B795F"/>
    <w:rsid w:val="007C1415"/>
    <w:rsid w:val="007C1827"/>
    <w:rsid w:val="007C192A"/>
    <w:rsid w:val="007C2422"/>
    <w:rsid w:val="007C2B19"/>
    <w:rsid w:val="007C2E69"/>
    <w:rsid w:val="007C397C"/>
    <w:rsid w:val="007C3F3C"/>
    <w:rsid w:val="007C4044"/>
    <w:rsid w:val="007C633D"/>
    <w:rsid w:val="007C6C42"/>
    <w:rsid w:val="007C6F95"/>
    <w:rsid w:val="007D008A"/>
    <w:rsid w:val="007D0371"/>
    <w:rsid w:val="007D14EB"/>
    <w:rsid w:val="007D168C"/>
    <w:rsid w:val="007D213F"/>
    <w:rsid w:val="007D2DEB"/>
    <w:rsid w:val="007D3F6F"/>
    <w:rsid w:val="007D4375"/>
    <w:rsid w:val="007D540A"/>
    <w:rsid w:val="007D55AA"/>
    <w:rsid w:val="007D5706"/>
    <w:rsid w:val="007D5859"/>
    <w:rsid w:val="007D629D"/>
    <w:rsid w:val="007D6CD7"/>
    <w:rsid w:val="007D7469"/>
    <w:rsid w:val="007D7AA0"/>
    <w:rsid w:val="007E2E99"/>
    <w:rsid w:val="007E569E"/>
    <w:rsid w:val="007E6B56"/>
    <w:rsid w:val="007E6C6C"/>
    <w:rsid w:val="007E717D"/>
    <w:rsid w:val="007E7717"/>
    <w:rsid w:val="007F134F"/>
    <w:rsid w:val="007F196D"/>
    <w:rsid w:val="007F279A"/>
    <w:rsid w:val="007F3381"/>
    <w:rsid w:val="007F4277"/>
    <w:rsid w:val="007F51A1"/>
    <w:rsid w:val="007F63CF"/>
    <w:rsid w:val="007F6823"/>
    <w:rsid w:val="007F715F"/>
    <w:rsid w:val="0080030D"/>
    <w:rsid w:val="00800E97"/>
    <w:rsid w:val="00801154"/>
    <w:rsid w:val="008012F2"/>
    <w:rsid w:val="00801B0E"/>
    <w:rsid w:val="00801EBD"/>
    <w:rsid w:val="0080224A"/>
    <w:rsid w:val="008023A2"/>
    <w:rsid w:val="0080391F"/>
    <w:rsid w:val="0080408A"/>
    <w:rsid w:val="00804508"/>
    <w:rsid w:val="0080489C"/>
    <w:rsid w:val="008050E1"/>
    <w:rsid w:val="00805153"/>
    <w:rsid w:val="0080579C"/>
    <w:rsid w:val="00805BE0"/>
    <w:rsid w:val="00806AA9"/>
    <w:rsid w:val="00807175"/>
    <w:rsid w:val="00807592"/>
    <w:rsid w:val="0081001E"/>
    <w:rsid w:val="0081053A"/>
    <w:rsid w:val="00810C99"/>
    <w:rsid w:val="00811114"/>
    <w:rsid w:val="00811A5E"/>
    <w:rsid w:val="00813A0F"/>
    <w:rsid w:val="00814735"/>
    <w:rsid w:val="0081536F"/>
    <w:rsid w:val="00815710"/>
    <w:rsid w:val="00815C99"/>
    <w:rsid w:val="008164C2"/>
    <w:rsid w:val="008165FA"/>
    <w:rsid w:val="00817633"/>
    <w:rsid w:val="00817C87"/>
    <w:rsid w:val="008207D9"/>
    <w:rsid w:val="00820CC0"/>
    <w:rsid w:val="0082131C"/>
    <w:rsid w:val="00821CDE"/>
    <w:rsid w:val="00822396"/>
    <w:rsid w:val="00822F80"/>
    <w:rsid w:val="00824972"/>
    <w:rsid w:val="008276D5"/>
    <w:rsid w:val="008329EC"/>
    <w:rsid w:val="00833E1E"/>
    <w:rsid w:val="00835562"/>
    <w:rsid w:val="008371FC"/>
    <w:rsid w:val="008373A7"/>
    <w:rsid w:val="008374EE"/>
    <w:rsid w:val="008375C2"/>
    <w:rsid w:val="0084059E"/>
    <w:rsid w:val="00844189"/>
    <w:rsid w:val="00844E84"/>
    <w:rsid w:val="00845776"/>
    <w:rsid w:val="00845E80"/>
    <w:rsid w:val="008461AF"/>
    <w:rsid w:val="008461B3"/>
    <w:rsid w:val="00846E1F"/>
    <w:rsid w:val="00847271"/>
    <w:rsid w:val="00847E4E"/>
    <w:rsid w:val="00850C52"/>
    <w:rsid w:val="00850D2D"/>
    <w:rsid w:val="00850E54"/>
    <w:rsid w:val="00850F89"/>
    <w:rsid w:val="00850F94"/>
    <w:rsid w:val="008515E1"/>
    <w:rsid w:val="0085231A"/>
    <w:rsid w:val="00852577"/>
    <w:rsid w:val="00852B23"/>
    <w:rsid w:val="00854B01"/>
    <w:rsid w:val="00854B2C"/>
    <w:rsid w:val="00855DCC"/>
    <w:rsid w:val="008601E2"/>
    <w:rsid w:val="0086035D"/>
    <w:rsid w:val="008603DD"/>
    <w:rsid w:val="00861742"/>
    <w:rsid w:val="00861C27"/>
    <w:rsid w:val="00862C98"/>
    <w:rsid w:val="00864918"/>
    <w:rsid w:val="0086554E"/>
    <w:rsid w:val="00867635"/>
    <w:rsid w:val="008701CC"/>
    <w:rsid w:val="008703E4"/>
    <w:rsid w:val="00871F47"/>
    <w:rsid w:val="008723F6"/>
    <w:rsid w:val="00873DDD"/>
    <w:rsid w:val="008755FE"/>
    <w:rsid w:val="00875E70"/>
    <w:rsid w:val="0087652B"/>
    <w:rsid w:val="00876E06"/>
    <w:rsid w:val="00877DF1"/>
    <w:rsid w:val="0088071A"/>
    <w:rsid w:val="00880927"/>
    <w:rsid w:val="0088248A"/>
    <w:rsid w:val="008828A9"/>
    <w:rsid w:val="00883997"/>
    <w:rsid w:val="00883D8E"/>
    <w:rsid w:val="00884AE5"/>
    <w:rsid w:val="00884F86"/>
    <w:rsid w:val="008853E9"/>
    <w:rsid w:val="00887356"/>
    <w:rsid w:val="0089169D"/>
    <w:rsid w:val="00891967"/>
    <w:rsid w:val="00892DB6"/>
    <w:rsid w:val="00893781"/>
    <w:rsid w:val="00893DFE"/>
    <w:rsid w:val="00894322"/>
    <w:rsid w:val="00894B15"/>
    <w:rsid w:val="00895990"/>
    <w:rsid w:val="00895E8E"/>
    <w:rsid w:val="00896109"/>
    <w:rsid w:val="008A1BC1"/>
    <w:rsid w:val="008A1E11"/>
    <w:rsid w:val="008A27A1"/>
    <w:rsid w:val="008A2CDF"/>
    <w:rsid w:val="008A354F"/>
    <w:rsid w:val="008A40E3"/>
    <w:rsid w:val="008A4421"/>
    <w:rsid w:val="008A4520"/>
    <w:rsid w:val="008A5052"/>
    <w:rsid w:val="008A6A8E"/>
    <w:rsid w:val="008A7220"/>
    <w:rsid w:val="008A7315"/>
    <w:rsid w:val="008B013C"/>
    <w:rsid w:val="008B039B"/>
    <w:rsid w:val="008B083F"/>
    <w:rsid w:val="008B3033"/>
    <w:rsid w:val="008B3103"/>
    <w:rsid w:val="008B37A8"/>
    <w:rsid w:val="008B3809"/>
    <w:rsid w:val="008B4499"/>
    <w:rsid w:val="008B4588"/>
    <w:rsid w:val="008B46E6"/>
    <w:rsid w:val="008B49E2"/>
    <w:rsid w:val="008B5AEE"/>
    <w:rsid w:val="008B6DC4"/>
    <w:rsid w:val="008C0C4C"/>
    <w:rsid w:val="008C18AC"/>
    <w:rsid w:val="008C1CFC"/>
    <w:rsid w:val="008C212E"/>
    <w:rsid w:val="008C32A9"/>
    <w:rsid w:val="008C382C"/>
    <w:rsid w:val="008C403E"/>
    <w:rsid w:val="008C56E5"/>
    <w:rsid w:val="008C5C4E"/>
    <w:rsid w:val="008C662D"/>
    <w:rsid w:val="008C7254"/>
    <w:rsid w:val="008C7BE3"/>
    <w:rsid w:val="008C7F69"/>
    <w:rsid w:val="008D03F9"/>
    <w:rsid w:val="008D0CF9"/>
    <w:rsid w:val="008D1DAF"/>
    <w:rsid w:val="008D205E"/>
    <w:rsid w:val="008D401A"/>
    <w:rsid w:val="008D41E3"/>
    <w:rsid w:val="008D498B"/>
    <w:rsid w:val="008D631F"/>
    <w:rsid w:val="008D6E98"/>
    <w:rsid w:val="008D74DE"/>
    <w:rsid w:val="008D755C"/>
    <w:rsid w:val="008D7C34"/>
    <w:rsid w:val="008E0044"/>
    <w:rsid w:val="008E01EC"/>
    <w:rsid w:val="008E034A"/>
    <w:rsid w:val="008E0562"/>
    <w:rsid w:val="008E0CC8"/>
    <w:rsid w:val="008E15B3"/>
    <w:rsid w:val="008E2415"/>
    <w:rsid w:val="008E43BB"/>
    <w:rsid w:val="008E446E"/>
    <w:rsid w:val="008E448E"/>
    <w:rsid w:val="008E484A"/>
    <w:rsid w:val="008E579F"/>
    <w:rsid w:val="008E58A2"/>
    <w:rsid w:val="008E5A47"/>
    <w:rsid w:val="008E5BB5"/>
    <w:rsid w:val="008E6431"/>
    <w:rsid w:val="008E744C"/>
    <w:rsid w:val="008E757D"/>
    <w:rsid w:val="008E76AE"/>
    <w:rsid w:val="008F060A"/>
    <w:rsid w:val="008F0938"/>
    <w:rsid w:val="008F0DAC"/>
    <w:rsid w:val="008F16CD"/>
    <w:rsid w:val="008F26B6"/>
    <w:rsid w:val="008F36F5"/>
    <w:rsid w:val="008F3BD0"/>
    <w:rsid w:val="008F432E"/>
    <w:rsid w:val="008F49EE"/>
    <w:rsid w:val="008F4B35"/>
    <w:rsid w:val="008F54D1"/>
    <w:rsid w:val="008F64EB"/>
    <w:rsid w:val="008F7374"/>
    <w:rsid w:val="008F74A8"/>
    <w:rsid w:val="008F7A90"/>
    <w:rsid w:val="008F7FD6"/>
    <w:rsid w:val="00900FFB"/>
    <w:rsid w:val="0090148E"/>
    <w:rsid w:val="00901AE9"/>
    <w:rsid w:val="00901B20"/>
    <w:rsid w:val="00902184"/>
    <w:rsid w:val="00906021"/>
    <w:rsid w:val="009062D3"/>
    <w:rsid w:val="009064D0"/>
    <w:rsid w:val="00906A8B"/>
    <w:rsid w:val="009073F2"/>
    <w:rsid w:val="00907794"/>
    <w:rsid w:val="00907CC3"/>
    <w:rsid w:val="00907F63"/>
    <w:rsid w:val="00911AF1"/>
    <w:rsid w:val="00912696"/>
    <w:rsid w:val="009137CD"/>
    <w:rsid w:val="00913FDA"/>
    <w:rsid w:val="0091465E"/>
    <w:rsid w:val="00914742"/>
    <w:rsid w:val="0091489F"/>
    <w:rsid w:val="00914ACE"/>
    <w:rsid w:val="00914CAA"/>
    <w:rsid w:val="0091734C"/>
    <w:rsid w:val="00917C50"/>
    <w:rsid w:val="00921436"/>
    <w:rsid w:val="009218B2"/>
    <w:rsid w:val="00921A8A"/>
    <w:rsid w:val="009221C4"/>
    <w:rsid w:val="00922FC3"/>
    <w:rsid w:val="00923576"/>
    <w:rsid w:val="00923FAA"/>
    <w:rsid w:val="0092467B"/>
    <w:rsid w:val="00925763"/>
    <w:rsid w:val="00925969"/>
    <w:rsid w:val="00926430"/>
    <w:rsid w:val="009267F1"/>
    <w:rsid w:val="00930820"/>
    <w:rsid w:val="00930C8B"/>
    <w:rsid w:val="009312C2"/>
    <w:rsid w:val="009327DE"/>
    <w:rsid w:val="009328C4"/>
    <w:rsid w:val="00932AA1"/>
    <w:rsid w:val="00933B76"/>
    <w:rsid w:val="009343E9"/>
    <w:rsid w:val="009369BB"/>
    <w:rsid w:val="00936D07"/>
    <w:rsid w:val="009371BC"/>
    <w:rsid w:val="009378D7"/>
    <w:rsid w:val="009420DF"/>
    <w:rsid w:val="00942148"/>
    <w:rsid w:val="009424B2"/>
    <w:rsid w:val="00942FD1"/>
    <w:rsid w:val="00943931"/>
    <w:rsid w:val="009439A5"/>
    <w:rsid w:val="009449D9"/>
    <w:rsid w:val="009460E6"/>
    <w:rsid w:val="009468BB"/>
    <w:rsid w:val="009476A2"/>
    <w:rsid w:val="009479F5"/>
    <w:rsid w:val="00947BDB"/>
    <w:rsid w:val="009512B2"/>
    <w:rsid w:val="00951791"/>
    <w:rsid w:val="00951DD7"/>
    <w:rsid w:val="00952592"/>
    <w:rsid w:val="0095390A"/>
    <w:rsid w:val="00953B8F"/>
    <w:rsid w:val="00954D7D"/>
    <w:rsid w:val="009551A0"/>
    <w:rsid w:val="00955DEA"/>
    <w:rsid w:val="00955F99"/>
    <w:rsid w:val="0095645C"/>
    <w:rsid w:val="009564F8"/>
    <w:rsid w:val="009575EB"/>
    <w:rsid w:val="00957632"/>
    <w:rsid w:val="0096047B"/>
    <w:rsid w:val="00961C28"/>
    <w:rsid w:val="00962989"/>
    <w:rsid w:val="009637CC"/>
    <w:rsid w:val="00965504"/>
    <w:rsid w:val="009658DC"/>
    <w:rsid w:val="00967B32"/>
    <w:rsid w:val="0097038C"/>
    <w:rsid w:val="00972C52"/>
    <w:rsid w:val="0097346C"/>
    <w:rsid w:val="009747E7"/>
    <w:rsid w:val="0097510F"/>
    <w:rsid w:val="00975F90"/>
    <w:rsid w:val="00976090"/>
    <w:rsid w:val="00977E4B"/>
    <w:rsid w:val="009808AC"/>
    <w:rsid w:val="009812B7"/>
    <w:rsid w:val="009822D0"/>
    <w:rsid w:val="009825A2"/>
    <w:rsid w:val="00983B82"/>
    <w:rsid w:val="00984149"/>
    <w:rsid w:val="00984734"/>
    <w:rsid w:val="009847BB"/>
    <w:rsid w:val="0098497A"/>
    <w:rsid w:val="00984AFF"/>
    <w:rsid w:val="00985550"/>
    <w:rsid w:val="0098646D"/>
    <w:rsid w:val="00986617"/>
    <w:rsid w:val="00986E55"/>
    <w:rsid w:val="009876BE"/>
    <w:rsid w:val="0099044B"/>
    <w:rsid w:val="00991384"/>
    <w:rsid w:val="009915B7"/>
    <w:rsid w:val="00992DA2"/>
    <w:rsid w:val="00992DAB"/>
    <w:rsid w:val="0099337B"/>
    <w:rsid w:val="00993A67"/>
    <w:rsid w:val="00994C9D"/>
    <w:rsid w:val="00994CCD"/>
    <w:rsid w:val="0099519C"/>
    <w:rsid w:val="00996AD7"/>
    <w:rsid w:val="009A0514"/>
    <w:rsid w:val="009A0738"/>
    <w:rsid w:val="009A1295"/>
    <w:rsid w:val="009A16B0"/>
    <w:rsid w:val="009A17FF"/>
    <w:rsid w:val="009A19F2"/>
    <w:rsid w:val="009A1C04"/>
    <w:rsid w:val="009A1C1F"/>
    <w:rsid w:val="009A53F1"/>
    <w:rsid w:val="009A7584"/>
    <w:rsid w:val="009A7F54"/>
    <w:rsid w:val="009B0DBD"/>
    <w:rsid w:val="009B179C"/>
    <w:rsid w:val="009B1AFD"/>
    <w:rsid w:val="009B1D1D"/>
    <w:rsid w:val="009B32F3"/>
    <w:rsid w:val="009B35EB"/>
    <w:rsid w:val="009B3921"/>
    <w:rsid w:val="009B41C4"/>
    <w:rsid w:val="009B45C6"/>
    <w:rsid w:val="009B4987"/>
    <w:rsid w:val="009B705D"/>
    <w:rsid w:val="009C08CA"/>
    <w:rsid w:val="009C1177"/>
    <w:rsid w:val="009C36B4"/>
    <w:rsid w:val="009C42B6"/>
    <w:rsid w:val="009C4558"/>
    <w:rsid w:val="009C507D"/>
    <w:rsid w:val="009C5DB5"/>
    <w:rsid w:val="009C7373"/>
    <w:rsid w:val="009D0874"/>
    <w:rsid w:val="009D198A"/>
    <w:rsid w:val="009D2328"/>
    <w:rsid w:val="009D3340"/>
    <w:rsid w:val="009D342D"/>
    <w:rsid w:val="009D5145"/>
    <w:rsid w:val="009D53ED"/>
    <w:rsid w:val="009D57EE"/>
    <w:rsid w:val="009D61C1"/>
    <w:rsid w:val="009D650C"/>
    <w:rsid w:val="009D7A56"/>
    <w:rsid w:val="009D7CCA"/>
    <w:rsid w:val="009E0193"/>
    <w:rsid w:val="009E0F93"/>
    <w:rsid w:val="009E2973"/>
    <w:rsid w:val="009E2FD6"/>
    <w:rsid w:val="009E3858"/>
    <w:rsid w:val="009E40B7"/>
    <w:rsid w:val="009E41A0"/>
    <w:rsid w:val="009E4CF5"/>
    <w:rsid w:val="009E55CE"/>
    <w:rsid w:val="009E5B5D"/>
    <w:rsid w:val="009E5D59"/>
    <w:rsid w:val="009E6B58"/>
    <w:rsid w:val="009E7031"/>
    <w:rsid w:val="009E7C94"/>
    <w:rsid w:val="009F0BB7"/>
    <w:rsid w:val="009F0E60"/>
    <w:rsid w:val="009F14E8"/>
    <w:rsid w:val="009F1658"/>
    <w:rsid w:val="009F21CA"/>
    <w:rsid w:val="009F2662"/>
    <w:rsid w:val="009F32E4"/>
    <w:rsid w:val="009F45DF"/>
    <w:rsid w:val="009F6ACF"/>
    <w:rsid w:val="009F7D0E"/>
    <w:rsid w:val="00A0068A"/>
    <w:rsid w:val="00A008DB"/>
    <w:rsid w:val="00A010DC"/>
    <w:rsid w:val="00A01565"/>
    <w:rsid w:val="00A01BBD"/>
    <w:rsid w:val="00A022DC"/>
    <w:rsid w:val="00A02981"/>
    <w:rsid w:val="00A02A24"/>
    <w:rsid w:val="00A034D5"/>
    <w:rsid w:val="00A04293"/>
    <w:rsid w:val="00A05754"/>
    <w:rsid w:val="00A0606E"/>
    <w:rsid w:val="00A0672F"/>
    <w:rsid w:val="00A06DBF"/>
    <w:rsid w:val="00A07355"/>
    <w:rsid w:val="00A07561"/>
    <w:rsid w:val="00A079CF"/>
    <w:rsid w:val="00A1079D"/>
    <w:rsid w:val="00A12E8B"/>
    <w:rsid w:val="00A13564"/>
    <w:rsid w:val="00A1373C"/>
    <w:rsid w:val="00A13A7F"/>
    <w:rsid w:val="00A14D73"/>
    <w:rsid w:val="00A1505C"/>
    <w:rsid w:val="00A153E9"/>
    <w:rsid w:val="00A154B2"/>
    <w:rsid w:val="00A17DE9"/>
    <w:rsid w:val="00A20214"/>
    <w:rsid w:val="00A202C8"/>
    <w:rsid w:val="00A20432"/>
    <w:rsid w:val="00A20D24"/>
    <w:rsid w:val="00A2210A"/>
    <w:rsid w:val="00A22B1D"/>
    <w:rsid w:val="00A23F24"/>
    <w:rsid w:val="00A241CF"/>
    <w:rsid w:val="00A24651"/>
    <w:rsid w:val="00A25858"/>
    <w:rsid w:val="00A25870"/>
    <w:rsid w:val="00A26607"/>
    <w:rsid w:val="00A267CA"/>
    <w:rsid w:val="00A279CE"/>
    <w:rsid w:val="00A3089D"/>
    <w:rsid w:val="00A30BF2"/>
    <w:rsid w:val="00A31A35"/>
    <w:rsid w:val="00A32478"/>
    <w:rsid w:val="00A32DA6"/>
    <w:rsid w:val="00A330BE"/>
    <w:rsid w:val="00A33399"/>
    <w:rsid w:val="00A33517"/>
    <w:rsid w:val="00A348A1"/>
    <w:rsid w:val="00A369B5"/>
    <w:rsid w:val="00A4193E"/>
    <w:rsid w:val="00A41DCF"/>
    <w:rsid w:val="00A42118"/>
    <w:rsid w:val="00A42195"/>
    <w:rsid w:val="00A4231E"/>
    <w:rsid w:val="00A42747"/>
    <w:rsid w:val="00A4344F"/>
    <w:rsid w:val="00A439DF"/>
    <w:rsid w:val="00A451FC"/>
    <w:rsid w:val="00A4537A"/>
    <w:rsid w:val="00A459BB"/>
    <w:rsid w:val="00A46754"/>
    <w:rsid w:val="00A50892"/>
    <w:rsid w:val="00A5093A"/>
    <w:rsid w:val="00A50E3C"/>
    <w:rsid w:val="00A53126"/>
    <w:rsid w:val="00A546B5"/>
    <w:rsid w:val="00A54BB2"/>
    <w:rsid w:val="00A55034"/>
    <w:rsid w:val="00A55B3F"/>
    <w:rsid w:val="00A564FC"/>
    <w:rsid w:val="00A56B87"/>
    <w:rsid w:val="00A56D09"/>
    <w:rsid w:val="00A57060"/>
    <w:rsid w:val="00A57330"/>
    <w:rsid w:val="00A57DBF"/>
    <w:rsid w:val="00A60F8A"/>
    <w:rsid w:val="00A615A8"/>
    <w:rsid w:val="00A61D47"/>
    <w:rsid w:val="00A6236B"/>
    <w:rsid w:val="00A6342D"/>
    <w:rsid w:val="00A63F9A"/>
    <w:rsid w:val="00A645EA"/>
    <w:rsid w:val="00A657DB"/>
    <w:rsid w:val="00A66F7F"/>
    <w:rsid w:val="00A70BD8"/>
    <w:rsid w:val="00A7397E"/>
    <w:rsid w:val="00A748E1"/>
    <w:rsid w:val="00A76F74"/>
    <w:rsid w:val="00A77435"/>
    <w:rsid w:val="00A804BB"/>
    <w:rsid w:val="00A8070F"/>
    <w:rsid w:val="00A8148A"/>
    <w:rsid w:val="00A81AF9"/>
    <w:rsid w:val="00A831FB"/>
    <w:rsid w:val="00A83326"/>
    <w:rsid w:val="00A8434C"/>
    <w:rsid w:val="00A84566"/>
    <w:rsid w:val="00A85291"/>
    <w:rsid w:val="00A86234"/>
    <w:rsid w:val="00A86D2A"/>
    <w:rsid w:val="00A90BE6"/>
    <w:rsid w:val="00A92566"/>
    <w:rsid w:val="00A9312B"/>
    <w:rsid w:val="00A932A0"/>
    <w:rsid w:val="00A94410"/>
    <w:rsid w:val="00A94E50"/>
    <w:rsid w:val="00A94FE3"/>
    <w:rsid w:val="00A95F1B"/>
    <w:rsid w:val="00A964FD"/>
    <w:rsid w:val="00A96E4A"/>
    <w:rsid w:val="00A976D2"/>
    <w:rsid w:val="00AA00DF"/>
    <w:rsid w:val="00AA063F"/>
    <w:rsid w:val="00AA1D0E"/>
    <w:rsid w:val="00AA1EE3"/>
    <w:rsid w:val="00AA25C4"/>
    <w:rsid w:val="00AA328D"/>
    <w:rsid w:val="00AA3B30"/>
    <w:rsid w:val="00AA3E1B"/>
    <w:rsid w:val="00AA3F86"/>
    <w:rsid w:val="00AA42E1"/>
    <w:rsid w:val="00AA5DF1"/>
    <w:rsid w:val="00AA6719"/>
    <w:rsid w:val="00AA672D"/>
    <w:rsid w:val="00AA74BB"/>
    <w:rsid w:val="00AB007D"/>
    <w:rsid w:val="00AB0B66"/>
    <w:rsid w:val="00AB13F5"/>
    <w:rsid w:val="00AB1474"/>
    <w:rsid w:val="00AB1525"/>
    <w:rsid w:val="00AB17D3"/>
    <w:rsid w:val="00AB19DF"/>
    <w:rsid w:val="00AB1BFF"/>
    <w:rsid w:val="00AB3DE3"/>
    <w:rsid w:val="00AB42E6"/>
    <w:rsid w:val="00AB4D43"/>
    <w:rsid w:val="00AB5047"/>
    <w:rsid w:val="00AB7190"/>
    <w:rsid w:val="00AC02DE"/>
    <w:rsid w:val="00AC05ED"/>
    <w:rsid w:val="00AC133C"/>
    <w:rsid w:val="00AC2494"/>
    <w:rsid w:val="00AC2556"/>
    <w:rsid w:val="00AC5199"/>
    <w:rsid w:val="00AC70F4"/>
    <w:rsid w:val="00AC79E4"/>
    <w:rsid w:val="00AC7C4C"/>
    <w:rsid w:val="00AD04C6"/>
    <w:rsid w:val="00AD06A2"/>
    <w:rsid w:val="00AD0755"/>
    <w:rsid w:val="00AD07B3"/>
    <w:rsid w:val="00AD257D"/>
    <w:rsid w:val="00AD38F2"/>
    <w:rsid w:val="00AD3F51"/>
    <w:rsid w:val="00AD4B86"/>
    <w:rsid w:val="00AD533E"/>
    <w:rsid w:val="00AD5686"/>
    <w:rsid w:val="00AD5B37"/>
    <w:rsid w:val="00AD5EB8"/>
    <w:rsid w:val="00AD71E4"/>
    <w:rsid w:val="00AE03E8"/>
    <w:rsid w:val="00AE0DC1"/>
    <w:rsid w:val="00AE1222"/>
    <w:rsid w:val="00AE1A03"/>
    <w:rsid w:val="00AE23C2"/>
    <w:rsid w:val="00AE3E94"/>
    <w:rsid w:val="00AE6940"/>
    <w:rsid w:val="00AE6E73"/>
    <w:rsid w:val="00AE7413"/>
    <w:rsid w:val="00AF07AF"/>
    <w:rsid w:val="00AF1332"/>
    <w:rsid w:val="00AF26A2"/>
    <w:rsid w:val="00AF26E9"/>
    <w:rsid w:val="00AF2A99"/>
    <w:rsid w:val="00AF3185"/>
    <w:rsid w:val="00AF4E76"/>
    <w:rsid w:val="00AF53C6"/>
    <w:rsid w:val="00AF7DC5"/>
    <w:rsid w:val="00B0006F"/>
    <w:rsid w:val="00B0060C"/>
    <w:rsid w:val="00B0061C"/>
    <w:rsid w:val="00B00B46"/>
    <w:rsid w:val="00B02C96"/>
    <w:rsid w:val="00B03822"/>
    <w:rsid w:val="00B03FE2"/>
    <w:rsid w:val="00B04320"/>
    <w:rsid w:val="00B04778"/>
    <w:rsid w:val="00B05ED5"/>
    <w:rsid w:val="00B06C8B"/>
    <w:rsid w:val="00B07757"/>
    <w:rsid w:val="00B07E58"/>
    <w:rsid w:val="00B07EE8"/>
    <w:rsid w:val="00B112EF"/>
    <w:rsid w:val="00B138D8"/>
    <w:rsid w:val="00B14A8F"/>
    <w:rsid w:val="00B152F0"/>
    <w:rsid w:val="00B1541A"/>
    <w:rsid w:val="00B15504"/>
    <w:rsid w:val="00B15757"/>
    <w:rsid w:val="00B160C2"/>
    <w:rsid w:val="00B16715"/>
    <w:rsid w:val="00B1730B"/>
    <w:rsid w:val="00B17390"/>
    <w:rsid w:val="00B20138"/>
    <w:rsid w:val="00B2050F"/>
    <w:rsid w:val="00B2087D"/>
    <w:rsid w:val="00B214D4"/>
    <w:rsid w:val="00B2162F"/>
    <w:rsid w:val="00B216A5"/>
    <w:rsid w:val="00B22331"/>
    <w:rsid w:val="00B22728"/>
    <w:rsid w:val="00B22999"/>
    <w:rsid w:val="00B2328B"/>
    <w:rsid w:val="00B23DE5"/>
    <w:rsid w:val="00B23FCF"/>
    <w:rsid w:val="00B241FD"/>
    <w:rsid w:val="00B2464C"/>
    <w:rsid w:val="00B25B01"/>
    <w:rsid w:val="00B26602"/>
    <w:rsid w:val="00B2681B"/>
    <w:rsid w:val="00B26DA7"/>
    <w:rsid w:val="00B27697"/>
    <w:rsid w:val="00B3021C"/>
    <w:rsid w:val="00B30FB7"/>
    <w:rsid w:val="00B32F88"/>
    <w:rsid w:val="00B33429"/>
    <w:rsid w:val="00B33786"/>
    <w:rsid w:val="00B33CFE"/>
    <w:rsid w:val="00B35CB4"/>
    <w:rsid w:val="00B36103"/>
    <w:rsid w:val="00B373F5"/>
    <w:rsid w:val="00B3763E"/>
    <w:rsid w:val="00B37ABD"/>
    <w:rsid w:val="00B4111E"/>
    <w:rsid w:val="00B4135E"/>
    <w:rsid w:val="00B41B91"/>
    <w:rsid w:val="00B423A5"/>
    <w:rsid w:val="00B4286F"/>
    <w:rsid w:val="00B43843"/>
    <w:rsid w:val="00B438C3"/>
    <w:rsid w:val="00B43B8B"/>
    <w:rsid w:val="00B47961"/>
    <w:rsid w:val="00B47BEB"/>
    <w:rsid w:val="00B5036A"/>
    <w:rsid w:val="00B507F5"/>
    <w:rsid w:val="00B5145E"/>
    <w:rsid w:val="00B51C39"/>
    <w:rsid w:val="00B52579"/>
    <w:rsid w:val="00B52809"/>
    <w:rsid w:val="00B5373A"/>
    <w:rsid w:val="00B54D95"/>
    <w:rsid w:val="00B550DC"/>
    <w:rsid w:val="00B560E7"/>
    <w:rsid w:val="00B574F9"/>
    <w:rsid w:val="00B60A3E"/>
    <w:rsid w:val="00B60E3A"/>
    <w:rsid w:val="00B6252E"/>
    <w:rsid w:val="00B627FB"/>
    <w:rsid w:val="00B62A07"/>
    <w:rsid w:val="00B62AD3"/>
    <w:rsid w:val="00B66836"/>
    <w:rsid w:val="00B676C5"/>
    <w:rsid w:val="00B71ABD"/>
    <w:rsid w:val="00B72091"/>
    <w:rsid w:val="00B72BBA"/>
    <w:rsid w:val="00B72C84"/>
    <w:rsid w:val="00B730A8"/>
    <w:rsid w:val="00B74D08"/>
    <w:rsid w:val="00B75CE9"/>
    <w:rsid w:val="00B75E9D"/>
    <w:rsid w:val="00B77796"/>
    <w:rsid w:val="00B77F43"/>
    <w:rsid w:val="00B805F1"/>
    <w:rsid w:val="00B81E74"/>
    <w:rsid w:val="00B82F7A"/>
    <w:rsid w:val="00B84B4F"/>
    <w:rsid w:val="00B85810"/>
    <w:rsid w:val="00B867DB"/>
    <w:rsid w:val="00B87671"/>
    <w:rsid w:val="00B87A99"/>
    <w:rsid w:val="00B902EC"/>
    <w:rsid w:val="00B9064B"/>
    <w:rsid w:val="00B90A74"/>
    <w:rsid w:val="00B912C9"/>
    <w:rsid w:val="00B91531"/>
    <w:rsid w:val="00B91679"/>
    <w:rsid w:val="00B91AE3"/>
    <w:rsid w:val="00B92256"/>
    <w:rsid w:val="00B922AF"/>
    <w:rsid w:val="00B9277E"/>
    <w:rsid w:val="00B93262"/>
    <w:rsid w:val="00B94325"/>
    <w:rsid w:val="00B95820"/>
    <w:rsid w:val="00B97855"/>
    <w:rsid w:val="00B9798A"/>
    <w:rsid w:val="00B97CF2"/>
    <w:rsid w:val="00B97E2D"/>
    <w:rsid w:val="00B97F21"/>
    <w:rsid w:val="00BA01A7"/>
    <w:rsid w:val="00BA089C"/>
    <w:rsid w:val="00BA0DC2"/>
    <w:rsid w:val="00BA1C05"/>
    <w:rsid w:val="00BA3266"/>
    <w:rsid w:val="00BA3376"/>
    <w:rsid w:val="00BA3399"/>
    <w:rsid w:val="00BA47BD"/>
    <w:rsid w:val="00BA4854"/>
    <w:rsid w:val="00BA60E4"/>
    <w:rsid w:val="00BA633C"/>
    <w:rsid w:val="00BA7035"/>
    <w:rsid w:val="00BA7DA3"/>
    <w:rsid w:val="00BA7FDD"/>
    <w:rsid w:val="00BB0EA1"/>
    <w:rsid w:val="00BB1113"/>
    <w:rsid w:val="00BB1EDD"/>
    <w:rsid w:val="00BB20FA"/>
    <w:rsid w:val="00BB291F"/>
    <w:rsid w:val="00BB29CC"/>
    <w:rsid w:val="00BB324B"/>
    <w:rsid w:val="00BB50D8"/>
    <w:rsid w:val="00BB5594"/>
    <w:rsid w:val="00BB5EAE"/>
    <w:rsid w:val="00BB7539"/>
    <w:rsid w:val="00BB7641"/>
    <w:rsid w:val="00BB7DFE"/>
    <w:rsid w:val="00BC01B4"/>
    <w:rsid w:val="00BC0540"/>
    <w:rsid w:val="00BC05BD"/>
    <w:rsid w:val="00BC09CF"/>
    <w:rsid w:val="00BC0AD7"/>
    <w:rsid w:val="00BC0B79"/>
    <w:rsid w:val="00BC18B9"/>
    <w:rsid w:val="00BC1A9B"/>
    <w:rsid w:val="00BC3F14"/>
    <w:rsid w:val="00BC4609"/>
    <w:rsid w:val="00BC4851"/>
    <w:rsid w:val="00BC5185"/>
    <w:rsid w:val="00BC579D"/>
    <w:rsid w:val="00BC6BE0"/>
    <w:rsid w:val="00BC6D3D"/>
    <w:rsid w:val="00BC6F0C"/>
    <w:rsid w:val="00BC7313"/>
    <w:rsid w:val="00BD0041"/>
    <w:rsid w:val="00BD2ACF"/>
    <w:rsid w:val="00BD4436"/>
    <w:rsid w:val="00BD4898"/>
    <w:rsid w:val="00BD4AE9"/>
    <w:rsid w:val="00BD4FCA"/>
    <w:rsid w:val="00BD57EA"/>
    <w:rsid w:val="00BD5813"/>
    <w:rsid w:val="00BD7D45"/>
    <w:rsid w:val="00BE03C1"/>
    <w:rsid w:val="00BE0D6D"/>
    <w:rsid w:val="00BE1003"/>
    <w:rsid w:val="00BE1A6F"/>
    <w:rsid w:val="00BE1BC8"/>
    <w:rsid w:val="00BE244A"/>
    <w:rsid w:val="00BE34A7"/>
    <w:rsid w:val="00BE3B82"/>
    <w:rsid w:val="00BE4C9A"/>
    <w:rsid w:val="00BE524F"/>
    <w:rsid w:val="00BE64CD"/>
    <w:rsid w:val="00BE6EC3"/>
    <w:rsid w:val="00BE79BC"/>
    <w:rsid w:val="00BF041A"/>
    <w:rsid w:val="00BF090A"/>
    <w:rsid w:val="00BF10EC"/>
    <w:rsid w:val="00BF1F08"/>
    <w:rsid w:val="00BF2DD1"/>
    <w:rsid w:val="00BF4164"/>
    <w:rsid w:val="00BF4226"/>
    <w:rsid w:val="00BF4DA3"/>
    <w:rsid w:val="00BF4DCE"/>
    <w:rsid w:val="00BF6CD1"/>
    <w:rsid w:val="00BF6ED8"/>
    <w:rsid w:val="00BF7A2F"/>
    <w:rsid w:val="00BF7B5D"/>
    <w:rsid w:val="00C0155C"/>
    <w:rsid w:val="00C01601"/>
    <w:rsid w:val="00C01FF5"/>
    <w:rsid w:val="00C022EA"/>
    <w:rsid w:val="00C03DE1"/>
    <w:rsid w:val="00C046F3"/>
    <w:rsid w:val="00C04EBE"/>
    <w:rsid w:val="00C07458"/>
    <w:rsid w:val="00C079FE"/>
    <w:rsid w:val="00C07E34"/>
    <w:rsid w:val="00C10C5F"/>
    <w:rsid w:val="00C11521"/>
    <w:rsid w:val="00C119D2"/>
    <w:rsid w:val="00C11D66"/>
    <w:rsid w:val="00C123DB"/>
    <w:rsid w:val="00C13398"/>
    <w:rsid w:val="00C1374A"/>
    <w:rsid w:val="00C13A0C"/>
    <w:rsid w:val="00C14A1C"/>
    <w:rsid w:val="00C14F36"/>
    <w:rsid w:val="00C15AFA"/>
    <w:rsid w:val="00C15E23"/>
    <w:rsid w:val="00C17522"/>
    <w:rsid w:val="00C17546"/>
    <w:rsid w:val="00C17797"/>
    <w:rsid w:val="00C179F3"/>
    <w:rsid w:val="00C179FE"/>
    <w:rsid w:val="00C20448"/>
    <w:rsid w:val="00C20B35"/>
    <w:rsid w:val="00C21DE9"/>
    <w:rsid w:val="00C21E51"/>
    <w:rsid w:val="00C22CB4"/>
    <w:rsid w:val="00C23287"/>
    <w:rsid w:val="00C238A6"/>
    <w:rsid w:val="00C24289"/>
    <w:rsid w:val="00C245FE"/>
    <w:rsid w:val="00C247C2"/>
    <w:rsid w:val="00C24935"/>
    <w:rsid w:val="00C26420"/>
    <w:rsid w:val="00C27366"/>
    <w:rsid w:val="00C2770A"/>
    <w:rsid w:val="00C3064B"/>
    <w:rsid w:val="00C30BCF"/>
    <w:rsid w:val="00C3152F"/>
    <w:rsid w:val="00C31B72"/>
    <w:rsid w:val="00C32753"/>
    <w:rsid w:val="00C32FBF"/>
    <w:rsid w:val="00C332DA"/>
    <w:rsid w:val="00C33638"/>
    <w:rsid w:val="00C337E2"/>
    <w:rsid w:val="00C339E6"/>
    <w:rsid w:val="00C33AF0"/>
    <w:rsid w:val="00C33E5B"/>
    <w:rsid w:val="00C354D3"/>
    <w:rsid w:val="00C3550E"/>
    <w:rsid w:val="00C36365"/>
    <w:rsid w:val="00C366E8"/>
    <w:rsid w:val="00C37FE0"/>
    <w:rsid w:val="00C41107"/>
    <w:rsid w:val="00C4139B"/>
    <w:rsid w:val="00C41C35"/>
    <w:rsid w:val="00C42CAC"/>
    <w:rsid w:val="00C44159"/>
    <w:rsid w:val="00C44D18"/>
    <w:rsid w:val="00C45CE5"/>
    <w:rsid w:val="00C46BF1"/>
    <w:rsid w:val="00C46E66"/>
    <w:rsid w:val="00C50095"/>
    <w:rsid w:val="00C523BD"/>
    <w:rsid w:val="00C52D9B"/>
    <w:rsid w:val="00C53164"/>
    <w:rsid w:val="00C5316A"/>
    <w:rsid w:val="00C5427C"/>
    <w:rsid w:val="00C542BD"/>
    <w:rsid w:val="00C548E5"/>
    <w:rsid w:val="00C54F08"/>
    <w:rsid w:val="00C552D9"/>
    <w:rsid w:val="00C5798A"/>
    <w:rsid w:val="00C60A2E"/>
    <w:rsid w:val="00C60A87"/>
    <w:rsid w:val="00C613DF"/>
    <w:rsid w:val="00C62FE5"/>
    <w:rsid w:val="00C63930"/>
    <w:rsid w:val="00C64943"/>
    <w:rsid w:val="00C65868"/>
    <w:rsid w:val="00C661CD"/>
    <w:rsid w:val="00C66210"/>
    <w:rsid w:val="00C675FA"/>
    <w:rsid w:val="00C67744"/>
    <w:rsid w:val="00C7033A"/>
    <w:rsid w:val="00C70795"/>
    <w:rsid w:val="00C715E6"/>
    <w:rsid w:val="00C7257C"/>
    <w:rsid w:val="00C731F2"/>
    <w:rsid w:val="00C737BC"/>
    <w:rsid w:val="00C73B18"/>
    <w:rsid w:val="00C73F0F"/>
    <w:rsid w:val="00C751B7"/>
    <w:rsid w:val="00C75459"/>
    <w:rsid w:val="00C7560C"/>
    <w:rsid w:val="00C75968"/>
    <w:rsid w:val="00C7644A"/>
    <w:rsid w:val="00C77F39"/>
    <w:rsid w:val="00C80121"/>
    <w:rsid w:val="00C81D59"/>
    <w:rsid w:val="00C820E4"/>
    <w:rsid w:val="00C82C13"/>
    <w:rsid w:val="00C836D4"/>
    <w:rsid w:val="00C83B3F"/>
    <w:rsid w:val="00C83C3E"/>
    <w:rsid w:val="00C8479F"/>
    <w:rsid w:val="00C852FE"/>
    <w:rsid w:val="00C85414"/>
    <w:rsid w:val="00C85D71"/>
    <w:rsid w:val="00C85FD7"/>
    <w:rsid w:val="00C86EFA"/>
    <w:rsid w:val="00C8739D"/>
    <w:rsid w:val="00C90598"/>
    <w:rsid w:val="00C91049"/>
    <w:rsid w:val="00C916F1"/>
    <w:rsid w:val="00C91D3C"/>
    <w:rsid w:val="00C926EC"/>
    <w:rsid w:val="00C96586"/>
    <w:rsid w:val="00C96B9A"/>
    <w:rsid w:val="00C9778C"/>
    <w:rsid w:val="00C9790B"/>
    <w:rsid w:val="00C97B06"/>
    <w:rsid w:val="00CA0292"/>
    <w:rsid w:val="00CA0F50"/>
    <w:rsid w:val="00CA1955"/>
    <w:rsid w:val="00CA1E12"/>
    <w:rsid w:val="00CA3700"/>
    <w:rsid w:val="00CA4277"/>
    <w:rsid w:val="00CA44D9"/>
    <w:rsid w:val="00CA5C88"/>
    <w:rsid w:val="00CA5F1D"/>
    <w:rsid w:val="00CA5F6E"/>
    <w:rsid w:val="00CA7B36"/>
    <w:rsid w:val="00CB0C5D"/>
    <w:rsid w:val="00CB1620"/>
    <w:rsid w:val="00CB1885"/>
    <w:rsid w:val="00CB1E16"/>
    <w:rsid w:val="00CB247C"/>
    <w:rsid w:val="00CB2E41"/>
    <w:rsid w:val="00CB3783"/>
    <w:rsid w:val="00CB3909"/>
    <w:rsid w:val="00CB6205"/>
    <w:rsid w:val="00CB63A9"/>
    <w:rsid w:val="00CB6477"/>
    <w:rsid w:val="00CB734B"/>
    <w:rsid w:val="00CC0AAA"/>
    <w:rsid w:val="00CC0C80"/>
    <w:rsid w:val="00CC2176"/>
    <w:rsid w:val="00CC3FCC"/>
    <w:rsid w:val="00CC449C"/>
    <w:rsid w:val="00CC49FC"/>
    <w:rsid w:val="00CC5B20"/>
    <w:rsid w:val="00CC5B80"/>
    <w:rsid w:val="00CC637B"/>
    <w:rsid w:val="00CC6B18"/>
    <w:rsid w:val="00CD1EA2"/>
    <w:rsid w:val="00CD32E6"/>
    <w:rsid w:val="00CD3E64"/>
    <w:rsid w:val="00CD4ADD"/>
    <w:rsid w:val="00CD60E9"/>
    <w:rsid w:val="00CD61DF"/>
    <w:rsid w:val="00CD6454"/>
    <w:rsid w:val="00CD7DDB"/>
    <w:rsid w:val="00CE0A80"/>
    <w:rsid w:val="00CE0A9C"/>
    <w:rsid w:val="00CE0E6E"/>
    <w:rsid w:val="00CE124F"/>
    <w:rsid w:val="00CE215E"/>
    <w:rsid w:val="00CE2669"/>
    <w:rsid w:val="00CE2D49"/>
    <w:rsid w:val="00CE4413"/>
    <w:rsid w:val="00CE4BAE"/>
    <w:rsid w:val="00CE4E48"/>
    <w:rsid w:val="00CE73EC"/>
    <w:rsid w:val="00CF04D8"/>
    <w:rsid w:val="00CF0B67"/>
    <w:rsid w:val="00CF4D12"/>
    <w:rsid w:val="00CF5236"/>
    <w:rsid w:val="00CF531C"/>
    <w:rsid w:val="00CF5665"/>
    <w:rsid w:val="00CF58E4"/>
    <w:rsid w:val="00CF604F"/>
    <w:rsid w:val="00CF7E72"/>
    <w:rsid w:val="00D0111E"/>
    <w:rsid w:val="00D01641"/>
    <w:rsid w:val="00D029EB"/>
    <w:rsid w:val="00D02A07"/>
    <w:rsid w:val="00D02EA8"/>
    <w:rsid w:val="00D0321A"/>
    <w:rsid w:val="00D0329A"/>
    <w:rsid w:val="00D03737"/>
    <w:rsid w:val="00D038D1"/>
    <w:rsid w:val="00D041C7"/>
    <w:rsid w:val="00D04A82"/>
    <w:rsid w:val="00D04ACD"/>
    <w:rsid w:val="00D0719E"/>
    <w:rsid w:val="00D10DF0"/>
    <w:rsid w:val="00D11E8F"/>
    <w:rsid w:val="00D11EA3"/>
    <w:rsid w:val="00D13B9A"/>
    <w:rsid w:val="00D14E2E"/>
    <w:rsid w:val="00D15C87"/>
    <w:rsid w:val="00D15CF1"/>
    <w:rsid w:val="00D15DF0"/>
    <w:rsid w:val="00D16AEB"/>
    <w:rsid w:val="00D16D98"/>
    <w:rsid w:val="00D17377"/>
    <w:rsid w:val="00D20677"/>
    <w:rsid w:val="00D20781"/>
    <w:rsid w:val="00D2198D"/>
    <w:rsid w:val="00D22B69"/>
    <w:rsid w:val="00D23EAD"/>
    <w:rsid w:val="00D2418F"/>
    <w:rsid w:val="00D2454F"/>
    <w:rsid w:val="00D24999"/>
    <w:rsid w:val="00D24C05"/>
    <w:rsid w:val="00D309A9"/>
    <w:rsid w:val="00D31863"/>
    <w:rsid w:val="00D31D21"/>
    <w:rsid w:val="00D332A3"/>
    <w:rsid w:val="00D33AB8"/>
    <w:rsid w:val="00D3473F"/>
    <w:rsid w:val="00D348AE"/>
    <w:rsid w:val="00D34BC9"/>
    <w:rsid w:val="00D377E5"/>
    <w:rsid w:val="00D40059"/>
    <w:rsid w:val="00D40413"/>
    <w:rsid w:val="00D40A40"/>
    <w:rsid w:val="00D412DF"/>
    <w:rsid w:val="00D44315"/>
    <w:rsid w:val="00D449FF"/>
    <w:rsid w:val="00D44D2C"/>
    <w:rsid w:val="00D45732"/>
    <w:rsid w:val="00D46907"/>
    <w:rsid w:val="00D472DD"/>
    <w:rsid w:val="00D47BD2"/>
    <w:rsid w:val="00D47D5B"/>
    <w:rsid w:val="00D5013E"/>
    <w:rsid w:val="00D50985"/>
    <w:rsid w:val="00D50D7B"/>
    <w:rsid w:val="00D51655"/>
    <w:rsid w:val="00D5278E"/>
    <w:rsid w:val="00D52EAE"/>
    <w:rsid w:val="00D54A2A"/>
    <w:rsid w:val="00D54C21"/>
    <w:rsid w:val="00D54CB5"/>
    <w:rsid w:val="00D555EF"/>
    <w:rsid w:val="00D60B16"/>
    <w:rsid w:val="00D6249A"/>
    <w:rsid w:val="00D6638C"/>
    <w:rsid w:val="00D678AE"/>
    <w:rsid w:val="00D706CA"/>
    <w:rsid w:val="00D7076D"/>
    <w:rsid w:val="00D70C1C"/>
    <w:rsid w:val="00D71C0E"/>
    <w:rsid w:val="00D725B0"/>
    <w:rsid w:val="00D726FD"/>
    <w:rsid w:val="00D7279D"/>
    <w:rsid w:val="00D73B1E"/>
    <w:rsid w:val="00D7423F"/>
    <w:rsid w:val="00D7483F"/>
    <w:rsid w:val="00D74CD3"/>
    <w:rsid w:val="00D75E80"/>
    <w:rsid w:val="00D76023"/>
    <w:rsid w:val="00D76DBA"/>
    <w:rsid w:val="00D77AFD"/>
    <w:rsid w:val="00D77FA0"/>
    <w:rsid w:val="00D802DF"/>
    <w:rsid w:val="00D8037C"/>
    <w:rsid w:val="00D807E7"/>
    <w:rsid w:val="00D8109C"/>
    <w:rsid w:val="00D83966"/>
    <w:rsid w:val="00D841B8"/>
    <w:rsid w:val="00D84573"/>
    <w:rsid w:val="00D850D5"/>
    <w:rsid w:val="00D85945"/>
    <w:rsid w:val="00D85CDD"/>
    <w:rsid w:val="00D8678E"/>
    <w:rsid w:val="00D87326"/>
    <w:rsid w:val="00D87463"/>
    <w:rsid w:val="00D87577"/>
    <w:rsid w:val="00D875F1"/>
    <w:rsid w:val="00D87CB8"/>
    <w:rsid w:val="00D90342"/>
    <w:rsid w:val="00D9061E"/>
    <w:rsid w:val="00D9142F"/>
    <w:rsid w:val="00D91A0B"/>
    <w:rsid w:val="00D91A6F"/>
    <w:rsid w:val="00D93088"/>
    <w:rsid w:val="00D93321"/>
    <w:rsid w:val="00D965DE"/>
    <w:rsid w:val="00D973AB"/>
    <w:rsid w:val="00DA0595"/>
    <w:rsid w:val="00DA0600"/>
    <w:rsid w:val="00DA1EE7"/>
    <w:rsid w:val="00DA2192"/>
    <w:rsid w:val="00DA319B"/>
    <w:rsid w:val="00DA3677"/>
    <w:rsid w:val="00DA3C1B"/>
    <w:rsid w:val="00DA4F8F"/>
    <w:rsid w:val="00DA515B"/>
    <w:rsid w:val="00DA5DE1"/>
    <w:rsid w:val="00DA69D3"/>
    <w:rsid w:val="00DB0508"/>
    <w:rsid w:val="00DB0649"/>
    <w:rsid w:val="00DB165A"/>
    <w:rsid w:val="00DB3C70"/>
    <w:rsid w:val="00DB3FAB"/>
    <w:rsid w:val="00DB404C"/>
    <w:rsid w:val="00DB42E9"/>
    <w:rsid w:val="00DB4F88"/>
    <w:rsid w:val="00DB560D"/>
    <w:rsid w:val="00DB59AA"/>
    <w:rsid w:val="00DB5FD9"/>
    <w:rsid w:val="00DB69DA"/>
    <w:rsid w:val="00DB7336"/>
    <w:rsid w:val="00DB7584"/>
    <w:rsid w:val="00DB7769"/>
    <w:rsid w:val="00DB7CB1"/>
    <w:rsid w:val="00DC07C4"/>
    <w:rsid w:val="00DC21F3"/>
    <w:rsid w:val="00DC2969"/>
    <w:rsid w:val="00DC2A86"/>
    <w:rsid w:val="00DC4022"/>
    <w:rsid w:val="00DC5125"/>
    <w:rsid w:val="00DC64FD"/>
    <w:rsid w:val="00DC6CAC"/>
    <w:rsid w:val="00DC705B"/>
    <w:rsid w:val="00DD2A94"/>
    <w:rsid w:val="00DD2B07"/>
    <w:rsid w:val="00DD437E"/>
    <w:rsid w:val="00DD52A4"/>
    <w:rsid w:val="00DD53FE"/>
    <w:rsid w:val="00DD591E"/>
    <w:rsid w:val="00DD5B79"/>
    <w:rsid w:val="00DD5D75"/>
    <w:rsid w:val="00DD60E2"/>
    <w:rsid w:val="00DD68D6"/>
    <w:rsid w:val="00DD7917"/>
    <w:rsid w:val="00DE02CA"/>
    <w:rsid w:val="00DE0DEC"/>
    <w:rsid w:val="00DE217A"/>
    <w:rsid w:val="00DE29BA"/>
    <w:rsid w:val="00DE3BBE"/>
    <w:rsid w:val="00DE3CFA"/>
    <w:rsid w:val="00DE4539"/>
    <w:rsid w:val="00DE4A36"/>
    <w:rsid w:val="00DE5163"/>
    <w:rsid w:val="00DE597B"/>
    <w:rsid w:val="00DE5B6B"/>
    <w:rsid w:val="00DE6BF6"/>
    <w:rsid w:val="00DE7765"/>
    <w:rsid w:val="00DF0564"/>
    <w:rsid w:val="00DF0C71"/>
    <w:rsid w:val="00DF1E98"/>
    <w:rsid w:val="00DF234B"/>
    <w:rsid w:val="00DF2472"/>
    <w:rsid w:val="00DF2513"/>
    <w:rsid w:val="00DF2727"/>
    <w:rsid w:val="00DF294C"/>
    <w:rsid w:val="00DF3477"/>
    <w:rsid w:val="00DF351A"/>
    <w:rsid w:val="00DF3813"/>
    <w:rsid w:val="00DF3BEA"/>
    <w:rsid w:val="00DF448E"/>
    <w:rsid w:val="00DF4F3B"/>
    <w:rsid w:val="00DF59E3"/>
    <w:rsid w:val="00DF6031"/>
    <w:rsid w:val="00DF65AA"/>
    <w:rsid w:val="00DF6A17"/>
    <w:rsid w:val="00DF6AA0"/>
    <w:rsid w:val="00DF6D18"/>
    <w:rsid w:val="00DF771B"/>
    <w:rsid w:val="00DF7C74"/>
    <w:rsid w:val="00DF7ECB"/>
    <w:rsid w:val="00E00802"/>
    <w:rsid w:val="00E012F9"/>
    <w:rsid w:val="00E014C9"/>
    <w:rsid w:val="00E01E56"/>
    <w:rsid w:val="00E033F5"/>
    <w:rsid w:val="00E0362D"/>
    <w:rsid w:val="00E04ABD"/>
    <w:rsid w:val="00E04C91"/>
    <w:rsid w:val="00E04EB7"/>
    <w:rsid w:val="00E05281"/>
    <w:rsid w:val="00E07B5C"/>
    <w:rsid w:val="00E12A39"/>
    <w:rsid w:val="00E12A58"/>
    <w:rsid w:val="00E12ED7"/>
    <w:rsid w:val="00E12F3D"/>
    <w:rsid w:val="00E132A8"/>
    <w:rsid w:val="00E134E4"/>
    <w:rsid w:val="00E13A1F"/>
    <w:rsid w:val="00E13CB9"/>
    <w:rsid w:val="00E14048"/>
    <w:rsid w:val="00E140FB"/>
    <w:rsid w:val="00E14ADE"/>
    <w:rsid w:val="00E151D5"/>
    <w:rsid w:val="00E15290"/>
    <w:rsid w:val="00E16332"/>
    <w:rsid w:val="00E166CD"/>
    <w:rsid w:val="00E166D1"/>
    <w:rsid w:val="00E16AF9"/>
    <w:rsid w:val="00E20927"/>
    <w:rsid w:val="00E20EBF"/>
    <w:rsid w:val="00E22BAC"/>
    <w:rsid w:val="00E23175"/>
    <w:rsid w:val="00E23C6D"/>
    <w:rsid w:val="00E243E3"/>
    <w:rsid w:val="00E25238"/>
    <w:rsid w:val="00E256C4"/>
    <w:rsid w:val="00E274D2"/>
    <w:rsid w:val="00E30618"/>
    <w:rsid w:val="00E30629"/>
    <w:rsid w:val="00E30CB8"/>
    <w:rsid w:val="00E32104"/>
    <w:rsid w:val="00E32C1C"/>
    <w:rsid w:val="00E32F9D"/>
    <w:rsid w:val="00E3318C"/>
    <w:rsid w:val="00E33407"/>
    <w:rsid w:val="00E34887"/>
    <w:rsid w:val="00E35630"/>
    <w:rsid w:val="00E35D5E"/>
    <w:rsid w:val="00E3783E"/>
    <w:rsid w:val="00E40073"/>
    <w:rsid w:val="00E406AE"/>
    <w:rsid w:val="00E406CB"/>
    <w:rsid w:val="00E406D4"/>
    <w:rsid w:val="00E40703"/>
    <w:rsid w:val="00E411B7"/>
    <w:rsid w:val="00E41706"/>
    <w:rsid w:val="00E435D8"/>
    <w:rsid w:val="00E457F8"/>
    <w:rsid w:val="00E45833"/>
    <w:rsid w:val="00E45BEE"/>
    <w:rsid w:val="00E464C9"/>
    <w:rsid w:val="00E464EF"/>
    <w:rsid w:val="00E47088"/>
    <w:rsid w:val="00E50285"/>
    <w:rsid w:val="00E50501"/>
    <w:rsid w:val="00E51F99"/>
    <w:rsid w:val="00E52E0C"/>
    <w:rsid w:val="00E52F25"/>
    <w:rsid w:val="00E5347F"/>
    <w:rsid w:val="00E53566"/>
    <w:rsid w:val="00E53867"/>
    <w:rsid w:val="00E5513D"/>
    <w:rsid w:val="00E55699"/>
    <w:rsid w:val="00E55752"/>
    <w:rsid w:val="00E56753"/>
    <w:rsid w:val="00E567F4"/>
    <w:rsid w:val="00E56B29"/>
    <w:rsid w:val="00E56CBF"/>
    <w:rsid w:val="00E56E95"/>
    <w:rsid w:val="00E56F92"/>
    <w:rsid w:val="00E576E6"/>
    <w:rsid w:val="00E60017"/>
    <w:rsid w:val="00E60780"/>
    <w:rsid w:val="00E609D9"/>
    <w:rsid w:val="00E611A3"/>
    <w:rsid w:val="00E62C1B"/>
    <w:rsid w:val="00E63361"/>
    <w:rsid w:val="00E63A36"/>
    <w:rsid w:val="00E63C9B"/>
    <w:rsid w:val="00E63E4B"/>
    <w:rsid w:val="00E63F57"/>
    <w:rsid w:val="00E641C3"/>
    <w:rsid w:val="00E647B9"/>
    <w:rsid w:val="00E6654F"/>
    <w:rsid w:val="00E6684C"/>
    <w:rsid w:val="00E66DDB"/>
    <w:rsid w:val="00E66EB7"/>
    <w:rsid w:val="00E67A72"/>
    <w:rsid w:val="00E67F9B"/>
    <w:rsid w:val="00E71C3A"/>
    <w:rsid w:val="00E73A2C"/>
    <w:rsid w:val="00E74382"/>
    <w:rsid w:val="00E74CA2"/>
    <w:rsid w:val="00E75053"/>
    <w:rsid w:val="00E75C5D"/>
    <w:rsid w:val="00E76A37"/>
    <w:rsid w:val="00E773E0"/>
    <w:rsid w:val="00E77CB7"/>
    <w:rsid w:val="00E80016"/>
    <w:rsid w:val="00E809A7"/>
    <w:rsid w:val="00E8140D"/>
    <w:rsid w:val="00E82722"/>
    <w:rsid w:val="00E838BB"/>
    <w:rsid w:val="00E840C0"/>
    <w:rsid w:val="00E84E18"/>
    <w:rsid w:val="00E915C4"/>
    <w:rsid w:val="00E9221F"/>
    <w:rsid w:val="00E9380E"/>
    <w:rsid w:val="00E940AC"/>
    <w:rsid w:val="00E955FF"/>
    <w:rsid w:val="00E962BA"/>
    <w:rsid w:val="00E96406"/>
    <w:rsid w:val="00E96CE3"/>
    <w:rsid w:val="00E97019"/>
    <w:rsid w:val="00E97A18"/>
    <w:rsid w:val="00EA036C"/>
    <w:rsid w:val="00EA099E"/>
    <w:rsid w:val="00EA120C"/>
    <w:rsid w:val="00EA1D9B"/>
    <w:rsid w:val="00EA2B09"/>
    <w:rsid w:val="00EA35DF"/>
    <w:rsid w:val="00EA4209"/>
    <w:rsid w:val="00EA43DF"/>
    <w:rsid w:val="00EA5A50"/>
    <w:rsid w:val="00EB0054"/>
    <w:rsid w:val="00EB3021"/>
    <w:rsid w:val="00EB4128"/>
    <w:rsid w:val="00EB4B2D"/>
    <w:rsid w:val="00EB5082"/>
    <w:rsid w:val="00EB5D42"/>
    <w:rsid w:val="00EB6099"/>
    <w:rsid w:val="00EB70FA"/>
    <w:rsid w:val="00EB715D"/>
    <w:rsid w:val="00EC01E8"/>
    <w:rsid w:val="00EC20F5"/>
    <w:rsid w:val="00EC288B"/>
    <w:rsid w:val="00EC2A1D"/>
    <w:rsid w:val="00EC306A"/>
    <w:rsid w:val="00EC3462"/>
    <w:rsid w:val="00EC34B0"/>
    <w:rsid w:val="00EC3D11"/>
    <w:rsid w:val="00EC418C"/>
    <w:rsid w:val="00EC4342"/>
    <w:rsid w:val="00EC458A"/>
    <w:rsid w:val="00EC57BF"/>
    <w:rsid w:val="00EC6409"/>
    <w:rsid w:val="00EC6F49"/>
    <w:rsid w:val="00EC7D91"/>
    <w:rsid w:val="00ED3E68"/>
    <w:rsid w:val="00ED3E6B"/>
    <w:rsid w:val="00ED4A14"/>
    <w:rsid w:val="00ED4A60"/>
    <w:rsid w:val="00ED6D34"/>
    <w:rsid w:val="00ED76EC"/>
    <w:rsid w:val="00ED7E24"/>
    <w:rsid w:val="00EE0CFE"/>
    <w:rsid w:val="00EE18B6"/>
    <w:rsid w:val="00EE25F5"/>
    <w:rsid w:val="00EE2E51"/>
    <w:rsid w:val="00EE3E8A"/>
    <w:rsid w:val="00EE3F34"/>
    <w:rsid w:val="00EE4DF1"/>
    <w:rsid w:val="00EE5A1B"/>
    <w:rsid w:val="00EE5D74"/>
    <w:rsid w:val="00EE6460"/>
    <w:rsid w:val="00EE6AF8"/>
    <w:rsid w:val="00EE6D95"/>
    <w:rsid w:val="00EE7101"/>
    <w:rsid w:val="00EF0C9D"/>
    <w:rsid w:val="00EF164D"/>
    <w:rsid w:val="00EF1A3B"/>
    <w:rsid w:val="00EF1F66"/>
    <w:rsid w:val="00EF24A5"/>
    <w:rsid w:val="00EF25BA"/>
    <w:rsid w:val="00EF27F6"/>
    <w:rsid w:val="00EF289B"/>
    <w:rsid w:val="00EF2D54"/>
    <w:rsid w:val="00EF391A"/>
    <w:rsid w:val="00EF39A5"/>
    <w:rsid w:val="00EF5DCD"/>
    <w:rsid w:val="00EF608C"/>
    <w:rsid w:val="00EF6B78"/>
    <w:rsid w:val="00EF6F3F"/>
    <w:rsid w:val="00EF7581"/>
    <w:rsid w:val="00EF79A5"/>
    <w:rsid w:val="00F00C04"/>
    <w:rsid w:val="00F00C38"/>
    <w:rsid w:val="00F015A8"/>
    <w:rsid w:val="00F016C7"/>
    <w:rsid w:val="00F01E6A"/>
    <w:rsid w:val="00F035B7"/>
    <w:rsid w:val="00F03797"/>
    <w:rsid w:val="00F03D37"/>
    <w:rsid w:val="00F0507B"/>
    <w:rsid w:val="00F05334"/>
    <w:rsid w:val="00F05987"/>
    <w:rsid w:val="00F0627F"/>
    <w:rsid w:val="00F06367"/>
    <w:rsid w:val="00F06D68"/>
    <w:rsid w:val="00F06FE3"/>
    <w:rsid w:val="00F07D5E"/>
    <w:rsid w:val="00F10300"/>
    <w:rsid w:val="00F1096D"/>
    <w:rsid w:val="00F117F1"/>
    <w:rsid w:val="00F1207D"/>
    <w:rsid w:val="00F121BE"/>
    <w:rsid w:val="00F12724"/>
    <w:rsid w:val="00F12FE1"/>
    <w:rsid w:val="00F1372E"/>
    <w:rsid w:val="00F13883"/>
    <w:rsid w:val="00F139A1"/>
    <w:rsid w:val="00F13B87"/>
    <w:rsid w:val="00F1415E"/>
    <w:rsid w:val="00F147EE"/>
    <w:rsid w:val="00F15426"/>
    <w:rsid w:val="00F16ABF"/>
    <w:rsid w:val="00F17322"/>
    <w:rsid w:val="00F1798A"/>
    <w:rsid w:val="00F2068D"/>
    <w:rsid w:val="00F21D5D"/>
    <w:rsid w:val="00F227A5"/>
    <w:rsid w:val="00F23054"/>
    <w:rsid w:val="00F23351"/>
    <w:rsid w:val="00F2389A"/>
    <w:rsid w:val="00F242D7"/>
    <w:rsid w:val="00F24405"/>
    <w:rsid w:val="00F25235"/>
    <w:rsid w:val="00F25670"/>
    <w:rsid w:val="00F26013"/>
    <w:rsid w:val="00F261E1"/>
    <w:rsid w:val="00F266DC"/>
    <w:rsid w:val="00F30188"/>
    <w:rsid w:val="00F30DEC"/>
    <w:rsid w:val="00F31852"/>
    <w:rsid w:val="00F32CBB"/>
    <w:rsid w:val="00F3363B"/>
    <w:rsid w:val="00F33AD4"/>
    <w:rsid w:val="00F33FF9"/>
    <w:rsid w:val="00F344FF"/>
    <w:rsid w:val="00F347CA"/>
    <w:rsid w:val="00F34911"/>
    <w:rsid w:val="00F3602C"/>
    <w:rsid w:val="00F36643"/>
    <w:rsid w:val="00F37CFB"/>
    <w:rsid w:val="00F406A5"/>
    <w:rsid w:val="00F40BED"/>
    <w:rsid w:val="00F40F26"/>
    <w:rsid w:val="00F40FBD"/>
    <w:rsid w:val="00F410DB"/>
    <w:rsid w:val="00F41DD9"/>
    <w:rsid w:val="00F42407"/>
    <w:rsid w:val="00F4242F"/>
    <w:rsid w:val="00F425EA"/>
    <w:rsid w:val="00F42A01"/>
    <w:rsid w:val="00F42BCE"/>
    <w:rsid w:val="00F4317B"/>
    <w:rsid w:val="00F43630"/>
    <w:rsid w:val="00F43731"/>
    <w:rsid w:val="00F44471"/>
    <w:rsid w:val="00F467B7"/>
    <w:rsid w:val="00F46B40"/>
    <w:rsid w:val="00F47579"/>
    <w:rsid w:val="00F47EDC"/>
    <w:rsid w:val="00F5059B"/>
    <w:rsid w:val="00F50FE3"/>
    <w:rsid w:val="00F51CCC"/>
    <w:rsid w:val="00F51EB7"/>
    <w:rsid w:val="00F52BAF"/>
    <w:rsid w:val="00F52FFA"/>
    <w:rsid w:val="00F5363C"/>
    <w:rsid w:val="00F546CA"/>
    <w:rsid w:val="00F549A8"/>
    <w:rsid w:val="00F54C3B"/>
    <w:rsid w:val="00F55426"/>
    <w:rsid w:val="00F5580C"/>
    <w:rsid w:val="00F55A6D"/>
    <w:rsid w:val="00F56426"/>
    <w:rsid w:val="00F575E8"/>
    <w:rsid w:val="00F5773F"/>
    <w:rsid w:val="00F608F1"/>
    <w:rsid w:val="00F62797"/>
    <w:rsid w:val="00F632E8"/>
    <w:rsid w:val="00F6364D"/>
    <w:rsid w:val="00F63823"/>
    <w:rsid w:val="00F64888"/>
    <w:rsid w:val="00F64A82"/>
    <w:rsid w:val="00F64E11"/>
    <w:rsid w:val="00F64F11"/>
    <w:rsid w:val="00F6607F"/>
    <w:rsid w:val="00F6740A"/>
    <w:rsid w:val="00F709FF"/>
    <w:rsid w:val="00F70F79"/>
    <w:rsid w:val="00F71F48"/>
    <w:rsid w:val="00F7201C"/>
    <w:rsid w:val="00F724DB"/>
    <w:rsid w:val="00F728BC"/>
    <w:rsid w:val="00F72F51"/>
    <w:rsid w:val="00F73DA8"/>
    <w:rsid w:val="00F75289"/>
    <w:rsid w:val="00F7689F"/>
    <w:rsid w:val="00F76E07"/>
    <w:rsid w:val="00F773F5"/>
    <w:rsid w:val="00F77D2D"/>
    <w:rsid w:val="00F81786"/>
    <w:rsid w:val="00F818E4"/>
    <w:rsid w:val="00F81D7B"/>
    <w:rsid w:val="00F8320E"/>
    <w:rsid w:val="00F834AC"/>
    <w:rsid w:val="00F83525"/>
    <w:rsid w:val="00F83558"/>
    <w:rsid w:val="00F84A67"/>
    <w:rsid w:val="00F854A1"/>
    <w:rsid w:val="00F85A08"/>
    <w:rsid w:val="00F85F8F"/>
    <w:rsid w:val="00F870D2"/>
    <w:rsid w:val="00F87209"/>
    <w:rsid w:val="00F87E66"/>
    <w:rsid w:val="00F90310"/>
    <w:rsid w:val="00F90322"/>
    <w:rsid w:val="00F90FC9"/>
    <w:rsid w:val="00F91801"/>
    <w:rsid w:val="00F91958"/>
    <w:rsid w:val="00F91C1E"/>
    <w:rsid w:val="00F91D63"/>
    <w:rsid w:val="00F92150"/>
    <w:rsid w:val="00F92275"/>
    <w:rsid w:val="00F92CB0"/>
    <w:rsid w:val="00F93307"/>
    <w:rsid w:val="00F935C9"/>
    <w:rsid w:val="00F946E0"/>
    <w:rsid w:val="00F96A11"/>
    <w:rsid w:val="00F96D99"/>
    <w:rsid w:val="00F96DC5"/>
    <w:rsid w:val="00F97986"/>
    <w:rsid w:val="00F97E67"/>
    <w:rsid w:val="00FA0885"/>
    <w:rsid w:val="00FA2197"/>
    <w:rsid w:val="00FA2627"/>
    <w:rsid w:val="00FA2AAA"/>
    <w:rsid w:val="00FA34D6"/>
    <w:rsid w:val="00FA36F7"/>
    <w:rsid w:val="00FA3B86"/>
    <w:rsid w:val="00FA3F9C"/>
    <w:rsid w:val="00FA4837"/>
    <w:rsid w:val="00FA4AEA"/>
    <w:rsid w:val="00FA5215"/>
    <w:rsid w:val="00FA5771"/>
    <w:rsid w:val="00FA5E0B"/>
    <w:rsid w:val="00FA630B"/>
    <w:rsid w:val="00FA6A33"/>
    <w:rsid w:val="00FB0038"/>
    <w:rsid w:val="00FB1CDA"/>
    <w:rsid w:val="00FB24D1"/>
    <w:rsid w:val="00FB26A2"/>
    <w:rsid w:val="00FB3537"/>
    <w:rsid w:val="00FB67E9"/>
    <w:rsid w:val="00FB6FB6"/>
    <w:rsid w:val="00FB7CBD"/>
    <w:rsid w:val="00FC0081"/>
    <w:rsid w:val="00FC11C2"/>
    <w:rsid w:val="00FC1573"/>
    <w:rsid w:val="00FC1ACD"/>
    <w:rsid w:val="00FC328F"/>
    <w:rsid w:val="00FC3737"/>
    <w:rsid w:val="00FC44FD"/>
    <w:rsid w:val="00FC53C3"/>
    <w:rsid w:val="00FC7053"/>
    <w:rsid w:val="00FC7BA1"/>
    <w:rsid w:val="00FC7E95"/>
    <w:rsid w:val="00FD2D62"/>
    <w:rsid w:val="00FD393D"/>
    <w:rsid w:val="00FD3B49"/>
    <w:rsid w:val="00FD3C32"/>
    <w:rsid w:val="00FD690F"/>
    <w:rsid w:val="00FD70C8"/>
    <w:rsid w:val="00FD72D1"/>
    <w:rsid w:val="00FE0048"/>
    <w:rsid w:val="00FE0AB5"/>
    <w:rsid w:val="00FE1D0D"/>
    <w:rsid w:val="00FE1F54"/>
    <w:rsid w:val="00FE2733"/>
    <w:rsid w:val="00FE3597"/>
    <w:rsid w:val="00FE3ACF"/>
    <w:rsid w:val="00FE41B4"/>
    <w:rsid w:val="00FE4A73"/>
    <w:rsid w:val="00FE717E"/>
    <w:rsid w:val="00FE7B29"/>
    <w:rsid w:val="00FF052F"/>
    <w:rsid w:val="00FF0899"/>
    <w:rsid w:val="00FF11DB"/>
    <w:rsid w:val="00FF16C0"/>
    <w:rsid w:val="00FF1A73"/>
    <w:rsid w:val="00FF1B15"/>
    <w:rsid w:val="00FF256A"/>
    <w:rsid w:val="00FF27EA"/>
    <w:rsid w:val="00FF4110"/>
    <w:rsid w:val="00FF434B"/>
    <w:rsid w:val="00FF61A7"/>
    <w:rsid w:val="00FF778C"/>
    <w:rsid w:val="00FF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f88608" stroke="f">
      <v:fill color="#f88608" opacity="42598f"/>
      <v:stroke on="f"/>
      <o:colormru v:ext="edit" colors="#0075b0"/>
    </o:shapedefaults>
    <o:shapelayout v:ext="edit">
      <o:idmap v:ext="edit" data="2"/>
    </o:shapelayout>
  </w:shapeDefaults>
  <w:decimalSymbol w:val="."/>
  <w:listSeparator w:val=","/>
  <w14:docId w14:val="1D74E1C4"/>
  <w15:docId w15:val="{84152012-F0FD-4EB0-BC24-E53829CD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4A82"/>
    <w:pPr>
      <w:spacing w:line="280" w:lineRule="atLeast"/>
    </w:pPr>
  </w:style>
  <w:style w:type="paragraph" w:styleId="Heading1">
    <w:name w:val="heading 1"/>
    <w:basedOn w:val="Normal"/>
    <w:next w:val="BodyText"/>
    <w:link w:val="Heading1Char"/>
    <w:qFormat/>
    <w:rsid w:val="006B1B2D"/>
    <w:pPr>
      <w:keepNext/>
      <w:keepLines/>
      <w:numPr>
        <w:numId w:val="7"/>
      </w:numPr>
      <w:spacing w:before="200" w:after="200"/>
      <w:outlineLvl w:val="0"/>
    </w:pPr>
    <w:rPr>
      <w:rFonts w:ascii="Segoe UI" w:eastAsia="Times New Roman" w:hAnsi="Segoe UI"/>
      <w:b/>
      <w:bCs/>
      <w:color w:val="595959" w:themeColor="text1" w:themeTint="A6"/>
      <w:sz w:val="24"/>
      <w:szCs w:val="28"/>
    </w:rPr>
  </w:style>
  <w:style w:type="paragraph" w:styleId="Heading2">
    <w:name w:val="heading 2"/>
    <w:basedOn w:val="Normal"/>
    <w:next w:val="BodyText"/>
    <w:link w:val="Heading2Char"/>
    <w:qFormat/>
    <w:rsid w:val="006B1B2D"/>
    <w:pPr>
      <w:keepNext/>
      <w:keepLines/>
      <w:numPr>
        <w:ilvl w:val="1"/>
        <w:numId w:val="7"/>
      </w:numPr>
      <w:spacing w:before="200" w:after="200"/>
      <w:outlineLvl w:val="1"/>
    </w:pPr>
    <w:rPr>
      <w:rFonts w:ascii="Segoe UI" w:eastAsia="Times New Roman" w:hAnsi="Segoe UI"/>
      <w:b/>
      <w:bCs/>
      <w:color w:val="005D86"/>
      <w:sz w:val="22"/>
      <w:szCs w:val="26"/>
    </w:rPr>
  </w:style>
  <w:style w:type="paragraph" w:styleId="Heading3">
    <w:name w:val="heading 3"/>
    <w:aliases w:val="H3"/>
    <w:basedOn w:val="Normal"/>
    <w:next w:val="BodyText"/>
    <w:link w:val="Heading3Char"/>
    <w:qFormat/>
    <w:rsid w:val="009439A5"/>
    <w:pPr>
      <w:keepNext/>
      <w:keepLines/>
      <w:numPr>
        <w:ilvl w:val="2"/>
        <w:numId w:val="7"/>
      </w:numPr>
      <w:spacing w:before="200" w:after="200"/>
      <w:outlineLvl w:val="2"/>
    </w:pPr>
    <w:rPr>
      <w:rFonts w:eastAsia="Times New Roman"/>
      <w:b/>
      <w:bCs/>
      <w:color w:val="005D86"/>
    </w:rPr>
  </w:style>
  <w:style w:type="paragraph" w:styleId="Heading4">
    <w:name w:val="heading 4"/>
    <w:basedOn w:val="Normal"/>
    <w:next w:val="BodyText"/>
    <w:link w:val="Heading4Char"/>
    <w:qFormat/>
    <w:rsid w:val="00A2210A"/>
    <w:pPr>
      <w:keepNext/>
      <w:keepLines/>
      <w:numPr>
        <w:ilvl w:val="3"/>
        <w:numId w:val="7"/>
      </w:numPr>
      <w:spacing w:before="200" w:after="200"/>
      <w:ind w:left="648" w:hanging="648"/>
      <w:outlineLvl w:val="3"/>
    </w:pPr>
    <w:rPr>
      <w:rFonts w:ascii="Segoe UI" w:eastAsia="Times New Roman" w:hAnsi="Segoe UI"/>
      <w:b/>
      <w:bCs/>
      <w:iCs/>
      <w:color w:val="005D86"/>
    </w:rPr>
  </w:style>
  <w:style w:type="paragraph" w:styleId="Heading5">
    <w:name w:val="heading 5"/>
    <w:basedOn w:val="Normal"/>
    <w:next w:val="BodyText"/>
    <w:link w:val="Heading5Char"/>
    <w:qFormat/>
    <w:rsid w:val="003136AA"/>
    <w:pPr>
      <w:keepNext/>
      <w:keepLines/>
      <w:spacing w:before="200" w:after="200"/>
      <w:jc w:val="center"/>
      <w:outlineLvl w:val="4"/>
    </w:pPr>
    <w:rPr>
      <w:rFonts w:eastAsia="Times New Roman"/>
      <w:b/>
      <w:color w:val="000000"/>
    </w:rPr>
  </w:style>
  <w:style w:type="paragraph" w:styleId="Heading6">
    <w:name w:val="heading 6"/>
    <w:basedOn w:val="Normal"/>
    <w:next w:val="Normal"/>
    <w:link w:val="Heading6Char"/>
    <w:semiHidden/>
    <w:qFormat/>
    <w:rsid w:val="00C5427C"/>
    <w:pPr>
      <w:keepNext/>
      <w:keepLines/>
      <w:spacing w:before="200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semiHidden/>
    <w:qFormat/>
    <w:rsid w:val="008C662D"/>
    <w:pPr>
      <w:keepNext/>
      <w:keepLines/>
      <w:spacing w:before="20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semiHidden/>
    <w:qFormat/>
    <w:rsid w:val="004A1BCA"/>
    <w:pPr>
      <w:keepNext/>
      <w:spacing w:line="240" w:lineRule="auto"/>
      <w:outlineLvl w:val="7"/>
    </w:pPr>
    <w:rPr>
      <w:rFonts w:eastAsia="Times New Roman"/>
      <w:b/>
      <w:sz w:val="1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5427C"/>
    <w:pPr>
      <w:keepNext/>
      <w:tabs>
        <w:tab w:val="left" w:pos="5760"/>
      </w:tabs>
      <w:outlineLvl w:val="8"/>
    </w:pPr>
    <w:rPr>
      <w:rFonts w:eastAsia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056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F0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F0E60"/>
  </w:style>
  <w:style w:type="paragraph" w:styleId="Footer">
    <w:name w:val="footer"/>
    <w:basedOn w:val="Normal"/>
    <w:link w:val="FooterChar"/>
    <w:unhideWhenUsed/>
    <w:rsid w:val="009F0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F0E60"/>
  </w:style>
  <w:style w:type="paragraph" w:styleId="BalloonText">
    <w:name w:val="Balloon Text"/>
    <w:basedOn w:val="Normal"/>
    <w:link w:val="BalloonTextChar"/>
    <w:semiHidden/>
    <w:unhideWhenUsed/>
    <w:rsid w:val="00707D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07D40"/>
    <w:rPr>
      <w:rFonts w:ascii="Tahoma" w:hAnsi="Tahoma" w:cs="Tahoma"/>
      <w:sz w:val="16"/>
      <w:szCs w:val="16"/>
    </w:rPr>
  </w:style>
  <w:style w:type="table" w:styleId="ColorfulGrid-Accent6">
    <w:name w:val="Colorful Grid Accent 6"/>
    <w:basedOn w:val="TableNormal"/>
    <w:uiPriority w:val="73"/>
    <w:rsid w:val="00D22B69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Spacing">
    <w:name w:val="No Spacing"/>
    <w:link w:val="NoSpacingChar"/>
    <w:uiPriority w:val="1"/>
    <w:semiHidden/>
    <w:qFormat/>
    <w:rsid w:val="00707D40"/>
  </w:style>
  <w:style w:type="character" w:customStyle="1" w:styleId="LinkChar">
    <w:name w:val="Link Char"/>
    <w:link w:val="Link"/>
    <w:rsid w:val="00C0155C"/>
    <w:rPr>
      <w:rFonts w:ascii="Arial" w:hAnsi="Arial"/>
      <w:color w:val="0000FF"/>
      <w:sz w:val="20"/>
      <w:u w:val="single"/>
    </w:rPr>
  </w:style>
  <w:style w:type="character" w:styleId="SubtleEmphasis">
    <w:name w:val="Subtle Emphasis"/>
    <w:aliases w:val="Italic"/>
    <w:semiHidden/>
    <w:qFormat/>
    <w:rsid w:val="006330FD"/>
    <w:rPr>
      <w:i/>
      <w:iCs/>
      <w:color w:val="000000"/>
    </w:rPr>
  </w:style>
  <w:style w:type="character" w:styleId="IntenseEmphasis">
    <w:name w:val="Intense Emphasis"/>
    <w:semiHidden/>
    <w:qFormat/>
    <w:rsid w:val="00437AD2"/>
    <w:rPr>
      <w:b/>
      <w:bCs/>
      <w:i/>
      <w:iCs/>
      <w:color w:val="000000"/>
    </w:rPr>
  </w:style>
  <w:style w:type="character" w:customStyle="1" w:styleId="Heading7Char">
    <w:name w:val="Heading 7 Char"/>
    <w:link w:val="Heading7"/>
    <w:semiHidden/>
    <w:rsid w:val="00F52BAF"/>
    <w:rPr>
      <w:rFonts w:ascii="Cambria" w:eastAsia="Times New Roman" w:hAnsi="Cambria" w:cs="Times New Roman"/>
      <w:i/>
      <w:iCs/>
      <w:color w:val="404040"/>
      <w:sz w:val="20"/>
    </w:rPr>
  </w:style>
  <w:style w:type="paragraph" w:styleId="TOC1">
    <w:name w:val="toc 1"/>
    <w:basedOn w:val="Normal"/>
    <w:next w:val="Normal"/>
    <w:uiPriority w:val="39"/>
    <w:qFormat/>
    <w:rsid w:val="00275F7E"/>
    <w:pPr>
      <w:tabs>
        <w:tab w:val="left" w:pos="288"/>
        <w:tab w:val="right" w:leader="dot" w:pos="9346"/>
      </w:tabs>
      <w:spacing w:before="120" w:after="120"/>
    </w:pPr>
    <w:rPr>
      <w:rFonts w:eastAsia="Times New Roman"/>
      <w:szCs w:val="24"/>
    </w:rPr>
  </w:style>
  <w:style w:type="paragraph" w:styleId="TOC2">
    <w:name w:val="toc 2"/>
    <w:basedOn w:val="Normal"/>
    <w:next w:val="Normal"/>
    <w:uiPriority w:val="39"/>
    <w:qFormat/>
    <w:rsid w:val="00275F7E"/>
    <w:pPr>
      <w:tabs>
        <w:tab w:val="right" w:pos="1152"/>
        <w:tab w:val="right" w:leader="dot" w:pos="9350"/>
      </w:tabs>
      <w:spacing w:before="120" w:after="120"/>
      <w:ind w:left="216"/>
    </w:pPr>
    <w:rPr>
      <w:rFonts w:eastAsia="Times New Roman"/>
      <w:szCs w:val="24"/>
    </w:rPr>
  </w:style>
  <w:style w:type="character" w:customStyle="1" w:styleId="Heading1Char">
    <w:name w:val="Heading 1 Char"/>
    <w:link w:val="Heading1"/>
    <w:rsid w:val="006B1B2D"/>
    <w:rPr>
      <w:rFonts w:ascii="Segoe UI" w:eastAsia="Times New Roman" w:hAnsi="Segoe UI"/>
      <w:b/>
      <w:bCs/>
      <w:color w:val="595959" w:themeColor="text1" w:themeTint="A6"/>
      <w:sz w:val="24"/>
      <w:szCs w:val="28"/>
    </w:rPr>
  </w:style>
  <w:style w:type="numbering" w:customStyle="1" w:styleId="Note">
    <w:name w:val="Note"/>
    <w:uiPriority w:val="99"/>
    <w:rsid w:val="00984149"/>
    <w:pPr>
      <w:numPr>
        <w:numId w:val="3"/>
      </w:numPr>
    </w:pPr>
  </w:style>
  <w:style w:type="character" w:customStyle="1" w:styleId="Heading2Char">
    <w:name w:val="Heading 2 Char"/>
    <w:link w:val="Heading2"/>
    <w:rsid w:val="006B1B2D"/>
    <w:rPr>
      <w:rFonts w:ascii="Segoe UI" w:eastAsia="Times New Roman" w:hAnsi="Segoe UI"/>
      <w:b/>
      <w:bCs/>
      <w:color w:val="005D86"/>
      <w:sz w:val="22"/>
      <w:szCs w:val="26"/>
    </w:rPr>
  </w:style>
  <w:style w:type="character" w:customStyle="1" w:styleId="Heading4Char">
    <w:name w:val="Heading 4 Char"/>
    <w:link w:val="Heading4"/>
    <w:rsid w:val="00A2210A"/>
    <w:rPr>
      <w:rFonts w:ascii="Segoe UI" w:eastAsia="Times New Roman" w:hAnsi="Segoe UI"/>
      <w:b/>
      <w:bCs/>
      <w:iCs/>
      <w:color w:val="005D86"/>
    </w:rPr>
  </w:style>
  <w:style w:type="character" w:customStyle="1" w:styleId="Heading8Char">
    <w:name w:val="Heading 8 Char"/>
    <w:link w:val="Heading8"/>
    <w:semiHidden/>
    <w:rsid w:val="00F52BAF"/>
    <w:rPr>
      <w:rFonts w:ascii="Arial" w:eastAsia="Times New Roman" w:hAnsi="Arial" w:cs="Times New Roman"/>
      <w:b/>
      <w:sz w:val="18"/>
      <w:szCs w:val="20"/>
    </w:rPr>
  </w:style>
  <w:style w:type="paragraph" w:styleId="CommentText">
    <w:name w:val="annotation text"/>
    <w:basedOn w:val="Normal"/>
    <w:link w:val="CommentTextChar"/>
    <w:semiHidden/>
    <w:rsid w:val="004A1BCA"/>
    <w:pPr>
      <w:spacing w:line="240" w:lineRule="auto"/>
    </w:pPr>
    <w:rPr>
      <w:rFonts w:ascii="Times New Roman" w:eastAsia="Times New Roman" w:hAnsi="Times New Roman"/>
    </w:rPr>
  </w:style>
  <w:style w:type="character" w:customStyle="1" w:styleId="CommentTextChar">
    <w:name w:val="Comment Text Char"/>
    <w:link w:val="CommentText"/>
    <w:semiHidden/>
    <w:rsid w:val="004A1BCA"/>
    <w:rPr>
      <w:rFonts w:ascii="Times New Roman" w:eastAsia="Times New Roman" w:hAnsi="Times New Roman" w:cs="Times New Roman"/>
      <w:sz w:val="20"/>
      <w:szCs w:val="20"/>
    </w:rPr>
  </w:style>
  <w:style w:type="paragraph" w:customStyle="1" w:styleId="Copyright">
    <w:name w:val="Copyright"/>
    <w:basedOn w:val="NoSpacing"/>
    <w:qFormat/>
    <w:rsid w:val="00994CCD"/>
    <w:pPr>
      <w:keepNext/>
      <w:spacing w:line="240" w:lineRule="atLeast"/>
    </w:pPr>
    <w:rPr>
      <w:rFonts w:cs="Arial"/>
      <w:color w:val="4B4B4B"/>
      <w:sz w:val="14"/>
      <w:szCs w:val="16"/>
    </w:rPr>
  </w:style>
  <w:style w:type="paragraph" w:styleId="TOCHeading">
    <w:name w:val="TOC Heading"/>
    <w:next w:val="Normal"/>
    <w:uiPriority w:val="39"/>
    <w:qFormat/>
    <w:rsid w:val="00DB0649"/>
    <w:pPr>
      <w:spacing w:line="280" w:lineRule="atLeast"/>
      <w:jc w:val="center"/>
    </w:pPr>
    <w:rPr>
      <w:rFonts w:cs="Tahoma"/>
      <w:b/>
      <w:color w:val="005D86"/>
      <w:sz w:val="24"/>
      <w:szCs w:val="16"/>
    </w:rPr>
  </w:style>
  <w:style w:type="character" w:customStyle="1" w:styleId="Underline">
    <w:name w:val="Underline"/>
    <w:qFormat/>
    <w:rsid w:val="00634C55"/>
    <w:rPr>
      <w:u w:val="single"/>
    </w:rPr>
  </w:style>
  <w:style w:type="character" w:customStyle="1" w:styleId="Heading3Char">
    <w:name w:val="Heading 3 Char"/>
    <w:aliases w:val="H3 Char"/>
    <w:link w:val="Heading3"/>
    <w:rsid w:val="009439A5"/>
    <w:rPr>
      <w:rFonts w:eastAsia="Times New Roman"/>
      <w:b/>
      <w:bCs/>
      <w:color w:val="005D86"/>
    </w:rPr>
  </w:style>
  <w:style w:type="paragraph" w:customStyle="1" w:styleId="DocumentTitle">
    <w:name w:val="Document Title"/>
    <w:basedOn w:val="Normal"/>
    <w:qFormat/>
    <w:rsid w:val="00026EF4"/>
    <w:pPr>
      <w:keepNext/>
      <w:tabs>
        <w:tab w:val="left" w:pos="720"/>
      </w:tabs>
      <w:spacing w:before="120" w:after="120"/>
      <w:jc w:val="center"/>
    </w:pPr>
    <w:rPr>
      <w:color w:val="FFFFFF"/>
      <w:sz w:val="56"/>
      <w:szCs w:val="80"/>
    </w:rPr>
  </w:style>
  <w:style w:type="paragraph" w:styleId="TOC3">
    <w:name w:val="toc 3"/>
    <w:basedOn w:val="Normal"/>
    <w:next w:val="Normal"/>
    <w:uiPriority w:val="39"/>
    <w:qFormat/>
    <w:rsid w:val="0069308D"/>
    <w:pPr>
      <w:tabs>
        <w:tab w:val="right" w:leader="dot" w:pos="9346"/>
      </w:tabs>
      <w:spacing w:before="120" w:after="120"/>
      <w:ind w:left="446"/>
    </w:pPr>
    <w:rPr>
      <w:i/>
      <w:color w:val="000000"/>
      <w:sz w:val="18"/>
    </w:rPr>
  </w:style>
  <w:style w:type="paragraph" w:customStyle="1" w:styleId="FooterText">
    <w:name w:val="Footer Text"/>
    <w:basedOn w:val="Normal"/>
    <w:qFormat/>
    <w:rsid w:val="00494A82"/>
    <w:pPr>
      <w:tabs>
        <w:tab w:val="center" w:pos="4680"/>
        <w:tab w:val="right" w:pos="9360"/>
      </w:tabs>
      <w:spacing w:before="40" w:line="240" w:lineRule="auto"/>
    </w:pPr>
    <w:rPr>
      <w:color w:val="000000"/>
      <w:sz w:val="18"/>
    </w:rPr>
  </w:style>
  <w:style w:type="numbering" w:customStyle="1" w:styleId="NumberedLevel1">
    <w:name w:val="NumberedLevel1"/>
    <w:basedOn w:val="NoList"/>
    <w:uiPriority w:val="99"/>
    <w:rsid w:val="002D30F3"/>
    <w:pPr>
      <w:numPr>
        <w:numId w:val="1"/>
      </w:numPr>
    </w:pPr>
  </w:style>
  <w:style w:type="paragraph" w:customStyle="1" w:styleId="NumberLevel2">
    <w:name w:val="Number Level2"/>
    <w:basedOn w:val="NumberLevel2first"/>
    <w:qFormat/>
    <w:rsid w:val="00483609"/>
    <w:pPr>
      <w:numPr>
        <w:ilvl w:val="1"/>
      </w:numPr>
      <w:tabs>
        <w:tab w:val="left" w:pos="576"/>
        <w:tab w:val="left" w:pos="648"/>
      </w:tabs>
      <w:ind w:left="576"/>
    </w:pPr>
  </w:style>
  <w:style w:type="paragraph" w:customStyle="1" w:styleId="NumberLevel3">
    <w:name w:val="Number Level3"/>
    <w:basedOn w:val="NumberLevel3First"/>
    <w:qFormat/>
    <w:rsid w:val="002616FE"/>
    <w:pPr>
      <w:numPr>
        <w:ilvl w:val="1"/>
      </w:numPr>
      <w:tabs>
        <w:tab w:val="clear" w:pos="648"/>
        <w:tab w:val="num" w:pos="-2646"/>
        <w:tab w:val="left" w:pos="2160"/>
      </w:tabs>
      <w:ind w:left="-2646"/>
    </w:pPr>
    <w:rPr>
      <w:color w:val="000000"/>
    </w:rPr>
  </w:style>
  <w:style w:type="paragraph" w:customStyle="1" w:styleId="NumberContinuedLevel1">
    <w:name w:val="Number Continued Level1"/>
    <w:basedOn w:val="Normal"/>
    <w:qFormat/>
    <w:rsid w:val="00AC7C4C"/>
    <w:pPr>
      <w:spacing w:before="40" w:after="40"/>
      <w:ind w:left="288"/>
    </w:pPr>
  </w:style>
  <w:style w:type="paragraph" w:customStyle="1" w:styleId="NumberContinuedLevel2">
    <w:name w:val="Number Continued Level2"/>
    <w:basedOn w:val="NumberLevel2"/>
    <w:qFormat/>
    <w:rsid w:val="00951DD7"/>
    <w:pPr>
      <w:numPr>
        <w:numId w:val="0"/>
      </w:numPr>
      <w:tabs>
        <w:tab w:val="left" w:pos="144"/>
      </w:tabs>
      <w:ind w:left="576"/>
    </w:pPr>
  </w:style>
  <w:style w:type="paragraph" w:customStyle="1" w:styleId="NumberContinuedLevel3">
    <w:name w:val="Number Continued Level3"/>
    <w:basedOn w:val="NumberLevel3"/>
    <w:qFormat/>
    <w:rsid w:val="0032775F"/>
    <w:pPr>
      <w:numPr>
        <w:numId w:val="0"/>
      </w:numPr>
      <w:tabs>
        <w:tab w:val="left" w:pos="576"/>
      </w:tabs>
      <w:ind w:left="864"/>
    </w:pPr>
  </w:style>
  <w:style w:type="paragraph" w:customStyle="1" w:styleId="BulletLevel1">
    <w:name w:val="Bullet Level1"/>
    <w:basedOn w:val="Normal"/>
    <w:qFormat/>
    <w:rsid w:val="005B5ED3"/>
    <w:pPr>
      <w:numPr>
        <w:numId w:val="9"/>
      </w:numPr>
      <w:spacing w:before="40" w:after="40"/>
    </w:pPr>
    <w:rPr>
      <w:color w:val="000000"/>
    </w:rPr>
  </w:style>
  <w:style w:type="paragraph" w:customStyle="1" w:styleId="BulletContinuedLevel1">
    <w:name w:val="Bullet Continued Level1"/>
    <w:basedOn w:val="BulletLevel1"/>
    <w:qFormat/>
    <w:rsid w:val="005B5ED3"/>
    <w:pPr>
      <w:numPr>
        <w:numId w:val="0"/>
      </w:numPr>
      <w:ind w:left="288"/>
    </w:pPr>
  </w:style>
  <w:style w:type="paragraph" w:customStyle="1" w:styleId="BulletLevel2">
    <w:name w:val="Bullet Level2"/>
    <w:basedOn w:val="Normal"/>
    <w:qFormat/>
    <w:rsid w:val="005B5ED3"/>
    <w:pPr>
      <w:numPr>
        <w:numId w:val="8"/>
      </w:numPr>
      <w:tabs>
        <w:tab w:val="left" w:pos="576"/>
      </w:tabs>
      <w:spacing w:before="40" w:after="40"/>
      <w:ind w:left="576" w:hanging="288"/>
    </w:pPr>
  </w:style>
  <w:style w:type="paragraph" w:customStyle="1" w:styleId="BulletContinuedLevel2">
    <w:name w:val="Bullet Continued Level2"/>
    <w:basedOn w:val="BulletLevel2"/>
    <w:qFormat/>
    <w:rsid w:val="005B5ED3"/>
    <w:pPr>
      <w:numPr>
        <w:numId w:val="0"/>
      </w:numPr>
      <w:ind w:left="576"/>
    </w:pPr>
  </w:style>
  <w:style w:type="paragraph" w:customStyle="1" w:styleId="BulletLevel3">
    <w:name w:val="Bullet Level3"/>
    <w:basedOn w:val="Normal"/>
    <w:qFormat/>
    <w:rsid w:val="005B5ED3"/>
    <w:pPr>
      <w:numPr>
        <w:numId w:val="10"/>
      </w:numPr>
      <w:tabs>
        <w:tab w:val="clear" w:pos="720"/>
        <w:tab w:val="left" w:pos="360"/>
      </w:tabs>
      <w:spacing w:before="40" w:after="40"/>
      <w:ind w:left="864"/>
    </w:pPr>
    <w:rPr>
      <w:color w:val="000000"/>
    </w:rPr>
  </w:style>
  <w:style w:type="paragraph" w:customStyle="1" w:styleId="BulletContinuedLevel3">
    <w:name w:val="Bullet Continued Level3"/>
    <w:basedOn w:val="BulletLevel3"/>
    <w:qFormat/>
    <w:rsid w:val="005B5ED3"/>
    <w:pPr>
      <w:numPr>
        <w:numId w:val="0"/>
      </w:numPr>
      <w:tabs>
        <w:tab w:val="left" w:pos="576"/>
      </w:tabs>
      <w:ind w:left="864"/>
    </w:pPr>
  </w:style>
  <w:style w:type="paragraph" w:customStyle="1" w:styleId="NoteLevel1">
    <w:name w:val="Note Level1"/>
    <w:basedOn w:val="Normal"/>
    <w:qFormat/>
    <w:rsid w:val="00120C38"/>
    <w:pPr>
      <w:spacing w:before="40" w:after="40"/>
      <w:ind w:left="576" w:hanging="576"/>
    </w:pPr>
    <w:rPr>
      <w:b/>
      <w:i/>
      <w:color w:val="000000"/>
    </w:rPr>
  </w:style>
  <w:style w:type="paragraph" w:customStyle="1" w:styleId="FigureTitle">
    <w:name w:val="Figure Title"/>
    <w:basedOn w:val="Normal"/>
    <w:qFormat/>
    <w:rsid w:val="003136AA"/>
    <w:pPr>
      <w:numPr>
        <w:numId w:val="2"/>
      </w:numPr>
      <w:tabs>
        <w:tab w:val="left" w:pos="360"/>
      </w:tabs>
      <w:spacing w:after="120" w:line="240" w:lineRule="auto"/>
      <w:ind w:left="360"/>
      <w:contextualSpacing/>
      <w:jc w:val="center"/>
    </w:pPr>
    <w:rPr>
      <w:b/>
      <w:color w:val="000000"/>
      <w:sz w:val="18"/>
    </w:rPr>
  </w:style>
  <w:style w:type="paragraph" w:customStyle="1" w:styleId="FrontPageTableCellBody">
    <w:name w:val="Front Page Table Cell Body"/>
    <w:basedOn w:val="Normal"/>
    <w:next w:val="Normal"/>
    <w:qFormat/>
    <w:rsid w:val="00043912"/>
    <w:pPr>
      <w:tabs>
        <w:tab w:val="left" w:pos="1080"/>
      </w:tabs>
      <w:spacing w:before="100" w:after="100"/>
      <w:ind w:left="144"/>
    </w:pPr>
    <w:rPr>
      <w:color w:val="000000"/>
    </w:rPr>
  </w:style>
  <w:style w:type="character" w:customStyle="1" w:styleId="Blue">
    <w:name w:val="Blue"/>
    <w:qFormat/>
    <w:rsid w:val="003B0C5B"/>
    <w:rPr>
      <w:rFonts w:ascii="Arial" w:hAnsi="Arial"/>
      <w:bCs/>
      <w:iCs/>
      <w:color w:val="0075B0"/>
      <w:sz w:val="20"/>
    </w:rPr>
  </w:style>
  <w:style w:type="paragraph" w:customStyle="1" w:styleId="Link">
    <w:name w:val="Link"/>
    <w:basedOn w:val="Normal"/>
    <w:link w:val="LinkChar"/>
    <w:qFormat/>
    <w:rsid w:val="00C0155C"/>
    <w:rPr>
      <w:color w:val="0000FF"/>
      <w:u w:val="single"/>
    </w:rPr>
  </w:style>
  <w:style w:type="character" w:customStyle="1" w:styleId="Heading5Char">
    <w:name w:val="Heading 5 Char"/>
    <w:link w:val="Heading5"/>
    <w:rsid w:val="003136AA"/>
    <w:rPr>
      <w:rFonts w:eastAsia="Times New Roman" w:cs="Times New Roman"/>
      <w:b/>
      <w:color w:val="000000"/>
    </w:rPr>
  </w:style>
  <w:style w:type="paragraph" w:styleId="TOC4">
    <w:name w:val="toc 4"/>
    <w:basedOn w:val="Normal"/>
    <w:next w:val="Normal"/>
    <w:autoRedefine/>
    <w:semiHidden/>
    <w:rsid w:val="00275F7E"/>
    <w:pPr>
      <w:spacing w:before="120" w:after="120"/>
      <w:ind w:left="662"/>
    </w:pPr>
    <w:rPr>
      <w:sz w:val="16"/>
    </w:rPr>
  </w:style>
  <w:style w:type="character" w:customStyle="1" w:styleId="Heading6Char">
    <w:name w:val="Heading 6 Char"/>
    <w:link w:val="Heading6"/>
    <w:semiHidden/>
    <w:rsid w:val="00F52BAF"/>
    <w:rPr>
      <w:rFonts w:ascii="Cambria" w:eastAsia="Times New Roman" w:hAnsi="Cambria" w:cs="Times New Roman"/>
      <w:i/>
      <w:iCs/>
      <w:color w:val="243F60"/>
      <w:sz w:val="20"/>
    </w:rPr>
  </w:style>
  <w:style w:type="character" w:customStyle="1" w:styleId="Heading9Char">
    <w:name w:val="Heading 9 Char"/>
    <w:link w:val="Heading9"/>
    <w:semiHidden/>
    <w:rsid w:val="00677443"/>
    <w:rPr>
      <w:rFonts w:ascii="Arial" w:eastAsia="Times New Roman" w:hAnsi="Arial" w:cs="Times New Roman"/>
      <w:b/>
      <w:bCs/>
      <w:szCs w:val="24"/>
    </w:rPr>
  </w:style>
  <w:style w:type="character" w:styleId="CommentReference">
    <w:name w:val="annotation reference"/>
    <w:semiHidden/>
    <w:rsid w:val="00C5427C"/>
    <w:rPr>
      <w:sz w:val="16"/>
      <w:szCs w:val="16"/>
    </w:rPr>
  </w:style>
  <w:style w:type="character" w:customStyle="1" w:styleId="Bold">
    <w:name w:val="Bold"/>
    <w:qFormat/>
    <w:rsid w:val="003B0C5B"/>
    <w:rPr>
      <w:rFonts w:ascii="Arial" w:hAnsi="Arial"/>
      <w:b/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C5427C"/>
    <w:pPr>
      <w:spacing w:line="280" w:lineRule="atLeast"/>
    </w:pPr>
    <w:rPr>
      <w:rFonts w:ascii="Arial" w:hAnsi="Arial"/>
      <w:b/>
      <w:bCs/>
    </w:rPr>
  </w:style>
  <w:style w:type="character" w:customStyle="1" w:styleId="CommentSubjectChar">
    <w:name w:val="Comment Subject Char"/>
    <w:link w:val="CommentSubject"/>
    <w:semiHidden/>
    <w:rsid w:val="00C5427C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Itailc">
    <w:name w:val="Itailc"/>
    <w:qFormat/>
    <w:rsid w:val="00196F2A"/>
    <w:rPr>
      <w:rFonts w:ascii="Arial" w:hAnsi="Arial"/>
      <w:i/>
      <w:sz w:val="20"/>
    </w:rPr>
  </w:style>
  <w:style w:type="character" w:customStyle="1" w:styleId="BoldItailc">
    <w:name w:val="Bold Itailc"/>
    <w:qFormat/>
    <w:rsid w:val="00196F2A"/>
    <w:rPr>
      <w:rFonts w:ascii="Arial" w:hAnsi="Arial"/>
      <w:b/>
      <w:i/>
      <w:sz w:val="20"/>
    </w:rPr>
  </w:style>
  <w:style w:type="table" w:customStyle="1" w:styleId="TableFirstColumn">
    <w:name w:val="Table FirstColumn"/>
    <w:basedOn w:val="TableNormal"/>
    <w:uiPriority w:val="99"/>
    <w:rsid w:val="00C079FE"/>
    <w:pPr>
      <w:ind w:left="288"/>
    </w:pPr>
    <w:tblPr>
      <w:tblInd w:w="43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Col">
      <w:rPr>
        <w:rFonts w:ascii="Arial" w:hAnsi="Arial"/>
        <w:sz w:val="20"/>
      </w:rPr>
      <w:tblPr/>
      <w:tcPr>
        <w:shd w:val="clear" w:color="auto" w:fill="D1F0FF"/>
      </w:tcPr>
    </w:tblStylePr>
  </w:style>
  <w:style w:type="paragraph" w:customStyle="1" w:styleId="TableHeading">
    <w:name w:val="Table Heading"/>
    <w:basedOn w:val="Normal"/>
    <w:qFormat/>
    <w:rsid w:val="006025AA"/>
    <w:pPr>
      <w:spacing w:before="120" w:after="120" w:line="240" w:lineRule="auto"/>
    </w:pPr>
    <w:rPr>
      <w:b/>
      <w:color w:val="155D81"/>
    </w:rPr>
  </w:style>
  <w:style w:type="table" w:customStyle="1" w:styleId="TableHeaderRow">
    <w:name w:val="Table HeaderRow"/>
    <w:basedOn w:val="TableNormal"/>
    <w:uiPriority w:val="99"/>
    <w:rsid w:val="00C079FE"/>
    <w:rPr>
      <w:color w:val="000000"/>
    </w:rPr>
    <w:tblPr>
      <w:tblInd w:w="43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FFFFF"/>
    </w:tcPr>
    <w:tblStylePr w:type="firstRow">
      <w:rPr>
        <w:rFonts w:ascii="Arial" w:hAnsi="Arial"/>
        <w:sz w:val="20"/>
      </w:rPr>
      <w:tblPr/>
      <w:trPr>
        <w:tblHeader/>
      </w:trPr>
      <w:tcPr>
        <w:shd w:val="clear" w:color="auto" w:fill="D1F0FF"/>
      </w:tcPr>
    </w:tblStylePr>
  </w:style>
  <w:style w:type="character" w:customStyle="1" w:styleId="BlueBold">
    <w:name w:val="Blue Bold"/>
    <w:qFormat/>
    <w:rsid w:val="003B0C5B"/>
    <w:rPr>
      <w:rFonts w:ascii="Arial" w:hAnsi="Arial"/>
      <w:b/>
      <w:color w:val="0075B0"/>
      <w:sz w:val="20"/>
    </w:rPr>
  </w:style>
  <w:style w:type="character" w:customStyle="1" w:styleId="BlueItalic">
    <w:name w:val="Blue Italic"/>
    <w:uiPriority w:val="1"/>
    <w:qFormat/>
    <w:rsid w:val="00E9221F"/>
    <w:rPr>
      <w:rFonts w:ascii="Segoe UI" w:hAnsi="Segoe UI"/>
      <w:i/>
      <w:color w:val="0075B0"/>
      <w:sz w:val="20"/>
    </w:rPr>
  </w:style>
  <w:style w:type="character" w:customStyle="1" w:styleId="BlueBoldItalic">
    <w:name w:val="Blue Bold Italic"/>
    <w:qFormat/>
    <w:rsid w:val="00E9221F"/>
    <w:rPr>
      <w:rFonts w:ascii="Segoe UI" w:hAnsi="Segoe UI"/>
      <w:b/>
      <w:i/>
      <w:color w:val="0075B0"/>
      <w:sz w:val="20"/>
    </w:rPr>
  </w:style>
  <w:style w:type="paragraph" w:customStyle="1" w:styleId="NumberLevel1First">
    <w:name w:val="Number Level1 First"/>
    <w:basedOn w:val="Normal"/>
    <w:next w:val="NumberLevel1"/>
    <w:qFormat/>
    <w:rsid w:val="00C03DE1"/>
    <w:pPr>
      <w:numPr>
        <w:numId w:val="6"/>
      </w:numPr>
      <w:spacing w:before="40" w:after="40"/>
    </w:pPr>
    <w:rPr>
      <w:color w:val="000000"/>
    </w:rPr>
  </w:style>
  <w:style w:type="paragraph" w:customStyle="1" w:styleId="NumberLevel1">
    <w:name w:val="Number Level1"/>
    <w:basedOn w:val="NumberLevel1First"/>
    <w:qFormat/>
    <w:rsid w:val="00C03DE1"/>
    <w:pPr>
      <w:numPr>
        <w:ilvl w:val="1"/>
      </w:numPr>
    </w:pPr>
  </w:style>
  <w:style w:type="paragraph" w:customStyle="1" w:styleId="NumberLevel3First">
    <w:name w:val="Number Level3 First"/>
    <w:basedOn w:val="Normal"/>
    <w:qFormat/>
    <w:rsid w:val="00C03DE1"/>
    <w:pPr>
      <w:numPr>
        <w:numId w:val="5"/>
      </w:numPr>
      <w:spacing w:before="40" w:after="40"/>
    </w:pPr>
  </w:style>
  <w:style w:type="paragraph" w:customStyle="1" w:styleId="NumberLevel2first">
    <w:name w:val="Number Level2 first"/>
    <w:basedOn w:val="Normal"/>
    <w:next w:val="Normal"/>
    <w:qFormat/>
    <w:rsid w:val="00C03DE1"/>
    <w:pPr>
      <w:numPr>
        <w:numId w:val="4"/>
      </w:numPr>
      <w:spacing w:before="40" w:after="40"/>
      <w:ind w:left="576"/>
    </w:pPr>
    <w:rPr>
      <w:color w:val="000000"/>
    </w:rPr>
  </w:style>
  <w:style w:type="character" w:customStyle="1" w:styleId="DefaultCharacterFont">
    <w:name w:val="Default Character Font"/>
    <w:qFormat/>
    <w:rsid w:val="00CA5C88"/>
    <w:rPr>
      <w:rFonts w:ascii="Arial" w:hAnsi="Arial"/>
      <w:color w:val="000000"/>
      <w:sz w:val="20"/>
    </w:rPr>
  </w:style>
  <w:style w:type="character" w:customStyle="1" w:styleId="NoSpacingChar">
    <w:name w:val="No Spacing Char"/>
    <w:link w:val="NoSpacing"/>
    <w:uiPriority w:val="1"/>
    <w:semiHidden/>
    <w:rsid w:val="00F50FE3"/>
    <w:rPr>
      <w:lang w:val="en-US" w:eastAsia="en-US" w:bidi="ar-SA"/>
    </w:rPr>
  </w:style>
  <w:style w:type="paragraph" w:customStyle="1" w:styleId="TableCellBody">
    <w:name w:val="Table Cell Body"/>
    <w:basedOn w:val="Normal"/>
    <w:qFormat/>
    <w:rsid w:val="004008CE"/>
    <w:pPr>
      <w:spacing w:before="40" w:after="40"/>
    </w:pPr>
    <w:rPr>
      <w:rFonts w:cs="Arial"/>
      <w:snapToGrid w:val="0"/>
      <w:color w:val="000000"/>
      <w:w w:val="0"/>
    </w:rPr>
  </w:style>
  <w:style w:type="paragraph" w:customStyle="1" w:styleId="BlueNumberLevel1First">
    <w:name w:val="Blue Number Level1 First"/>
    <w:basedOn w:val="Normal"/>
    <w:qFormat/>
    <w:rsid w:val="001B6F1A"/>
    <w:pPr>
      <w:numPr>
        <w:numId w:val="11"/>
      </w:numPr>
      <w:tabs>
        <w:tab w:val="left" w:pos="1095"/>
      </w:tabs>
      <w:spacing w:before="40" w:after="40"/>
    </w:pPr>
    <w:rPr>
      <w:rFonts w:cs="Arial"/>
      <w:color w:val="0075B0"/>
    </w:rPr>
  </w:style>
  <w:style w:type="paragraph" w:customStyle="1" w:styleId="BlueNumberLevel1">
    <w:name w:val="Blue Number Level1"/>
    <w:basedOn w:val="BlueNumberLevel1First"/>
    <w:qFormat/>
    <w:rsid w:val="00BE34A7"/>
    <w:pPr>
      <w:numPr>
        <w:ilvl w:val="1"/>
      </w:numPr>
    </w:pPr>
  </w:style>
  <w:style w:type="paragraph" w:customStyle="1" w:styleId="BlueNumberLevel2First">
    <w:name w:val="Blue Number Level2 First"/>
    <w:basedOn w:val="Normal"/>
    <w:qFormat/>
    <w:rsid w:val="001B6F1A"/>
    <w:pPr>
      <w:numPr>
        <w:numId w:val="13"/>
      </w:numPr>
      <w:tabs>
        <w:tab w:val="left" w:pos="1095"/>
      </w:tabs>
      <w:spacing w:before="40" w:after="40"/>
      <w:ind w:left="576" w:hanging="288"/>
    </w:pPr>
    <w:rPr>
      <w:snapToGrid w:val="0"/>
      <w:color w:val="0075B0"/>
      <w:w w:val="0"/>
    </w:rPr>
  </w:style>
  <w:style w:type="paragraph" w:customStyle="1" w:styleId="BlueNumberLevel2">
    <w:name w:val="Blue Number Level2"/>
    <w:basedOn w:val="BlueNumberLevel2First"/>
    <w:qFormat/>
    <w:rsid w:val="004A1BDB"/>
    <w:pPr>
      <w:numPr>
        <w:ilvl w:val="1"/>
      </w:numPr>
      <w:ind w:left="576" w:hanging="288"/>
    </w:pPr>
  </w:style>
  <w:style w:type="paragraph" w:customStyle="1" w:styleId="BlueNumberLevel3First">
    <w:name w:val="Blue Number Level3 First"/>
    <w:basedOn w:val="Normal"/>
    <w:qFormat/>
    <w:rsid w:val="001E4C13"/>
    <w:pPr>
      <w:numPr>
        <w:numId w:val="12"/>
      </w:numPr>
      <w:tabs>
        <w:tab w:val="left" w:pos="1095"/>
      </w:tabs>
      <w:spacing w:before="40" w:after="40"/>
    </w:pPr>
    <w:rPr>
      <w:color w:val="0075B0"/>
    </w:rPr>
  </w:style>
  <w:style w:type="paragraph" w:customStyle="1" w:styleId="BlueNumberLevel3">
    <w:name w:val="Blue Number Level3"/>
    <w:basedOn w:val="BlueNumberLevel3First"/>
    <w:qFormat/>
    <w:rsid w:val="001E4C13"/>
    <w:pPr>
      <w:numPr>
        <w:ilvl w:val="1"/>
      </w:numPr>
      <w:ind w:left="864" w:hanging="288"/>
    </w:pPr>
  </w:style>
  <w:style w:type="paragraph" w:styleId="BodyText">
    <w:name w:val="Body Text"/>
    <w:basedOn w:val="Normal"/>
    <w:link w:val="BodyTextChar"/>
    <w:rsid w:val="006B1B2D"/>
    <w:pPr>
      <w:spacing w:before="40" w:after="40"/>
    </w:pPr>
    <w:rPr>
      <w:rFonts w:ascii="Segoe UI" w:hAnsi="Segoe UI"/>
    </w:rPr>
  </w:style>
  <w:style w:type="character" w:customStyle="1" w:styleId="BodyTextChar">
    <w:name w:val="Body Text Char"/>
    <w:basedOn w:val="DefaultParagraphFont"/>
    <w:link w:val="BodyText"/>
    <w:rsid w:val="006B1B2D"/>
    <w:rPr>
      <w:rFonts w:ascii="Segoe UI" w:hAnsi="Segoe UI"/>
    </w:rPr>
  </w:style>
  <w:style w:type="character" w:styleId="Hyperlink">
    <w:name w:val="Hyperlink"/>
    <w:uiPriority w:val="99"/>
    <w:unhideWhenUsed/>
    <w:rsid w:val="001C2FDD"/>
    <w:rPr>
      <w:color w:val="0000FF"/>
      <w:u w:val="single"/>
    </w:rPr>
  </w:style>
  <w:style w:type="paragraph" w:customStyle="1" w:styleId="HeaderText">
    <w:name w:val="Header Text"/>
    <w:basedOn w:val="Normal"/>
    <w:qFormat/>
    <w:rsid w:val="00E82722"/>
    <w:pPr>
      <w:spacing w:line="240" w:lineRule="auto"/>
      <w:ind w:left="1296"/>
    </w:pPr>
  </w:style>
  <w:style w:type="paragraph" w:customStyle="1" w:styleId="Default">
    <w:name w:val="Default"/>
    <w:rsid w:val="00610947"/>
    <w:pPr>
      <w:autoSpaceDE w:val="0"/>
      <w:autoSpaceDN w:val="0"/>
      <w:adjustRightInd w:val="0"/>
    </w:pPr>
    <w:rPr>
      <w:rFonts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F05334"/>
    <w:pPr>
      <w:ind w:left="720"/>
    </w:pPr>
  </w:style>
  <w:style w:type="table" w:styleId="GridTable4">
    <w:name w:val="Grid Table 4"/>
    <w:basedOn w:val="TableNormal"/>
    <w:uiPriority w:val="49"/>
    <w:rsid w:val="00E915C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E915C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3">
    <w:name w:val="List Table 3"/>
    <w:basedOn w:val="TableNormal"/>
    <w:uiPriority w:val="48"/>
    <w:rsid w:val="00E915C4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B03FE2"/>
    <w:pPr>
      <w:widowControl w:val="0"/>
      <w:autoSpaceDE w:val="0"/>
      <w:autoSpaceDN w:val="0"/>
      <w:spacing w:line="240" w:lineRule="auto"/>
      <w:ind w:left="107"/>
    </w:pPr>
    <w:rPr>
      <w:rFonts w:eastAsia="Arial" w:cs="Arial"/>
      <w:sz w:val="22"/>
      <w:szCs w:val="22"/>
      <w:lang w:bidi="en-US"/>
    </w:rPr>
  </w:style>
  <w:style w:type="paragraph" w:customStyle="1" w:styleId="ProcessTableStyle">
    <w:name w:val="Process Table Style"/>
    <w:basedOn w:val="Normal"/>
    <w:uiPriority w:val="1"/>
    <w:qFormat/>
    <w:rsid w:val="00E9221F"/>
    <w:pPr>
      <w:widowControl w:val="0"/>
      <w:autoSpaceDE w:val="0"/>
      <w:autoSpaceDN w:val="0"/>
      <w:spacing w:line="240" w:lineRule="auto"/>
      <w:ind w:left="107"/>
    </w:pPr>
    <w:rPr>
      <w:rFonts w:ascii="Segoe UI" w:eastAsia="Arial" w:hAnsi="Segoe UI" w:cs="Arial"/>
      <w:color w:val="FFFFFF" w:themeColor="background1"/>
      <w:sz w:val="22"/>
      <w:szCs w:val="22"/>
      <w:lang w:bidi="en-US"/>
    </w:rPr>
  </w:style>
  <w:style w:type="character" w:styleId="FollowedHyperlink">
    <w:name w:val="FollowedHyperlink"/>
    <w:basedOn w:val="DefaultParagraphFont"/>
    <w:semiHidden/>
    <w:unhideWhenUsed/>
    <w:rsid w:val="00953B8F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523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F15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5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4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32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8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0.png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rpitam\Desktop\QMS%20UI\Final%20Template\Process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7c7717-c5e9-4638-b651-87369c01a63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C139337D51574E885FBBB3DCCF48DD" ma:contentTypeVersion="11" ma:contentTypeDescription="Create a new document." ma:contentTypeScope="" ma:versionID="b4d5e6d69f418fe9fac15967afce49c2">
  <xsd:schema xmlns:xsd="http://www.w3.org/2001/XMLSchema" xmlns:xs="http://www.w3.org/2001/XMLSchema" xmlns:p="http://schemas.microsoft.com/office/2006/metadata/properties" xmlns:ns2="5a7c7717-c5e9-4638-b651-87369c01a632" targetNamespace="http://schemas.microsoft.com/office/2006/metadata/properties" ma:root="true" ma:fieldsID="ebc80d9759ee70c7e00cf9bb857b2ccc" ns2:_="">
    <xsd:import namespace="5a7c7717-c5e9-4638-b651-87369c01a6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c7717-c5e9-4638-b651-87369c01a6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6825e0c-c9dc-4b2f-9571-0f460f9c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7D1A86-14AD-405E-9903-C22374F541A7}">
  <ds:schemaRefs>
    <ds:schemaRef ds:uri="http://schemas.microsoft.com/office/2006/metadata/properties"/>
    <ds:schemaRef ds:uri="http://schemas.microsoft.com/office/infopath/2007/PartnerControls"/>
    <ds:schemaRef ds:uri="5a7c7717-c5e9-4638-b651-87369c01a632"/>
  </ds:schemaRefs>
</ds:datastoreItem>
</file>

<file path=customXml/itemProps2.xml><?xml version="1.0" encoding="utf-8"?>
<ds:datastoreItem xmlns:ds="http://schemas.openxmlformats.org/officeDocument/2006/customXml" ds:itemID="{9A3F3E9A-A952-4F4A-AFC3-DEB47FCE95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3D04EA-46E5-4001-8425-FE5AF3B29D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c7717-c5e9-4638-b651-87369c01a6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E4B106-F58C-4FA6-A35C-8830E16329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Process Template.dot</Template>
  <TotalTime>7833</TotalTime>
  <Pages>1</Pages>
  <Words>1663</Words>
  <Characters>8817</Characters>
  <Application>Microsoft Office Word</Application>
  <DocSecurity>0</DocSecurity>
  <Lines>314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Architecture Document (AD)</vt:lpstr>
    </vt:vector>
  </TitlesOfParts>
  <Company/>
  <LinksUpToDate>false</LinksUpToDate>
  <CharactersWithSpaces>10231</CharactersWithSpaces>
  <SharedDoc>false</SharedDoc>
  <HLinks>
    <vt:vector size="78" baseType="variant">
      <vt:variant>
        <vt:i4>1310777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_Toc416184373</vt:lpwstr>
      </vt:variant>
      <vt:variant>
        <vt:i4>1310777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_Toc416184372</vt:lpwstr>
      </vt:variant>
      <vt:variant>
        <vt:i4>1310777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_Toc416184371</vt:lpwstr>
      </vt:variant>
      <vt:variant>
        <vt:i4>1376313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_Toc416184369</vt:lpwstr>
      </vt:variant>
      <vt:variant>
        <vt:i4>1376313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_Toc416184368</vt:lpwstr>
      </vt:variant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_Toc416184367</vt:lpwstr>
      </vt:variant>
      <vt:variant>
        <vt:i4>1376313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_Toc416184366</vt:lpwstr>
      </vt:variant>
      <vt:variant>
        <vt:i4>1376313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_Toc416184364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_Toc416184363</vt:lpwstr>
      </vt:variant>
      <vt:variant>
        <vt:i4>1376313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_Toc416184362</vt:lpwstr>
      </vt:variant>
      <vt:variant>
        <vt:i4>1376313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_Toc416184361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_Toc416184360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_Toc416184359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Document (AD)</dc:title>
  <dc:subject>SEPG Process</dc:subject>
  <dc:creator>Ankit Kumar Bhalerao</dc:creator>
  <cp:lastModifiedBy>Neeraj Singh Mohnia</cp:lastModifiedBy>
  <cp:revision>105</cp:revision>
  <cp:lastPrinted>2025-10-13T15:03:00Z</cp:lastPrinted>
  <dcterms:created xsi:type="dcterms:W3CDTF">2025-10-12T17:09:00Z</dcterms:created>
  <dcterms:modified xsi:type="dcterms:W3CDTF">2025-12-01T12:59:00Z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0x01010020C139337D51574E885FBBB3DCCF48DD</vt:lpwstr>
  </property>
</Properties>
</file>