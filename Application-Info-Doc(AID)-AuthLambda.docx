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B539D" w14:textId="630B4D30" w:rsidR="0027451C" w:rsidRPr="003B56B6" w:rsidRDefault="002B108E" w:rsidP="000E36BF">
      <w:pPr>
        <w:pStyle w:val="Heading5"/>
        <w:tabs>
          <w:tab w:val="left" w:pos="10350"/>
        </w:tabs>
        <w:jc w:val="both"/>
        <w:rPr>
          <w:rFonts w:ascii="Segoe UI" w:hAnsi="Segoe UI" w:cs="Segoe UI"/>
          <w:color w:val="FFFFFF" w:themeColor="background1"/>
        </w:rPr>
      </w:pPr>
      <w:bookmarkStart w:id="0" w:name="_Toc257889024"/>
      <w:r w:rsidRPr="00E915C4">
        <w:rPr>
          <w:noProof/>
          <w:color w:val="FFFFFF" w:themeColor="background1"/>
          <w:lang w:val="en-IN" w:eastAsia="en-IN"/>
        </w:rPr>
        <mc:AlternateContent>
          <mc:Choice Requires="wps">
            <w:drawing>
              <wp:anchor distT="0" distB="0" distL="114300" distR="114300" simplePos="0" relativeHeight="251947008" behindDoc="0" locked="0" layoutInCell="1" allowOverlap="1" wp14:anchorId="3DCC52D5" wp14:editId="0D86389B">
                <wp:simplePos x="0" y="0"/>
                <wp:positionH relativeFrom="margin">
                  <wp:posOffset>-95250</wp:posOffset>
                </wp:positionH>
                <wp:positionV relativeFrom="paragraph">
                  <wp:posOffset>5476875</wp:posOffset>
                </wp:positionV>
                <wp:extent cx="5333365" cy="2228850"/>
                <wp:effectExtent l="57150" t="38100" r="57785" b="76200"/>
                <wp:wrapNone/>
                <wp:docPr id="12" name="Rectangle 12"/>
                <wp:cNvGraphicFramePr/>
                <a:graphic xmlns:a="http://schemas.openxmlformats.org/drawingml/2006/main">
                  <a:graphicData uri="http://schemas.microsoft.com/office/word/2010/wordprocessingShape">
                    <wps:wsp>
                      <wps:cNvSpPr/>
                      <wps:spPr>
                        <a:xfrm>
                          <a:off x="0" y="0"/>
                          <a:ext cx="5333365" cy="2228850"/>
                        </a:xfrm>
                        <a:prstGeom prst="rect">
                          <a:avLst/>
                        </a:prstGeom>
                        <a:solidFill>
                          <a:srgbClr val="00B8F1"/>
                        </a:solidFill>
                        <a:ln>
                          <a:noFill/>
                        </a:ln>
                      </wps:spPr>
                      <wps:style>
                        <a:lnRef idx="3">
                          <a:schemeClr val="lt1"/>
                        </a:lnRef>
                        <a:fillRef idx="1">
                          <a:schemeClr val="accent2"/>
                        </a:fillRef>
                        <a:effectRef idx="1">
                          <a:schemeClr val="accent2"/>
                        </a:effectRef>
                        <a:fontRef idx="minor">
                          <a:schemeClr val="lt1"/>
                        </a:fontRef>
                      </wps:style>
                      <wps:txbx>
                        <w:txbxContent>
                          <w:tbl>
                            <w:tblPr>
                              <w:tblW w:w="8010" w:type="dxa"/>
                              <w:tblBorders>
                                <w:insideH w:val="single" w:sz="4" w:space="0" w:color="FFFFFF"/>
                                <w:insideV w:val="single" w:sz="4" w:space="0" w:color="FFFFFF"/>
                              </w:tblBorders>
                              <w:tblLayout w:type="fixed"/>
                              <w:tblLook w:val="04A0" w:firstRow="1" w:lastRow="0" w:firstColumn="1" w:lastColumn="0" w:noHBand="0" w:noVBand="1"/>
                            </w:tblPr>
                            <w:tblGrid>
                              <w:gridCol w:w="2900"/>
                              <w:gridCol w:w="5110"/>
                            </w:tblGrid>
                            <w:tr w:rsidR="004F6072" w:rsidRPr="00237FB2" w14:paraId="4D60EB12" w14:textId="77777777" w:rsidTr="00F709FF">
                              <w:trPr>
                                <w:trHeight w:val="691"/>
                              </w:trPr>
                              <w:tc>
                                <w:tcPr>
                                  <w:tcW w:w="2900" w:type="dxa"/>
                                  <w:tcMar>
                                    <w:top w:w="29" w:type="dxa"/>
                                    <w:left w:w="29" w:type="dxa"/>
                                    <w:right w:w="0" w:type="dxa"/>
                                  </w:tcMar>
                                </w:tcPr>
                                <w:p w14:paraId="027B4BF7" w14:textId="1CAE174C" w:rsidR="004F6072" w:rsidRPr="00237FB2" w:rsidRDefault="004F6072" w:rsidP="00F709FF">
                                  <w:pPr>
                                    <w:pStyle w:val="BulletContinuedLevel1"/>
                                    <w:rPr>
                                      <w:rFonts w:ascii="Segoe UI" w:hAnsi="Segoe UI" w:cs="Segoe UI"/>
                                      <w:b/>
                                      <w:bCs/>
                                      <w:color w:val="FFFFFF" w:themeColor="background1"/>
                                      <w:sz w:val="22"/>
                                      <w:szCs w:val="22"/>
                                    </w:rPr>
                                  </w:pPr>
                                  <w:r w:rsidRPr="00237FB2">
                                    <w:rPr>
                                      <w:rFonts w:ascii="Segoe UI" w:hAnsi="Segoe UI" w:cs="Segoe UI"/>
                                      <w:b/>
                                      <w:bCs/>
                                      <w:color w:val="FFFFFF" w:themeColor="background1"/>
                                    </w:rPr>
                                    <w:t>DOCUMENT NAME</w:t>
                                  </w:r>
                                </w:p>
                              </w:tc>
                              <w:tc>
                                <w:tcPr>
                                  <w:tcW w:w="5110" w:type="dxa"/>
                                </w:tcPr>
                                <w:p w14:paraId="6C433D84" w14:textId="17601D4C" w:rsidR="004F6072" w:rsidRPr="00237FB2" w:rsidRDefault="004F6072" w:rsidP="00F709FF">
                                  <w:pPr>
                                    <w:pStyle w:val="BulletContinuedLevel1"/>
                                    <w:rPr>
                                      <w:rFonts w:ascii="Segoe UI" w:hAnsi="Segoe UI" w:cs="Segoe UI"/>
                                      <w:b/>
                                      <w:bCs/>
                                      <w:color w:val="FFFFFF" w:themeColor="background1"/>
                                    </w:rPr>
                                  </w:pPr>
                                  <w:r>
                                    <w:rPr>
                                      <w:rFonts w:ascii="Segoe UI" w:hAnsi="Segoe UI" w:cs="Segoe UI"/>
                                      <w:b/>
                                      <w:bCs/>
                                      <w:color w:val="FFFFFF" w:themeColor="background1"/>
                                    </w:rPr>
                                    <w:t>Auth Lambda AID</w:t>
                                  </w:r>
                                </w:p>
                                <w:p w14:paraId="4F1E02DE" w14:textId="06F194E1" w:rsidR="004F6072" w:rsidRPr="00237FB2" w:rsidRDefault="004F6072" w:rsidP="00F709FF">
                                  <w:pPr>
                                    <w:pStyle w:val="BulletContinuedLevel1"/>
                                    <w:rPr>
                                      <w:rFonts w:ascii="Segoe UI" w:hAnsi="Segoe UI" w:cs="Segoe UI"/>
                                      <w:b/>
                                      <w:bCs/>
                                      <w:color w:val="FFFFFF" w:themeColor="background1"/>
                                      <w:sz w:val="22"/>
                                      <w:szCs w:val="22"/>
                                    </w:rPr>
                                  </w:pPr>
                                  <w:r>
                                    <w:rPr>
                                      <w:rFonts w:ascii="Segoe UI" w:hAnsi="Segoe UI" w:cs="Segoe UI"/>
                                      <w:b/>
                                      <w:bCs/>
                                      <w:color w:val="FFFFFF" w:themeColor="background1"/>
                                    </w:rPr>
                                    <w:t>TDG_RezAir</w:t>
                                  </w:r>
                                  <w:r w:rsidRPr="00237FB2">
                                    <w:rPr>
                                      <w:rFonts w:ascii="Segoe UI" w:hAnsi="Segoe UI" w:cs="Segoe UI"/>
                                      <w:b/>
                                      <w:bCs/>
                                      <w:color w:val="FFFFFF" w:themeColor="background1"/>
                                    </w:rPr>
                                    <w:t xml:space="preserve"> </w:t>
                                  </w:r>
                                </w:p>
                              </w:tc>
                            </w:tr>
                            <w:tr w:rsidR="004F6072" w:rsidRPr="00237FB2" w14:paraId="3D98CCC3" w14:textId="77777777" w:rsidTr="00F709FF">
                              <w:trPr>
                                <w:trHeight w:val="486"/>
                              </w:trPr>
                              <w:tc>
                                <w:tcPr>
                                  <w:tcW w:w="2900" w:type="dxa"/>
                                  <w:tcMar>
                                    <w:top w:w="29" w:type="dxa"/>
                                    <w:left w:w="29" w:type="dxa"/>
                                    <w:right w:w="0" w:type="dxa"/>
                                  </w:tcMar>
                                </w:tcPr>
                                <w:p w14:paraId="1A26FC04" w14:textId="0B083FF5" w:rsidR="004F6072" w:rsidRPr="00237FB2" w:rsidRDefault="004F6072" w:rsidP="00B03FE2">
                                  <w:pPr>
                                    <w:pStyle w:val="BulletContinuedLevel1"/>
                                    <w:rPr>
                                      <w:rFonts w:ascii="Segoe UI" w:hAnsi="Segoe UI" w:cs="Segoe UI"/>
                                      <w:b/>
                                      <w:bCs/>
                                      <w:color w:val="FFFFFF" w:themeColor="background1"/>
                                      <w:sz w:val="22"/>
                                      <w:szCs w:val="22"/>
                                    </w:rPr>
                                  </w:pPr>
                                  <w:r w:rsidRPr="00237FB2">
                                    <w:rPr>
                                      <w:rFonts w:ascii="Segoe UI" w:hAnsi="Segoe UI" w:cs="Segoe UI"/>
                                      <w:b/>
                                      <w:bCs/>
                                      <w:color w:val="FFFFFF" w:themeColor="background1"/>
                                    </w:rPr>
                                    <w:t>VERSION NO.</w:t>
                                  </w:r>
                                </w:p>
                              </w:tc>
                              <w:tc>
                                <w:tcPr>
                                  <w:tcW w:w="5110" w:type="dxa"/>
                                </w:tcPr>
                                <w:p w14:paraId="649EDD33" w14:textId="548B15DD" w:rsidR="004F6072" w:rsidRPr="00237FB2" w:rsidRDefault="004F6072" w:rsidP="00B03FE2">
                                  <w:pPr>
                                    <w:pStyle w:val="BulletContinuedLevel1"/>
                                    <w:rPr>
                                      <w:rFonts w:ascii="Segoe UI" w:hAnsi="Segoe UI" w:cs="Segoe UI"/>
                                      <w:b/>
                                      <w:bCs/>
                                      <w:color w:val="FFFFFF" w:themeColor="background1"/>
                                      <w:sz w:val="22"/>
                                      <w:szCs w:val="22"/>
                                    </w:rPr>
                                  </w:pPr>
                                  <w:r>
                                    <w:rPr>
                                      <w:rFonts w:ascii="Segoe UI" w:hAnsi="Segoe UI" w:cs="Segoe UI"/>
                                      <w:b/>
                                      <w:bCs/>
                                      <w:color w:val="FFFFFF" w:themeColor="background1"/>
                                    </w:rPr>
                                    <w:t>1</w:t>
                                  </w:r>
                                  <w:r w:rsidRPr="00237FB2">
                                    <w:rPr>
                                      <w:rFonts w:ascii="Segoe UI" w:hAnsi="Segoe UI" w:cs="Segoe UI"/>
                                      <w:b/>
                                      <w:bCs/>
                                      <w:color w:val="FFFFFF" w:themeColor="background1"/>
                                    </w:rPr>
                                    <w:t>.</w:t>
                                  </w:r>
                                  <w:r>
                                    <w:rPr>
                                      <w:rFonts w:ascii="Segoe UI" w:hAnsi="Segoe UI" w:cs="Segoe UI"/>
                                      <w:b/>
                                      <w:bCs/>
                                      <w:color w:val="FFFFFF" w:themeColor="background1"/>
                                    </w:rPr>
                                    <w:t>0</w:t>
                                  </w:r>
                                </w:p>
                              </w:tc>
                            </w:tr>
                            <w:tr w:rsidR="004F6072" w:rsidRPr="00237FB2" w14:paraId="0DDB1F0A" w14:textId="77777777" w:rsidTr="00B03FE2">
                              <w:trPr>
                                <w:trHeight w:val="592"/>
                              </w:trPr>
                              <w:tc>
                                <w:tcPr>
                                  <w:tcW w:w="2900" w:type="dxa"/>
                                  <w:tcMar>
                                    <w:top w:w="29" w:type="dxa"/>
                                    <w:left w:w="29" w:type="dxa"/>
                                    <w:right w:w="0" w:type="dxa"/>
                                  </w:tcMar>
                                </w:tcPr>
                                <w:p w14:paraId="29F42983" w14:textId="0CD64C7B" w:rsidR="004F6072" w:rsidRPr="00237FB2" w:rsidRDefault="004F6072" w:rsidP="00B03FE2">
                                  <w:pPr>
                                    <w:pStyle w:val="BulletContinuedLevel1"/>
                                    <w:rPr>
                                      <w:rFonts w:ascii="Segoe UI" w:hAnsi="Segoe UI" w:cs="Segoe UI"/>
                                      <w:b/>
                                      <w:bCs/>
                                      <w:color w:val="FFFFFF" w:themeColor="background1"/>
                                      <w:sz w:val="22"/>
                                      <w:szCs w:val="22"/>
                                    </w:rPr>
                                  </w:pPr>
                                  <w:r w:rsidRPr="00237FB2">
                                    <w:rPr>
                                      <w:rFonts w:ascii="Segoe UI" w:hAnsi="Segoe UI" w:cs="Segoe UI"/>
                                      <w:b/>
                                      <w:bCs/>
                                      <w:color w:val="FFFFFF" w:themeColor="background1"/>
                                    </w:rPr>
                                    <w:t>RELEASE DATE</w:t>
                                  </w:r>
                                </w:p>
                              </w:tc>
                              <w:tc>
                                <w:tcPr>
                                  <w:tcW w:w="5110" w:type="dxa"/>
                                </w:tcPr>
                                <w:p w14:paraId="16E943CF" w14:textId="421A92F1" w:rsidR="004F6072" w:rsidRPr="00237FB2" w:rsidRDefault="00737EA4" w:rsidP="00742BFC">
                                  <w:pPr>
                                    <w:pStyle w:val="BulletContinuedLevel1"/>
                                    <w:rPr>
                                      <w:rFonts w:ascii="Segoe UI" w:hAnsi="Segoe UI" w:cs="Segoe UI"/>
                                      <w:b/>
                                      <w:bCs/>
                                      <w:color w:val="FFFFFF" w:themeColor="background1"/>
                                      <w:sz w:val="22"/>
                                      <w:szCs w:val="22"/>
                                    </w:rPr>
                                  </w:pPr>
                                  <w:r>
                                    <w:rPr>
                                      <w:rFonts w:ascii="Segoe UI" w:hAnsi="Segoe UI" w:cs="Segoe UI"/>
                                      <w:b/>
                                      <w:bCs/>
                                      <w:color w:val="FFFFFF" w:themeColor="background1"/>
                                      <w:sz w:val="22"/>
                                      <w:szCs w:val="22"/>
                                    </w:rPr>
                                    <w:t>12</w:t>
                                  </w:r>
                                  <w:r w:rsidR="004F6072">
                                    <w:rPr>
                                      <w:rFonts w:ascii="Segoe UI" w:hAnsi="Segoe UI" w:cs="Segoe UI"/>
                                      <w:b/>
                                      <w:bCs/>
                                      <w:color w:val="FFFFFF" w:themeColor="background1"/>
                                      <w:sz w:val="22"/>
                                      <w:szCs w:val="22"/>
                                    </w:rPr>
                                    <w:t>-Oct-25</w:t>
                                  </w:r>
                                </w:p>
                              </w:tc>
                            </w:tr>
                            <w:tr w:rsidR="004F6072" w:rsidRPr="00237FB2" w14:paraId="397C03C4" w14:textId="77777777" w:rsidTr="009E6B58">
                              <w:trPr>
                                <w:trHeight w:val="1365"/>
                              </w:trPr>
                              <w:tc>
                                <w:tcPr>
                                  <w:tcW w:w="2900" w:type="dxa"/>
                                  <w:tcMar>
                                    <w:top w:w="29" w:type="dxa"/>
                                    <w:left w:w="29" w:type="dxa"/>
                                    <w:right w:w="0" w:type="dxa"/>
                                  </w:tcMar>
                                </w:tcPr>
                                <w:p w14:paraId="62F7B9D4" w14:textId="084D03F4" w:rsidR="004F6072" w:rsidRPr="00237FB2" w:rsidRDefault="004F6072" w:rsidP="00B03FE2">
                                  <w:pPr>
                                    <w:pStyle w:val="BulletContinuedLevel1"/>
                                    <w:rPr>
                                      <w:rFonts w:ascii="Segoe UI" w:hAnsi="Segoe UI" w:cs="Segoe UI"/>
                                      <w:b/>
                                      <w:bCs/>
                                      <w:color w:val="FFFFFF" w:themeColor="background1"/>
                                    </w:rPr>
                                  </w:pPr>
                                  <w:r w:rsidRPr="00237FB2">
                                    <w:rPr>
                                      <w:rFonts w:ascii="Segoe UI" w:hAnsi="Segoe UI" w:cs="Segoe UI"/>
                                      <w:b/>
                                      <w:bCs/>
                                      <w:color w:val="FFFFFF" w:themeColor="background1"/>
                                    </w:rPr>
                                    <w:t>CLASSIFICATION</w:t>
                                  </w:r>
                                  <w:r w:rsidRPr="00237FB2">
                                    <w:rPr>
                                      <w:rFonts w:ascii="Segoe UI" w:hAnsi="Segoe UI" w:cs="Segoe UI"/>
                                      <w:b/>
                                      <w:bCs/>
                                      <w:color w:val="FFFFFF" w:themeColor="background1"/>
                                    </w:rPr>
                                    <w:tab/>
                                  </w:r>
                                </w:p>
                              </w:tc>
                              <w:tc>
                                <w:tcPr>
                                  <w:tcW w:w="5110" w:type="dxa"/>
                                </w:tcPr>
                                <w:p w14:paraId="54A0D79A" w14:textId="61405CE9" w:rsidR="004F6072" w:rsidRPr="00237FB2" w:rsidRDefault="004F6072" w:rsidP="00B03FE2">
                                  <w:pPr>
                                    <w:pStyle w:val="BulletContinuedLevel1"/>
                                    <w:rPr>
                                      <w:rFonts w:ascii="Segoe UI" w:hAnsi="Segoe UI" w:cs="Segoe UI"/>
                                      <w:b/>
                                      <w:bCs/>
                                      <w:color w:val="FFFFFF" w:themeColor="background1"/>
                                    </w:rPr>
                                  </w:pPr>
                                  <w:r w:rsidRPr="00237FB2">
                                    <w:rPr>
                                      <w:rFonts w:ascii="Segoe UI" w:hAnsi="Segoe UI" w:cs="Segoe UI"/>
                                      <w:b/>
                                      <w:bCs/>
                                      <w:color w:val="FFFFFF" w:themeColor="background1"/>
                                    </w:rPr>
                                    <w:t>Internal</w:t>
                                  </w:r>
                                </w:p>
                              </w:tc>
                            </w:tr>
                          </w:tbl>
                          <w:p w14:paraId="2A427702" w14:textId="77777777" w:rsidR="004F6072" w:rsidRPr="0015218D" w:rsidRDefault="004F6072" w:rsidP="009E6B58">
                            <w:pPr>
                              <w:pStyle w:val="BulletContinuedLevel1"/>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CC52D5" id="Rectangle 12" o:spid="_x0000_s1026" style="position:absolute;left:0;text-align:left;margin-left:-7.5pt;margin-top:431.25pt;width:419.95pt;height:175.5pt;z-index:25194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" fillcolor="#00b8f1" stroked="f" strokeweight="3pt">
                <v:shadow on="t" color="black" opacity="24903f" origin=",.5" offset="0,.55556mm"/>
                <v:textbox>
                  <w:txbxContent>
                    <w:tbl>
                      <w:tblPr>
                        <w:tblW w:w="8010" w:type="dxa"/>
                        <w:tblBorders>
                          <w:insideH w:val="single" w:sz="4" w:space="0" w:color="FFFFFF"/>
                          <w:insideV w:val="single" w:sz="4" w:space="0" w:color="FFFFFF"/>
                        </w:tblBorders>
                        <w:tblLayout w:type="fixed"/>
                        <w:tblLook w:val="04A0" w:firstRow="1" w:lastRow="0" w:firstColumn="1" w:lastColumn="0" w:noHBand="0" w:noVBand="1"/>
                      </w:tblPr>
                      <w:tblGrid>
                        <w:gridCol w:w="2900"/>
                        <w:gridCol w:w="5110"/>
                      </w:tblGrid>
                      <w:tr w:rsidR="004F6072" w:rsidRPr="00237FB2" w14:paraId="4D60EB12" w14:textId="77777777" w:rsidTr="00F709FF">
                        <w:trPr>
                          <w:trHeight w:val="691"/>
                        </w:trPr>
                        <w:tc>
                          <w:tcPr>
                            <w:tcW w:w="2900" w:type="dxa"/>
                            <w:tcMar>
                              <w:top w:w="29" w:type="dxa"/>
                              <w:left w:w="29" w:type="dxa"/>
                              <w:right w:w="0" w:type="dxa"/>
                            </w:tcMar>
                          </w:tcPr>
                          <w:p w14:paraId="027B4BF7" w14:textId="1CAE174C" w:rsidR="004F6072" w:rsidRPr="00237FB2" w:rsidRDefault="004F6072" w:rsidP="00F709FF">
                            <w:pPr>
                              <w:pStyle w:val="BulletContinuedLevel1"/>
                              <w:rPr>
                                <w:rFonts w:ascii="Segoe UI" w:hAnsi="Segoe UI" w:cs="Segoe UI"/>
                                <w:b/>
                                <w:bCs/>
                                <w:color w:val="FFFFFF" w:themeColor="background1"/>
                                <w:sz w:val="22"/>
                                <w:szCs w:val="22"/>
                              </w:rPr>
                            </w:pPr>
                            <w:r w:rsidRPr="00237FB2">
                              <w:rPr>
                                <w:rFonts w:ascii="Segoe UI" w:hAnsi="Segoe UI" w:cs="Segoe UI"/>
                                <w:b/>
                                <w:bCs/>
                                <w:color w:val="FFFFFF" w:themeColor="background1"/>
                              </w:rPr>
                              <w:t>DOCUMENT NAME</w:t>
                            </w:r>
                          </w:p>
                        </w:tc>
                        <w:tc>
                          <w:tcPr>
                            <w:tcW w:w="5110" w:type="dxa"/>
                          </w:tcPr>
                          <w:p w14:paraId="6C433D84" w14:textId="17601D4C" w:rsidR="004F6072" w:rsidRPr="00237FB2" w:rsidRDefault="004F6072" w:rsidP="00F709FF">
                            <w:pPr>
                              <w:pStyle w:val="BulletContinuedLevel1"/>
                              <w:rPr>
                                <w:rFonts w:ascii="Segoe UI" w:hAnsi="Segoe UI" w:cs="Segoe UI"/>
                                <w:b/>
                                <w:bCs/>
                                <w:color w:val="FFFFFF" w:themeColor="background1"/>
                              </w:rPr>
                            </w:pPr>
                            <w:r>
                              <w:rPr>
                                <w:rFonts w:ascii="Segoe UI" w:hAnsi="Segoe UI" w:cs="Segoe UI"/>
                                <w:b/>
                                <w:bCs/>
                                <w:color w:val="FFFFFF" w:themeColor="background1"/>
                              </w:rPr>
                              <w:t>Auth Lambda AID</w:t>
                            </w:r>
                          </w:p>
                          <w:p w14:paraId="4F1E02DE" w14:textId="06F194E1" w:rsidR="004F6072" w:rsidRPr="00237FB2" w:rsidRDefault="004F6072" w:rsidP="00F709FF">
                            <w:pPr>
                              <w:pStyle w:val="BulletContinuedLevel1"/>
                              <w:rPr>
                                <w:rFonts w:ascii="Segoe UI" w:hAnsi="Segoe UI" w:cs="Segoe UI"/>
                                <w:b/>
                                <w:bCs/>
                                <w:color w:val="FFFFFF" w:themeColor="background1"/>
                                <w:sz w:val="22"/>
                                <w:szCs w:val="22"/>
                              </w:rPr>
                            </w:pPr>
                            <w:r>
                              <w:rPr>
                                <w:rFonts w:ascii="Segoe UI" w:hAnsi="Segoe UI" w:cs="Segoe UI"/>
                                <w:b/>
                                <w:bCs/>
                                <w:color w:val="FFFFFF" w:themeColor="background1"/>
                              </w:rPr>
                              <w:t>TDG_RezAir</w:t>
                            </w:r>
                            <w:r w:rsidRPr="00237FB2">
                              <w:rPr>
                                <w:rFonts w:ascii="Segoe UI" w:hAnsi="Segoe UI" w:cs="Segoe UI"/>
                                <w:b/>
                                <w:bCs/>
                                <w:color w:val="FFFFFF" w:themeColor="background1"/>
                              </w:rPr>
                              <w:t xml:space="preserve"> </w:t>
                            </w:r>
                          </w:p>
                        </w:tc>
                      </w:tr>
                      <w:tr w:rsidR="004F6072" w:rsidRPr="00237FB2" w14:paraId="3D98CCC3" w14:textId="77777777" w:rsidTr="00F709FF">
                        <w:trPr>
                          <w:trHeight w:val="486"/>
                        </w:trPr>
                        <w:tc>
                          <w:tcPr>
                            <w:tcW w:w="2900" w:type="dxa"/>
                            <w:tcMar>
                              <w:top w:w="29" w:type="dxa"/>
                              <w:left w:w="29" w:type="dxa"/>
                              <w:right w:w="0" w:type="dxa"/>
                            </w:tcMar>
                          </w:tcPr>
                          <w:p w14:paraId="1A26FC04" w14:textId="0B083FF5" w:rsidR="004F6072" w:rsidRPr="00237FB2" w:rsidRDefault="004F6072" w:rsidP="00B03FE2">
                            <w:pPr>
                              <w:pStyle w:val="BulletContinuedLevel1"/>
                              <w:rPr>
                                <w:rFonts w:ascii="Segoe UI" w:hAnsi="Segoe UI" w:cs="Segoe UI"/>
                                <w:b/>
                                <w:bCs/>
                                <w:color w:val="FFFFFF" w:themeColor="background1"/>
                                <w:sz w:val="22"/>
                                <w:szCs w:val="22"/>
                              </w:rPr>
                            </w:pPr>
                            <w:r w:rsidRPr="00237FB2">
                              <w:rPr>
                                <w:rFonts w:ascii="Segoe UI" w:hAnsi="Segoe UI" w:cs="Segoe UI"/>
                                <w:b/>
                                <w:bCs/>
                                <w:color w:val="FFFFFF" w:themeColor="background1"/>
                              </w:rPr>
                              <w:t>VERSION NO.</w:t>
                            </w:r>
                          </w:p>
                        </w:tc>
                        <w:tc>
                          <w:tcPr>
                            <w:tcW w:w="5110" w:type="dxa"/>
                          </w:tcPr>
                          <w:p w14:paraId="649EDD33" w14:textId="548B15DD" w:rsidR="004F6072" w:rsidRPr="00237FB2" w:rsidRDefault="004F6072" w:rsidP="00B03FE2">
                            <w:pPr>
                              <w:pStyle w:val="BulletContinuedLevel1"/>
                              <w:rPr>
                                <w:rFonts w:ascii="Segoe UI" w:hAnsi="Segoe UI" w:cs="Segoe UI"/>
                                <w:b/>
                                <w:bCs/>
                                <w:color w:val="FFFFFF" w:themeColor="background1"/>
                                <w:sz w:val="22"/>
                                <w:szCs w:val="22"/>
                              </w:rPr>
                            </w:pPr>
                            <w:r>
                              <w:rPr>
                                <w:rFonts w:ascii="Segoe UI" w:hAnsi="Segoe UI" w:cs="Segoe UI"/>
                                <w:b/>
                                <w:bCs/>
                                <w:color w:val="FFFFFF" w:themeColor="background1"/>
                              </w:rPr>
                              <w:t>1</w:t>
                            </w:r>
                            <w:r w:rsidRPr="00237FB2">
                              <w:rPr>
                                <w:rFonts w:ascii="Segoe UI" w:hAnsi="Segoe UI" w:cs="Segoe UI"/>
                                <w:b/>
                                <w:bCs/>
                                <w:color w:val="FFFFFF" w:themeColor="background1"/>
                              </w:rPr>
                              <w:t>.</w:t>
                            </w:r>
                            <w:r>
                              <w:rPr>
                                <w:rFonts w:ascii="Segoe UI" w:hAnsi="Segoe UI" w:cs="Segoe UI"/>
                                <w:b/>
                                <w:bCs/>
                                <w:color w:val="FFFFFF" w:themeColor="background1"/>
                              </w:rPr>
                              <w:t>0</w:t>
                            </w:r>
                          </w:p>
                        </w:tc>
                      </w:tr>
                      <w:tr w:rsidR="004F6072" w:rsidRPr="00237FB2" w14:paraId="0DDB1F0A" w14:textId="77777777" w:rsidTr="00B03FE2">
                        <w:trPr>
                          <w:trHeight w:val="592"/>
                        </w:trPr>
                        <w:tc>
                          <w:tcPr>
                            <w:tcW w:w="2900" w:type="dxa"/>
                            <w:tcMar>
                              <w:top w:w="29" w:type="dxa"/>
                              <w:left w:w="29" w:type="dxa"/>
                              <w:right w:w="0" w:type="dxa"/>
                            </w:tcMar>
                          </w:tcPr>
                          <w:p w14:paraId="29F42983" w14:textId="0CD64C7B" w:rsidR="004F6072" w:rsidRPr="00237FB2" w:rsidRDefault="004F6072" w:rsidP="00B03FE2">
                            <w:pPr>
                              <w:pStyle w:val="BulletContinuedLevel1"/>
                              <w:rPr>
                                <w:rFonts w:ascii="Segoe UI" w:hAnsi="Segoe UI" w:cs="Segoe UI"/>
                                <w:b/>
                                <w:bCs/>
                                <w:color w:val="FFFFFF" w:themeColor="background1"/>
                                <w:sz w:val="22"/>
                                <w:szCs w:val="22"/>
                              </w:rPr>
                            </w:pPr>
                            <w:r w:rsidRPr="00237FB2">
                              <w:rPr>
                                <w:rFonts w:ascii="Segoe UI" w:hAnsi="Segoe UI" w:cs="Segoe UI"/>
                                <w:b/>
                                <w:bCs/>
                                <w:color w:val="FFFFFF" w:themeColor="background1"/>
                              </w:rPr>
                              <w:t>RELEASE DATE</w:t>
                            </w:r>
                          </w:p>
                        </w:tc>
                        <w:tc>
                          <w:tcPr>
                            <w:tcW w:w="5110" w:type="dxa"/>
                          </w:tcPr>
                          <w:p w14:paraId="16E943CF" w14:textId="421A92F1" w:rsidR="004F6072" w:rsidRPr="00237FB2" w:rsidRDefault="00737EA4" w:rsidP="00742BFC">
                            <w:pPr>
                              <w:pStyle w:val="BulletContinuedLevel1"/>
                              <w:rPr>
                                <w:rFonts w:ascii="Segoe UI" w:hAnsi="Segoe UI" w:cs="Segoe UI"/>
                                <w:b/>
                                <w:bCs/>
                                <w:color w:val="FFFFFF" w:themeColor="background1"/>
                                <w:sz w:val="22"/>
                                <w:szCs w:val="22"/>
                              </w:rPr>
                            </w:pPr>
                            <w:r>
                              <w:rPr>
                                <w:rFonts w:ascii="Segoe UI" w:hAnsi="Segoe UI" w:cs="Segoe UI"/>
                                <w:b/>
                                <w:bCs/>
                                <w:color w:val="FFFFFF" w:themeColor="background1"/>
                                <w:sz w:val="22"/>
                                <w:szCs w:val="22"/>
                              </w:rPr>
                              <w:t>12</w:t>
                            </w:r>
                            <w:r w:rsidR="004F6072">
                              <w:rPr>
                                <w:rFonts w:ascii="Segoe UI" w:hAnsi="Segoe UI" w:cs="Segoe UI"/>
                                <w:b/>
                                <w:bCs/>
                                <w:color w:val="FFFFFF" w:themeColor="background1"/>
                                <w:sz w:val="22"/>
                                <w:szCs w:val="22"/>
                              </w:rPr>
                              <w:t>-Oct-25</w:t>
                            </w:r>
                          </w:p>
                        </w:tc>
                      </w:tr>
                      <w:tr w:rsidR="004F6072" w:rsidRPr="00237FB2" w14:paraId="397C03C4" w14:textId="77777777" w:rsidTr="009E6B58">
                        <w:trPr>
                          <w:trHeight w:val="1365"/>
                        </w:trPr>
                        <w:tc>
                          <w:tcPr>
                            <w:tcW w:w="2900" w:type="dxa"/>
                            <w:tcMar>
                              <w:top w:w="29" w:type="dxa"/>
                              <w:left w:w="29" w:type="dxa"/>
                              <w:right w:w="0" w:type="dxa"/>
                            </w:tcMar>
                          </w:tcPr>
                          <w:p w14:paraId="62F7B9D4" w14:textId="084D03F4" w:rsidR="004F6072" w:rsidRPr="00237FB2" w:rsidRDefault="004F6072" w:rsidP="00B03FE2">
                            <w:pPr>
                              <w:pStyle w:val="BulletContinuedLevel1"/>
                              <w:rPr>
                                <w:rFonts w:ascii="Segoe UI" w:hAnsi="Segoe UI" w:cs="Segoe UI"/>
                                <w:b/>
                                <w:bCs/>
                                <w:color w:val="FFFFFF" w:themeColor="background1"/>
                              </w:rPr>
                            </w:pPr>
                            <w:r w:rsidRPr="00237FB2">
                              <w:rPr>
                                <w:rFonts w:ascii="Segoe UI" w:hAnsi="Segoe UI" w:cs="Segoe UI"/>
                                <w:b/>
                                <w:bCs/>
                                <w:color w:val="FFFFFF" w:themeColor="background1"/>
                              </w:rPr>
                              <w:t>CLASSIFICATION</w:t>
                            </w:r>
                            <w:r w:rsidRPr="00237FB2">
                              <w:rPr>
                                <w:rFonts w:ascii="Segoe UI" w:hAnsi="Segoe UI" w:cs="Segoe UI"/>
                                <w:b/>
                                <w:bCs/>
                                <w:color w:val="FFFFFF" w:themeColor="background1"/>
                              </w:rPr>
                              <w:tab/>
                            </w:r>
                          </w:p>
                        </w:tc>
                        <w:tc>
                          <w:tcPr>
                            <w:tcW w:w="5110" w:type="dxa"/>
                          </w:tcPr>
                          <w:p w14:paraId="54A0D79A" w14:textId="61405CE9" w:rsidR="004F6072" w:rsidRPr="00237FB2" w:rsidRDefault="004F6072" w:rsidP="00B03FE2">
                            <w:pPr>
                              <w:pStyle w:val="BulletContinuedLevel1"/>
                              <w:rPr>
                                <w:rFonts w:ascii="Segoe UI" w:hAnsi="Segoe UI" w:cs="Segoe UI"/>
                                <w:b/>
                                <w:bCs/>
                                <w:color w:val="FFFFFF" w:themeColor="background1"/>
                              </w:rPr>
                            </w:pPr>
                            <w:r w:rsidRPr="00237FB2">
                              <w:rPr>
                                <w:rFonts w:ascii="Segoe UI" w:hAnsi="Segoe UI" w:cs="Segoe UI"/>
                                <w:b/>
                                <w:bCs/>
                                <w:color w:val="FFFFFF" w:themeColor="background1"/>
                              </w:rPr>
                              <w:t>Internal</w:t>
                            </w:r>
                          </w:p>
                        </w:tc>
                      </w:tr>
                    </w:tbl>
                    <w:p w14:paraId="2A427702" w14:textId="77777777" w:rsidR="004F6072" w:rsidRPr="0015218D" w:rsidRDefault="004F6072" w:rsidP="009E6B58">
                      <w:pPr>
                        <w:pStyle w:val="BulletContinuedLevel1"/>
                      </w:pPr>
                    </w:p>
                  </w:txbxContent>
                </v:textbox>
                <w10:wrap anchorx="margin"/>
              </v:rect>
            </w:pict>
          </mc:Fallback>
        </mc:AlternateContent>
      </w:r>
      <w:r w:rsidR="00523D67" w:rsidRPr="00E915C4">
        <w:rPr>
          <w:noProof/>
          <w:color w:val="FFFFFF" w:themeColor="background1"/>
          <w:lang w:val="en-IN" w:eastAsia="en-IN"/>
        </w:rPr>
        <mc:AlternateContent>
          <mc:Choice Requires="wps">
            <w:drawing>
              <wp:anchor distT="0" distB="0" distL="114300" distR="114300" simplePos="0" relativeHeight="251951104" behindDoc="0" locked="0" layoutInCell="1" allowOverlap="1" wp14:anchorId="57405E88" wp14:editId="7201B463">
                <wp:simplePos x="0" y="0"/>
                <wp:positionH relativeFrom="column">
                  <wp:posOffset>-1085851</wp:posOffset>
                </wp:positionH>
                <wp:positionV relativeFrom="paragraph">
                  <wp:posOffset>2036445</wp:posOffset>
                </wp:positionV>
                <wp:extent cx="4905375" cy="0"/>
                <wp:effectExtent l="0" t="0" r="0" b="0"/>
                <wp:wrapNone/>
                <wp:docPr id="17" name="Straight Connector 17"/>
                <wp:cNvGraphicFramePr/>
                <a:graphic xmlns:a="http://schemas.openxmlformats.org/drawingml/2006/main">
                  <a:graphicData uri="http://schemas.microsoft.com/office/word/2010/wordprocessingShape">
                    <wps:wsp>
                      <wps:cNvCnPr/>
                      <wps:spPr>
                        <a:xfrm flipV="1">
                          <a:off x="0" y="0"/>
                          <a:ext cx="4905375" cy="0"/>
                        </a:xfrm>
                        <a:prstGeom prst="line">
                          <a:avLst/>
                        </a:prstGeom>
                        <a:ln w="12700">
                          <a:solidFill>
                            <a:srgbClr val="00B8F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1C8F04" id="Straight Connector 17" o:spid="_x0000_s1026" style="position:absolute;flip:y;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5pt,160.35pt" to="300.75pt,1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" strokecolor="#00b8f1" strokeweight="1pt"/>
            </w:pict>
          </mc:Fallback>
        </mc:AlternateContent>
      </w:r>
      <w:r w:rsidR="00193629">
        <w:rPr>
          <w:noProof/>
          <w:color w:val="FFFFFF" w:themeColor="background1"/>
          <w:lang w:val="en-IN" w:eastAsia="en-IN"/>
        </w:rPr>
        <mc:AlternateContent>
          <mc:Choice Requires="wps">
            <w:drawing>
              <wp:anchor distT="0" distB="0" distL="114300" distR="114300" simplePos="0" relativeHeight="251955200" behindDoc="0" locked="0" layoutInCell="1" allowOverlap="1" wp14:anchorId="5C6C9E5F" wp14:editId="1EF3E1C4">
                <wp:simplePos x="0" y="0"/>
                <wp:positionH relativeFrom="column">
                  <wp:posOffset>-184795</wp:posOffset>
                </wp:positionH>
                <wp:positionV relativeFrom="paragraph">
                  <wp:posOffset>8290607</wp:posOffset>
                </wp:positionV>
                <wp:extent cx="5465701" cy="552734"/>
                <wp:effectExtent l="0" t="0" r="0" b="0"/>
                <wp:wrapNone/>
                <wp:docPr id="2" name="Text Box 2"/>
                <wp:cNvGraphicFramePr/>
                <a:graphic xmlns:a="http://schemas.openxmlformats.org/drawingml/2006/main">
                  <a:graphicData uri="http://schemas.microsoft.com/office/word/2010/wordprocessingShape">
                    <wps:wsp>
                      <wps:cNvSpPr txBox="1"/>
                      <wps:spPr>
                        <a:xfrm>
                          <a:off x="0" y="0"/>
                          <a:ext cx="5465701" cy="552734"/>
                        </a:xfrm>
                        <a:prstGeom prst="rect">
                          <a:avLst/>
                        </a:prstGeom>
                        <a:noFill/>
                        <a:ln w="6350">
                          <a:noFill/>
                        </a:ln>
                      </wps:spPr>
                      <wps:txbx>
                        <w:txbxContent>
                          <w:p w14:paraId="018BC339" w14:textId="5F062665" w:rsidR="004F6072" w:rsidRPr="00237FB2" w:rsidRDefault="004F6072" w:rsidP="00193629">
                            <w:pPr>
                              <w:spacing w:line="276" w:lineRule="auto"/>
                              <w:rPr>
                                <w:rFonts w:ascii="Segoe UI" w:hAnsi="Segoe UI" w:cs="Segoe UI"/>
                                <w:color w:val="404040" w:themeColor="text1" w:themeTint="BF"/>
                                <w:sz w:val="13"/>
                                <w:szCs w:val="13"/>
                              </w:rPr>
                            </w:pPr>
                            <w:r w:rsidRPr="00237FB2">
                              <w:rPr>
                                <w:rFonts w:ascii="Segoe UI" w:hAnsi="Segoe UI" w:cs="Segoe UI"/>
                                <w:color w:val="404040" w:themeColor="text1" w:themeTint="BF"/>
                                <w:sz w:val="13"/>
                                <w:szCs w:val="13"/>
                              </w:rPr>
                              <w:t>This document of Cybage Software Pvt. Ltd. is for restricted circulation. No part of this publication may be reproduced, stored in a retrieval system, or transmitted in any form or by any means – recording, photocopying, electronic and mechanical, without prior written permission of Cybage Software Pvt.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C6C9E5F" id="_x0000_t202" coordsize="21600,21600" o:spt="202" path="m,l,21600r21600,l21600,xe">
                <v:stroke joinstyle="miter"/>
                <v:path gradientshapeok="t" o:connecttype="rect"/>
              </v:shapetype>
              <v:shape id="Text Box 2" o:spid="_x0000_s1027" type="#_x0000_t202" style="position:absolute;left:0;text-align:left;margin-left:-14.55pt;margin-top:652.8pt;width:430.35pt;height:43.5pt;z-index:251955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" filled="f" stroked="f" strokeweight=".5pt">
                <v:textbox>
                  <w:txbxContent>
                    <w:p w14:paraId="018BC339" w14:textId="5F062665" w:rsidR="004F6072" w:rsidRPr="00237FB2" w:rsidRDefault="004F6072" w:rsidP="00193629">
                      <w:pPr>
                        <w:spacing w:line="276" w:lineRule="auto"/>
                        <w:rPr>
                          <w:rFonts w:ascii="Segoe UI" w:hAnsi="Segoe UI" w:cs="Segoe UI"/>
                          <w:color w:val="404040" w:themeColor="text1" w:themeTint="BF"/>
                          <w:sz w:val="13"/>
                          <w:szCs w:val="13"/>
                        </w:rPr>
                      </w:pPr>
                      <w:r w:rsidRPr="00237FB2">
                        <w:rPr>
                          <w:rFonts w:ascii="Segoe UI" w:hAnsi="Segoe UI" w:cs="Segoe UI"/>
                          <w:color w:val="404040" w:themeColor="text1" w:themeTint="BF"/>
                          <w:sz w:val="13"/>
                          <w:szCs w:val="13"/>
                        </w:rPr>
                        <w:t>This document of Cybage Software Pvt. Ltd. is for restricted circulation. No part of this publication may be reproduced, stored in a retrieval system, or transmitted in any form or by any means – recording, photocopying, electronic and mechanical, without prior written permission of Cybage Software Pvt. Ltd.</w:t>
                      </w:r>
                    </w:p>
                  </w:txbxContent>
                </v:textbox>
              </v:shape>
            </w:pict>
          </mc:Fallback>
        </mc:AlternateContent>
      </w:r>
      <w:r w:rsidR="002B104C" w:rsidRPr="00E915C4">
        <w:rPr>
          <w:noProof/>
          <w:color w:val="FFFFFF" w:themeColor="background1"/>
          <w:lang w:val="en-IN" w:eastAsia="en-IN"/>
        </w:rPr>
        <mc:AlternateContent>
          <mc:Choice Requires="wps">
            <w:drawing>
              <wp:anchor distT="0" distB="0" distL="114300" distR="114300" simplePos="0" relativeHeight="251952128" behindDoc="0" locked="0" layoutInCell="1" allowOverlap="1" wp14:anchorId="58CB1E5F" wp14:editId="06A889E9">
                <wp:simplePos x="0" y="0"/>
                <wp:positionH relativeFrom="margin">
                  <wp:posOffset>-266700</wp:posOffset>
                </wp:positionH>
                <wp:positionV relativeFrom="paragraph">
                  <wp:posOffset>163830</wp:posOffset>
                </wp:positionV>
                <wp:extent cx="1802921" cy="586316"/>
                <wp:effectExtent l="0" t="0" r="6985" b="0"/>
                <wp:wrapNone/>
                <wp:docPr id="25" name="Rectangle 25"/>
                <wp:cNvGraphicFramePr/>
                <a:graphic xmlns:a="http://schemas.openxmlformats.org/drawingml/2006/main">
                  <a:graphicData uri="http://schemas.microsoft.com/office/word/2010/wordprocessingShape">
                    <wps:wsp>
                      <wps:cNvSpPr/>
                      <wps:spPr>
                        <a:xfrm>
                          <a:off x="0" y="0"/>
                          <a:ext cx="1802921" cy="586316"/>
                        </a:xfrm>
                        <a:prstGeom prst="rect">
                          <a:avLst/>
                        </a:prstGeom>
                        <a:blipFill>
                          <a:blip r:embed="rId11"/>
                          <a:stretch>
                            <a:fillRect r="-4101"/>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745AB4" id="Rectangle 25" o:spid="_x0000_s1026" style="position:absolute;margin-left:-21pt;margin-top:12.9pt;width:141.95pt;height:46.15pt;z-index:251952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" stroked="f" strokeweight="2pt">
                <v:fill r:id="rId12" o:title="" recolor="t" rotate="t" type="frame"/>
                <w10:wrap anchorx="margin"/>
              </v:rect>
            </w:pict>
          </mc:Fallback>
        </mc:AlternateContent>
      </w:r>
      <w:r w:rsidR="005934A1" w:rsidRPr="00E915C4">
        <w:rPr>
          <w:b w:val="0"/>
          <w:noProof/>
          <w:color w:val="FFFFFF" w:themeColor="background1"/>
          <w:lang w:val="en-IN" w:eastAsia="en-IN"/>
        </w:rPr>
        <mc:AlternateContent>
          <mc:Choice Requires="wps">
            <w:drawing>
              <wp:anchor distT="0" distB="0" distL="114300" distR="114300" simplePos="0" relativeHeight="251243520" behindDoc="1" locked="0" layoutInCell="1" allowOverlap="1" wp14:anchorId="46620474" wp14:editId="2607259B">
                <wp:simplePos x="0" y="0"/>
                <wp:positionH relativeFrom="column">
                  <wp:posOffset>-923925</wp:posOffset>
                </wp:positionH>
                <wp:positionV relativeFrom="page">
                  <wp:posOffset>0</wp:posOffset>
                </wp:positionV>
                <wp:extent cx="7771130" cy="10072370"/>
                <wp:effectExtent l="0" t="0" r="1270" b="5080"/>
                <wp:wrapNone/>
                <wp:docPr id="7" name="Text Box 152" descr="iStock_000009179287Small_F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1130" cy="10072370"/>
                        </a:xfrm>
                        <a:prstGeom prst="rect">
                          <a:avLst/>
                        </a:prstGeom>
                        <a:blipFill dpi="0" rotWithShape="0">
                          <a:blip r:embed="rId13"/>
                          <a:srcRect/>
                          <a:stretch>
                            <a:fillRect r="-4101"/>
                          </a:stretch>
                        </a:blipFill>
                        <a:ln>
                          <a:noFill/>
                        </a:ln>
                      </wps:spPr>
                      <wps:txbx>
                        <w:txbxContent>
                          <w:p w14:paraId="3CE45F84" w14:textId="77777777" w:rsidR="004F6072" w:rsidRDefault="004F6072" w:rsidP="00E457F8">
                            <w:r>
                              <w:t xml:space="preserve"> </w:t>
                            </w:r>
                          </w:p>
                          <w:p w14:paraId="7321E008" w14:textId="0D3500D0" w:rsidR="004F6072" w:rsidRDefault="004F6072" w:rsidP="00D377E5">
                            <w:pPr>
                              <w:tabs>
                                <w:tab w:val="left" w:pos="0"/>
                              </w:tabs>
                              <w:ind w:left="1080" w:hanging="117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20474" id="Text Box 152" o:spid="_x0000_s1028" type="#_x0000_t202" alt="iStock_000009179287Small_F1" style="position:absolute;left:0;text-align:left;margin-left:-72.75pt;margin-top:0;width:611.9pt;height:793.1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xIAAAAAUmdo&#10;dGxvbmcAAAJZ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" stroked="f">
                <v:fill r:id="rId14" o:title="iStock_000009179287Small_F1" recolor="t" type="frame"/>
                <v:textbox>
                  <w:txbxContent>
                    <w:p w14:paraId="3CE45F84" w14:textId="77777777" w:rsidR="004F6072" w:rsidRDefault="004F6072" w:rsidP="00E457F8">
                      <w:r>
                        <w:t xml:space="preserve"> </w:t>
                      </w:r>
                    </w:p>
                    <w:p w14:paraId="7321E008" w14:textId="0D3500D0" w:rsidR="004F6072" w:rsidRDefault="004F6072" w:rsidP="00D377E5">
                      <w:pPr>
                        <w:tabs>
                          <w:tab w:val="left" w:pos="0"/>
                        </w:tabs>
                        <w:ind w:left="1080" w:hanging="1170"/>
                      </w:pPr>
                    </w:p>
                  </w:txbxContent>
                </v:textbox>
                <w10:wrap anchory="page"/>
              </v:shape>
            </w:pict>
          </mc:Fallback>
        </mc:AlternateContent>
      </w:r>
      <w:r w:rsidR="003D7CCB" w:rsidRPr="00E915C4">
        <w:rPr>
          <w:color w:val="FFFFFF" w:themeColor="background1"/>
        </w:rPr>
        <w:t xml:space="preserve">                                                                                   </w:t>
      </w:r>
      <w:r w:rsidR="002670AF" w:rsidRPr="00E915C4">
        <w:rPr>
          <w:color w:val="FFFFFF" w:themeColor="background1"/>
        </w:rPr>
        <w:br w:type="page"/>
      </w:r>
      <w:r w:rsidR="00E915C4" w:rsidRPr="003B56B6">
        <w:rPr>
          <w:rFonts w:ascii="Segoe UI" w:hAnsi="Segoe UI" w:cs="Segoe UI"/>
          <w:noProof/>
          <w:color w:val="FFFFFF" w:themeColor="background1"/>
          <w:lang w:val="en-IN" w:eastAsia="en-IN"/>
        </w:rPr>
        <mc:AlternateContent>
          <mc:Choice Requires="wps">
            <w:drawing>
              <wp:anchor distT="0" distB="0" distL="114300" distR="114300" simplePos="0" relativeHeight="251954176" behindDoc="1" locked="0" layoutInCell="1" allowOverlap="1" wp14:anchorId="6F0C54F1" wp14:editId="0BD78D99">
                <wp:simplePos x="0" y="0"/>
                <wp:positionH relativeFrom="page">
                  <wp:posOffset>0</wp:posOffset>
                </wp:positionH>
                <wp:positionV relativeFrom="paragraph">
                  <wp:posOffset>-48260</wp:posOffset>
                </wp:positionV>
                <wp:extent cx="7772400" cy="304800"/>
                <wp:effectExtent l="0" t="0" r="0" b="0"/>
                <wp:wrapNone/>
                <wp:docPr id="29" name="Rectangle 29"/>
                <wp:cNvGraphicFramePr/>
                <a:graphic xmlns:a="http://schemas.openxmlformats.org/drawingml/2006/main">
                  <a:graphicData uri="http://schemas.microsoft.com/office/word/2010/wordprocessingShape">
                    <wps:wsp>
                      <wps:cNvSpPr/>
                      <wps:spPr>
                        <a:xfrm>
                          <a:off x="0" y="0"/>
                          <a:ext cx="7772400" cy="304800"/>
                        </a:xfrm>
                        <a:prstGeom prst="rect">
                          <a:avLst/>
                        </a:prstGeom>
                        <a:solidFill>
                          <a:srgbClr val="2B3B4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DF7B3F" id="Rectangle 29" o:spid="_x0000_s1026" style="position:absolute;margin-left:0;margin-top:-3.8pt;width:612pt;height:24pt;z-index:-2513623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" fillcolor="#2b3b4c" stroked="f" strokeweight="2pt">
                <w10:wrap anchorx="page"/>
              </v:rect>
            </w:pict>
          </mc:Fallback>
        </mc:AlternateContent>
      </w:r>
      <w:r w:rsidR="00EB5D42">
        <w:rPr>
          <w:rFonts w:ascii="Segoe UI" w:hAnsi="Segoe UI" w:cs="Segoe UI"/>
          <w:color w:val="FFFFFF" w:themeColor="background1"/>
        </w:rPr>
        <w:t>Revision</w:t>
      </w:r>
      <w:r w:rsidR="0027451C" w:rsidRPr="003B56B6">
        <w:rPr>
          <w:rFonts w:ascii="Segoe UI" w:hAnsi="Segoe UI" w:cs="Segoe UI"/>
          <w:color w:val="FFFFFF" w:themeColor="background1"/>
        </w:rPr>
        <w:t xml:space="preserve"> History</w:t>
      </w:r>
    </w:p>
    <w:p w14:paraId="48D373DE" w14:textId="77777777" w:rsidR="0027451C" w:rsidRPr="003B56B6" w:rsidRDefault="0027451C" w:rsidP="000E36BF">
      <w:pPr>
        <w:jc w:val="both"/>
        <w:rPr>
          <w:rFonts w:ascii="Segoe UI" w:hAnsi="Segoe UI" w:cs="Segoe UI"/>
        </w:rPr>
      </w:pPr>
    </w:p>
    <w:tbl>
      <w:tblPr>
        <w:tblStyle w:val="ListTable3"/>
        <w:tblW w:w="962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020" w:firstRow="1" w:lastRow="0" w:firstColumn="0" w:lastColumn="0" w:noHBand="0" w:noVBand="0"/>
      </w:tblPr>
      <w:tblGrid>
        <w:gridCol w:w="997"/>
        <w:gridCol w:w="2148"/>
        <w:gridCol w:w="2160"/>
        <w:gridCol w:w="1350"/>
        <w:gridCol w:w="2970"/>
      </w:tblGrid>
      <w:tr w:rsidR="003B56B6" w:rsidRPr="003B56B6" w14:paraId="6EC2DA88" w14:textId="77777777" w:rsidTr="00130A0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7" w:type="dxa"/>
            <w:tcBorders>
              <w:top w:val="single" w:sz="4" w:space="0" w:color="auto"/>
              <w:left w:val="single" w:sz="4" w:space="0" w:color="auto"/>
              <w:bottom w:val="single" w:sz="4" w:space="0" w:color="auto"/>
              <w:right w:val="single" w:sz="4" w:space="0" w:color="auto"/>
            </w:tcBorders>
            <w:shd w:val="clear" w:color="auto" w:fill="00B8F1"/>
          </w:tcPr>
          <w:p w14:paraId="2ED6B569" w14:textId="77777777" w:rsidR="003B56B6" w:rsidRPr="00047085" w:rsidRDefault="003B56B6" w:rsidP="000E36BF">
            <w:pPr>
              <w:pStyle w:val="TableHeading"/>
              <w:jc w:val="both"/>
              <w:rPr>
                <w:rFonts w:ascii="Segoe UI" w:hAnsi="Segoe UI" w:cs="Segoe UI"/>
                <w:b/>
                <w:bCs w:val="0"/>
                <w:color w:val="FFFFFF" w:themeColor="background1"/>
              </w:rPr>
            </w:pPr>
            <w:r w:rsidRPr="00047085">
              <w:rPr>
                <w:rFonts w:ascii="Segoe UI" w:hAnsi="Segoe UI" w:cs="Segoe UI"/>
                <w:b/>
                <w:bCs w:val="0"/>
                <w:color w:val="FFFFFF" w:themeColor="background1"/>
              </w:rPr>
              <w:t>Version No.</w:t>
            </w:r>
          </w:p>
        </w:tc>
        <w:tc>
          <w:tcPr>
            <w:tcW w:w="2148" w:type="dxa"/>
            <w:tcBorders>
              <w:top w:val="single" w:sz="4" w:space="0" w:color="auto"/>
              <w:left w:val="single" w:sz="4" w:space="0" w:color="auto"/>
              <w:bottom w:val="single" w:sz="4" w:space="0" w:color="auto"/>
              <w:right w:val="single" w:sz="4" w:space="0" w:color="auto"/>
            </w:tcBorders>
            <w:shd w:val="clear" w:color="auto" w:fill="00B8F1"/>
          </w:tcPr>
          <w:p w14:paraId="7DFA496B" w14:textId="23698617" w:rsidR="003B56B6" w:rsidRPr="00047085" w:rsidRDefault="003B56B6" w:rsidP="000E36BF">
            <w:pPr>
              <w:pStyle w:val="TableHeading"/>
              <w:jc w:val="both"/>
              <w:cnfStyle w:val="100000000000" w:firstRow="1" w:lastRow="0" w:firstColumn="0" w:lastColumn="0" w:oddVBand="0" w:evenVBand="0" w:oddHBand="0" w:evenHBand="0" w:firstRowFirstColumn="0" w:firstRowLastColumn="0" w:lastRowFirstColumn="0" w:lastRowLastColumn="0"/>
              <w:rPr>
                <w:rFonts w:ascii="Segoe UI" w:hAnsi="Segoe UI" w:cs="Segoe UI"/>
                <w:b/>
                <w:bCs w:val="0"/>
                <w:color w:val="FFFFFF" w:themeColor="background1"/>
              </w:rPr>
            </w:pPr>
            <w:r w:rsidRPr="00047085">
              <w:rPr>
                <w:rFonts w:ascii="Segoe UI" w:hAnsi="Segoe UI" w:cs="Segoe UI"/>
                <w:b/>
                <w:bCs w:val="0"/>
                <w:color w:val="FFFFFF" w:themeColor="background1"/>
              </w:rPr>
              <w:t>Authored / Modified by</w:t>
            </w:r>
            <w:r w:rsidR="00D24C05">
              <w:rPr>
                <w:rFonts w:ascii="Segoe UI" w:hAnsi="Segoe UI" w:cs="Segoe UI"/>
                <w:b/>
                <w:bCs w:val="0"/>
                <w:color w:val="FFFFFF" w:themeColor="background1"/>
              </w:rPr>
              <w:t>, Date</w:t>
            </w:r>
          </w:p>
        </w:tc>
        <w:tc>
          <w:tcPr>
            <w:cnfStyle w:val="000010000000" w:firstRow="0" w:lastRow="0" w:firstColumn="0" w:lastColumn="0" w:oddVBand="1" w:evenVBand="0" w:oddHBand="0" w:evenHBand="0" w:firstRowFirstColumn="0" w:firstRowLastColumn="0" w:lastRowFirstColumn="0" w:lastRowLastColumn="0"/>
            <w:tcW w:w="2160" w:type="dxa"/>
            <w:tcBorders>
              <w:top w:val="single" w:sz="4" w:space="0" w:color="auto"/>
              <w:left w:val="single" w:sz="4" w:space="0" w:color="auto"/>
              <w:bottom w:val="single" w:sz="4" w:space="0" w:color="auto"/>
              <w:right w:val="single" w:sz="4" w:space="0" w:color="auto"/>
            </w:tcBorders>
            <w:shd w:val="clear" w:color="auto" w:fill="00B8F1"/>
          </w:tcPr>
          <w:p w14:paraId="05DF8AA1" w14:textId="77777777" w:rsidR="003B56B6" w:rsidRPr="00047085" w:rsidRDefault="003B56B6" w:rsidP="000E36BF">
            <w:pPr>
              <w:pStyle w:val="TableHeading"/>
              <w:jc w:val="both"/>
              <w:rPr>
                <w:rFonts w:ascii="Segoe UI" w:hAnsi="Segoe UI" w:cs="Segoe UI"/>
                <w:b/>
                <w:bCs w:val="0"/>
                <w:color w:val="FFFFFF" w:themeColor="background1"/>
              </w:rPr>
            </w:pPr>
            <w:r w:rsidRPr="00047085">
              <w:rPr>
                <w:rFonts w:ascii="Segoe UI" w:hAnsi="Segoe UI" w:cs="Segoe UI"/>
                <w:b/>
                <w:bCs w:val="0"/>
                <w:color w:val="FFFFFF" w:themeColor="background1"/>
              </w:rPr>
              <w:t>Reviewed by, Date</w:t>
            </w:r>
          </w:p>
        </w:tc>
        <w:tc>
          <w:tcPr>
            <w:tcW w:w="1350" w:type="dxa"/>
            <w:tcBorders>
              <w:top w:val="single" w:sz="4" w:space="0" w:color="auto"/>
              <w:left w:val="single" w:sz="4" w:space="0" w:color="auto"/>
              <w:bottom w:val="single" w:sz="4" w:space="0" w:color="auto"/>
              <w:right w:val="single" w:sz="4" w:space="0" w:color="auto"/>
            </w:tcBorders>
            <w:shd w:val="clear" w:color="auto" w:fill="00B8F1"/>
          </w:tcPr>
          <w:p w14:paraId="6BD60699" w14:textId="77777777" w:rsidR="003B56B6" w:rsidRPr="00047085" w:rsidRDefault="003B56B6" w:rsidP="000E36BF">
            <w:pPr>
              <w:pStyle w:val="TableHeading"/>
              <w:jc w:val="both"/>
              <w:cnfStyle w:val="100000000000" w:firstRow="1" w:lastRow="0" w:firstColumn="0" w:lastColumn="0" w:oddVBand="0" w:evenVBand="0" w:oddHBand="0" w:evenHBand="0" w:firstRowFirstColumn="0" w:firstRowLastColumn="0" w:lastRowFirstColumn="0" w:lastRowLastColumn="0"/>
              <w:rPr>
                <w:rFonts w:ascii="Segoe UI" w:hAnsi="Segoe UI" w:cs="Segoe UI"/>
                <w:b/>
                <w:bCs w:val="0"/>
                <w:color w:val="FFFFFF" w:themeColor="background1"/>
              </w:rPr>
            </w:pPr>
            <w:r w:rsidRPr="00047085">
              <w:rPr>
                <w:rFonts w:ascii="Segoe UI" w:hAnsi="Segoe UI" w:cs="Segoe UI"/>
                <w:b/>
                <w:bCs w:val="0"/>
                <w:color w:val="FFFFFF" w:themeColor="background1"/>
              </w:rPr>
              <w:t>Approved by, Date</w:t>
            </w:r>
          </w:p>
        </w:tc>
        <w:tc>
          <w:tcPr>
            <w:cnfStyle w:val="000010000000" w:firstRow="0" w:lastRow="0" w:firstColumn="0" w:lastColumn="0" w:oddVBand="1" w:evenVBand="0" w:oddHBand="0" w:evenHBand="0" w:firstRowFirstColumn="0" w:firstRowLastColumn="0" w:lastRowFirstColumn="0" w:lastRowLastColumn="0"/>
            <w:tcW w:w="2970" w:type="dxa"/>
            <w:tcBorders>
              <w:top w:val="single" w:sz="4" w:space="0" w:color="auto"/>
              <w:left w:val="single" w:sz="4" w:space="0" w:color="auto"/>
              <w:bottom w:val="single" w:sz="4" w:space="0" w:color="auto"/>
              <w:right w:val="single" w:sz="4" w:space="0" w:color="auto"/>
            </w:tcBorders>
            <w:shd w:val="clear" w:color="auto" w:fill="00B8F1"/>
          </w:tcPr>
          <w:p w14:paraId="0CC7F9B2" w14:textId="77777777" w:rsidR="003B56B6" w:rsidRPr="00047085" w:rsidRDefault="003B56B6" w:rsidP="000E36BF">
            <w:pPr>
              <w:pStyle w:val="TableHeading"/>
              <w:jc w:val="both"/>
              <w:rPr>
                <w:rFonts w:ascii="Segoe UI" w:hAnsi="Segoe UI" w:cs="Segoe UI"/>
                <w:b/>
                <w:bCs w:val="0"/>
                <w:color w:val="FFFFFF" w:themeColor="background1"/>
              </w:rPr>
            </w:pPr>
            <w:r w:rsidRPr="00047085">
              <w:rPr>
                <w:rFonts w:ascii="Segoe UI" w:hAnsi="Segoe UI" w:cs="Segoe UI"/>
                <w:b/>
                <w:bCs w:val="0"/>
                <w:color w:val="FFFFFF" w:themeColor="background1"/>
              </w:rPr>
              <w:t>Remarks / Change History</w:t>
            </w:r>
          </w:p>
        </w:tc>
      </w:tr>
      <w:tr w:rsidR="003C1E2D" w:rsidRPr="003B56B6" w14:paraId="60D2DE15" w14:textId="77777777" w:rsidTr="00130A0B">
        <w:trPr>
          <w:cnfStyle w:val="000000100000" w:firstRow="0" w:lastRow="0" w:firstColumn="0" w:lastColumn="0" w:oddVBand="0" w:evenVBand="0" w:oddHBand="1" w:evenHBand="0" w:firstRowFirstColumn="0" w:firstRowLastColumn="0" w:lastRowFirstColumn="0" w:lastRowLastColumn="0"/>
          <w:trHeight w:val="512"/>
        </w:trPr>
        <w:tc>
          <w:tcPr>
            <w:cnfStyle w:val="000010000000" w:firstRow="0" w:lastRow="0" w:firstColumn="0" w:lastColumn="0" w:oddVBand="1" w:evenVBand="0" w:oddHBand="0" w:evenHBand="0" w:firstRowFirstColumn="0" w:firstRowLastColumn="0" w:lastRowFirstColumn="0" w:lastRowLastColumn="0"/>
            <w:tcW w:w="997" w:type="dxa"/>
            <w:tcBorders>
              <w:top w:val="single" w:sz="4" w:space="0" w:color="auto"/>
              <w:left w:val="single" w:sz="4" w:space="0" w:color="auto"/>
              <w:bottom w:val="single" w:sz="4" w:space="0" w:color="auto"/>
              <w:right w:val="single" w:sz="4" w:space="0" w:color="auto"/>
            </w:tcBorders>
          </w:tcPr>
          <w:p w14:paraId="44468E70" w14:textId="684E5604" w:rsidR="003C1E2D" w:rsidRPr="003C1E2D" w:rsidRDefault="00044BE1" w:rsidP="000E36BF">
            <w:pPr>
              <w:pStyle w:val="TableCellBody"/>
              <w:jc w:val="both"/>
              <w:rPr>
                <w:rFonts w:ascii="Segoe UI" w:hAnsi="Segoe UI" w:cs="Segoe UI"/>
              </w:rPr>
            </w:pPr>
            <w:r>
              <w:rPr>
                <w:rFonts w:ascii="Segoe UI" w:hAnsi="Segoe UI" w:cs="Segoe UI"/>
              </w:rPr>
              <w:t>1.0</w:t>
            </w:r>
          </w:p>
        </w:tc>
        <w:tc>
          <w:tcPr>
            <w:tcW w:w="2148" w:type="dxa"/>
            <w:tcBorders>
              <w:top w:val="single" w:sz="4" w:space="0" w:color="auto"/>
              <w:left w:val="single" w:sz="4" w:space="0" w:color="auto"/>
              <w:bottom w:val="single" w:sz="4" w:space="0" w:color="auto"/>
              <w:right w:val="single" w:sz="4" w:space="0" w:color="auto"/>
            </w:tcBorders>
          </w:tcPr>
          <w:p w14:paraId="61D3426A" w14:textId="5ED6B18A" w:rsidR="003C1E2D" w:rsidRPr="003C1E2D" w:rsidRDefault="00AF25DD" w:rsidP="000E36BF">
            <w:pPr>
              <w:pStyle w:val="TableCellBody"/>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Pr>
                <w:rFonts w:ascii="Segoe UI" w:hAnsi="Segoe UI" w:cs="Segoe UI"/>
              </w:rPr>
              <w:t>Nilophar S</w:t>
            </w:r>
            <w:r w:rsidR="00A86149">
              <w:rPr>
                <w:rFonts w:ascii="Segoe UI" w:hAnsi="Segoe UI" w:cs="Segoe UI"/>
              </w:rPr>
              <w:t xml:space="preserve"> / Dwarkesh Modi</w:t>
            </w:r>
            <w:r w:rsidR="003C1E2D" w:rsidRPr="003C1E2D">
              <w:rPr>
                <w:rFonts w:ascii="Segoe UI" w:hAnsi="Segoe UI" w:cs="Segoe UI"/>
              </w:rPr>
              <w:t xml:space="preserve"> </w:t>
            </w:r>
          </w:p>
        </w:tc>
        <w:tc>
          <w:tcPr>
            <w:cnfStyle w:val="000010000000" w:firstRow="0" w:lastRow="0" w:firstColumn="0" w:lastColumn="0" w:oddVBand="1" w:evenVBand="0" w:oddHBand="0" w:evenHBand="0" w:firstRowFirstColumn="0" w:firstRowLastColumn="0" w:lastRowFirstColumn="0" w:lastRowLastColumn="0"/>
            <w:tcW w:w="2160" w:type="dxa"/>
            <w:tcBorders>
              <w:top w:val="single" w:sz="4" w:space="0" w:color="auto"/>
              <w:left w:val="single" w:sz="4" w:space="0" w:color="auto"/>
              <w:bottom w:val="single" w:sz="4" w:space="0" w:color="auto"/>
              <w:right w:val="single" w:sz="4" w:space="0" w:color="auto"/>
            </w:tcBorders>
          </w:tcPr>
          <w:p w14:paraId="00A7D3A6" w14:textId="35A3F328" w:rsidR="003C1E2D" w:rsidRPr="003C1E2D" w:rsidRDefault="003C1E2D" w:rsidP="000E36BF">
            <w:pPr>
              <w:pStyle w:val="TableCellBody"/>
              <w:jc w:val="both"/>
              <w:rPr>
                <w:rFonts w:ascii="Segoe UI" w:hAnsi="Segoe UI" w:cs="Segoe UI"/>
              </w:rPr>
            </w:pPr>
          </w:p>
        </w:tc>
        <w:tc>
          <w:tcPr>
            <w:tcW w:w="1350" w:type="dxa"/>
            <w:tcBorders>
              <w:top w:val="single" w:sz="4" w:space="0" w:color="auto"/>
              <w:left w:val="single" w:sz="4" w:space="0" w:color="auto"/>
              <w:bottom w:val="single" w:sz="4" w:space="0" w:color="auto"/>
              <w:right w:val="single" w:sz="4" w:space="0" w:color="auto"/>
            </w:tcBorders>
          </w:tcPr>
          <w:p w14:paraId="416F3370" w14:textId="555B3A52" w:rsidR="003C1E2D" w:rsidRPr="003C1E2D" w:rsidRDefault="00737EA4" w:rsidP="000E36BF">
            <w:pPr>
              <w:pStyle w:val="TableCellBody"/>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Pr>
                <w:rFonts w:ascii="Segoe UI" w:hAnsi="Segoe UI" w:cs="Segoe UI"/>
              </w:rPr>
              <w:t>12-10-25</w:t>
            </w:r>
          </w:p>
        </w:tc>
        <w:tc>
          <w:tcPr>
            <w:cnfStyle w:val="000010000000" w:firstRow="0" w:lastRow="0" w:firstColumn="0" w:lastColumn="0" w:oddVBand="1" w:evenVBand="0" w:oddHBand="0" w:evenHBand="0" w:firstRowFirstColumn="0" w:firstRowLastColumn="0" w:lastRowFirstColumn="0" w:lastRowLastColumn="0"/>
            <w:tcW w:w="2970" w:type="dxa"/>
            <w:tcBorders>
              <w:top w:val="single" w:sz="4" w:space="0" w:color="auto"/>
              <w:left w:val="single" w:sz="4" w:space="0" w:color="auto"/>
              <w:bottom w:val="single" w:sz="4" w:space="0" w:color="auto"/>
              <w:right w:val="single" w:sz="4" w:space="0" w:color="auto"/>
            </w:tcBorders>
          </w:tcPr>
          <w:p w14:paraId="62152900" w14:textId="5EC0DDE2" w:rsidR="003C1E2D" w:rsidRPr="003B56B6" w:rsidRDefault="00486354" w:rsidP="000E36BF">
            <w:pPr>
              <w:pStyle w:val="TableCellBody"/>
              <w:jc w:val="both"/>
              <w:rPr>
                <w:rFonts w:ascii="Segoe UI" w:hAnsi="Segoe UI" w:cs="Segoe UI"/>
              </w:rPr>
            </w:pPr>
            <w:r>
              <w:rPr>
                <w:rFonts w:ascii="Segoe UI" w:hAnsi="Segoe UI" w:cs="Segoe UI"/>
              </w:rPr>
              <w:t>V1</w:t>
            </w:r>
          </w:p>
        </w:tc>
      </w:tr>
    </w:tbl>
    <w:p w14:paraId="196F6AC8" w14:textId="04F07A2F" w:rsidR="009A0514" w:rsidRDefault="009A0514" w:rsidP="000E36BF">
      <w:pPr>
        <w:pStyle w:val="Heading5"/>
        <w:tabs>
          <w:tab w:val="left" w:pos="10350"/>
        </w:tabs>
        <w:jc w:val="both"/>
        <w:rPr>
          <w:rFonts w:ascii="Segoe UI" w:hAnsi="Segoe UI" w:cs="Segoe UI"/>
        </w:rPr>
      </w:pPr>
    </w:p>
    <w:p w14:paraId="188C0D7B" w14:textId="4FEDE832" w:rsidR="00EB5D42" w:rsidRDefault="00EB5D42" w:rsidP="000E36BF">
      <w:pPr>
        <w:pStyle w:val="BodyText"/>
        <w:jc w:val="both"/>
      </w:pPr>
    </w:p>
    <w:p w14:paraId="74F1AF10" w14:textId="76D5DE0A" w:rsidR="00EB5D42" w:rsidRDefault="00EB5D42" w:rsidP="000E36BF">
      <w:pPr>
        <w:pStyle w:val="BodyText"/>
        <w:jc w:val="both"/>
      </w:pPr>
    </w:p>
    <w:p w14:paraId="05B40EC3" w14:textId="67A6FC52" w:rsidR="00EB5D42" w:rsidRDefault="00EB5D42" w:rsidP="000E36BF">
      <w:pPr>
        <w:pStyle w:val="BodyText"/>
        <w:jc w:val="both"/>
      </w:pPr>
    </w:p>
    <w:p w14:paraId="0C2AB972" w14:textId="5E191438" w:rsidR="00EB5D42" w:rsidRDefault="00EB5D42" w:rsidP="000E36BF">
      <w:pPr>
        <w:pStyle w:val="BodyText"/>
        <w:jc w:val="both"/>
      </w:pPr>
    </w:p>
    <w:p w14:paraId="03297EF7" w14:textId="69F87C4E" w:rsidR="00EB5D42" w:rsidRDefault="00EB5D42" w:rsidP="000E36BF">
      <w:pPr>
        <w:pStyle w:val="BodyText"/>
        <w:jc w:val="both"/>
      </w:pPr>
    </w:p>
    <w:p w14:paraId="7CC5AD7A" w14:textId="469D1CCD" w:rsidR="00EB5D42" w:rsidRDefault="00EB5D42" w:rsidP="000E36BF">
      <w:pPr>
        <w:pStyle w:val="BodyText"/>
        <w:jc w:val="both"/>
      </w:pPr>
    </w:p>
    <w:p w14:paraId="1466CB81" w14:textId="4699BDF9" w:rsidR="00EB5D42" w:rsidRDefault="00EB5D42" w:rsidP="000E36BF">
      <w:pPr>
        <w:pStyle w:val="BodyText"/>
        <w:jc w:val="both"/>
      </w:pPr>
    </w:p>
    <w:p w14:paraId="1319D672" w14:textId="614496D9" w:rsidR="00EB5D42" w:rsidRDefault="00EB5D42" w:rsidP="000E36BF">
      <w:pPr>
        <w:pStyle w:val="BodyText"/>
        <w:jc w:val="both"/>
      </w:pPr>
    </w:p>
    <w:p w14:paraId="1F5BEEF5" w14:textId="24EAE49A" w:rsidR="00EB5D42" w:rsidRDefault="00EB5D42" w:rsidP="000E36BF">
      <w:pPr>
        <w:pStyle w:val="BodyText"/>
        <w:jc w:val="both"/>
      </w:pPr>
    </w:p>
    <w:p w14:paraId="6250B93E" w14:textId="4DDF5C6F" w:rsidR="00EB5D42" w:rsidRDefault="00EB5D42" w:rsidP="000E36BF">
      <w:pPr>
        <w:pStyle w:val="BodyText"/>
        <w:jc w:val="both"/>
      </w:pPr>
    </w:p>
    <w:p w14:paraId="0CE9F128" w14:textId="05D5556A" w:rsidR="00EB5D42" w:rsidRDefault="00EB5D42" w:rsidP="000E36BF">
      <w:pPr>
        <w:pStyle w:val="BodyText"/>
        <w:jc w:val="both"/>
      </w:pPr>
    </w:p>
    <w:p w14:paraId="643A7ABA" w14:textId="7EE218A8" w:rsidR="00EB5D42" w:rsidRDefault="00EB5D42" w:rsidP="000E36BF">
      <w:pPr>
        <w:pStyle w:val="BodyText"/>
        <w:jc w:val="both"/>
      </w:pPr>
    </w:p>
    <w:p w14:paraId="42D8E708" w14:textId="1623FD71" w:rsidR="00EB5D42" w:rsidRDefault="00EB5D42" w:rsidP="000E36BF">
      <w:pPr>
        <w:pStyle w:val="BodyText"/>
        <w:jc w:val="both"/>
      </w:pPr>
    </w:p>
    <w:p w14:paraId="7DBEA23A" w14:textId="15628488" w:rsidR="00EB5D42" w:rsidRDefault="00EB5D42" w:rsidP="000E36BF">
      <w:pPr>
        <w:pStyle w:val="BodyText"/>
        <w:jc w:val="both"/>
      </w:pPr>
    </w:p>
    <w:p w14:paraId="7F8319D0" w14:textId="63823A8B" w:rsidR="00EB5D42" w:rsidRDefault="00EB5D42" w:rsidP="000E36BF">
      <w:pPr>
        <w:pStyle w:val="BodyText"/>
        <w:jc w:val="both"/>
      </w:pPr>
    </w:p>
    <w:p w14:paraId="160CDB9D" w14:textId="0651C5D8" w:rsidR="00EB5D42" w:rsidRDefault="00EB5D42" w:rsidP="000E36BF">
      <w:pPr>
        <w:pStyle w:val="BodyText"/>
        <w:jc w:val="both"/>
      </w:pPr>
    </w:p>
    <w:p w14:paraId="0A1F9E9A" w14:textId="7A143715" w:rsidR="00EB5D42" w:rsidRDefault="00EB5D42" w:rsidP="000E36BF">
      <w:pPr>
        <w:pStyle w:val="BodyText"/>
        <w:jc w:val="both"/>
      </w:pPr>
    </w:p>
    <w:p w14:paraId="2B1615B6" w14:textId="77777777" w:rsidR="00E56B29" w:rsidRPr="003B56B6" w:rsidRDefault="00E56B29" w:rsidP="000E36BF">
      <w:pPr>
        <w:ind w:firstLine="2736"/>
        <w:jc w:val="both"/>
        <w:rPr>
          <w:rFonts w:ascii="Segoe UI" w:eastAsia="Times New Roman" w:hAnsi="Segoe UI" w:cs="Segoe UI"/>
          <w:bCs/>
          <w:color w:val="005D86"/>
        </w:rPr>
      </w:pPr>
      <w:r w:rsidRPr="003B56B6">
        <w:rPr>
          <w:rFonts w:ascii="Segoe UI" w:hAnsi="Segoe UI" w:cs="Segoe UI"/>
        </w:rPr>
        <w:br w:type="page"/>
      </w:r>
    </w:p>
    <w:p w14:paraId="51B5FD35" w14:textId="65024B9C" w:rsidR="007C4044" w:rsidRPr="003B56B6" w:rsidRDefault="00E56B29" w:rsidP="000E36BF">
      <w:pPr>
        <w:ind w:firstLine="2736"/>
        <w:jc w:val="both"/>
        <w:rPr>
          <w:rFonts w:ascii="Segoe UI" w:eastAsia="Times New Roman" w:hAnsi="Segoe UI" w:cs="Segoe UI"/>
          <w:bCs/>
          <w:color w:val="005D86"/>
        </w:rPr>
      </w:pPr>
      <w:r w:rsidRPr="003B56B6">
        <w:rPr>
          <w:rFonts w:ascii="Segoe UI" w:hAnsi="Segoe UI" w:cs="Segoe UI"/>
          <w:noProof/>
          <w:color w:val="FFFFFF" w:themeColor="background1"/>
          <w:lang w:val="en-IN" w:eastAsia="en-IN"/>
        </w:rPr>
        <mc:AlternateContent>
          <mc:Choice Requires="wps">
            <w:drawing>
              <wp:anchor distT="0" distB="0" distL="114300" distR="114300" simplePos="0" relativeHeight="251242495" behindDoc="1" locked="0" layoutInCell="1" allowOverlap="1" wp14:anchorId="19C61A4C" wp14:editId="310972FF">
                <wp:simplePos x="0" y="0"/>
                <wp:positionH relativeFrom="page">
                  <wp:posOffset>19050</wp:posOffset>
                </wp:positionH>
                <wp:positionV relativeFrom="paragraph">
                  <wp:posOffset>127313</wp:posOffset>
                </wp:positionV>
                <wp:extent cx="7753350" cy="304800"/>
                <wp:effectExtent l="0" t="0" r="0" b="0"/>
                <wp:wrapNone/>
                <wp:docPr id="27" name="Rectangle 27"/>
                <wp:cNvGraphicFramePr/>
                <a:graphic xmlns:a="http://schemas.openxmlformats.org/drawingml/2006/main">
                  <a:graphicData uri="http://schemas.microsoft.com/office/word/2010/wordprocessingShape">
                    <wps:wsp>
                      <wps:cNvSpPr/>
                      <wps:spPr>
                        <a:xfrm>
                          <a:off x="0" y="0"/>
                          <a:ext cx="7753350" cy="304800"/>
                        </a:xfrm>
                        <a:prstGeom prst="rect">
                          <a:avLst/>
                        </a:prstGeom>
                        <a:solidFill>
                          <a:srgbClr val="2B3B4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31C54F" id="Rectangle 27" o:spid="_x0000_s1026" style="position:absolute;margin-left:1.5pt;margin-top:10pt;width:610.5pt;height:24pt;z-index:-25207398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" fillcolor="#2b3b4c" stroked="f" strokeweight="2pt">
                <w10:wrap anchorx="page"/>
              </v:rect>
            </w:pict>
          </mc:Fallback>
        </mc:AlternateContent>
      </w:r>
    </w:p>
    <w:p w14:paraId="4DBFB764" w14:textId="39113A9C" w:rsidR="006F634F" w:rsidRPr="003B56B6" w:rsidRDefault="001C2FDD" w:rsidP="000E36BF">
      <w:pPr>
        <w:pStyle w:val="TOCHeading"/>
        <w:jc w:val="both"/>
        <w:rPr>
          <w:rFonts w:ascii="Segoe UI" w:hAnsi="Segoe UI" w:cs="Segoe UI"/>
          <w:color w:val="FFFFFF" w:themeColor="background1"/>
        </w:rPr>
      </w:pPr>
      <w:r w:rsidRPr="003B56B6">
        <w:rPr>
          <w:rFonts w:ascii="Segoe UI" w:hAnsi="Segoe UI" w:cs="Segoe UI"/>
          <w:color w:val="FFFFFF" w:themeColor="background1"/>
        </w:rPr>
        <w:t>Table of Contents</w:t>
      </w:r>
    </w:p>
    <w:p w14:paraId="6EFE41F3" w14:textId="784D7467" w:rsidR="006F634F" w:rsidRPr="003B56B6" w:rsidRDefault="006F634F" w:rsidP="000E36BF">
      <w:pPr>
        <w:jc w:val="both"/>
        <w:rPr>
          <w:rFonts w:ascii="Segoe UI" w:hAnsi="Segoe UI" w:cs="Segoe UI"/>
        </w:rPr>
      </w:pPr>
    </w:p>
    <w:sdt>
      <w:sdtPr>
        <w:rPr>
          <w:rFonts w:ascii="Segoe UI" w:hAnsi="Segoe UI" w:cs="Segoe UI"/>
          <w:b w:val="0"/>
          <w:color w:val="auto"/>
          <w:sz w:val="20"/>
          <w:szCs w:val="20"/>
        </w:rPr>
        <w:id w:val="131759354"/>
        <w:docPartObj>
          <w:docPartGallery w:val="Table of Contents"/>
          <w:docPartUnique/>
        </w:docPartObj>
      </w:sdtPr>
      <w:sdtEndPr>
        <w:rPr>
          <w:bCs/>
          <w:noProof/>
        </w:rPr>
      </w:sdtEndPr>
      <w:sdtContent>
        <w:p w14:paraId="3FAF7E9E" w14:textId="02F81FEB" w:rsidR="00652577" w:rsidRPr="003B56B6" w:rsidRDefault="00652577" w:rsidP="000E36BF">
          <w:pPr>
            <w:pStyle w:val="TOCHeading"/>
            <w:jc w:val="both"/>
            <w:rPr>
              <w:rFonts w:ascii="Segoe UI" w:hAnsi="Segoe UI" w:cs="Segoe UI"/>
            </w:rPr>
          </w:pPr>
          <w:r w:rsidRPr="003B56B6">
            <w:rPr>
              <w:rFonts w:ascii="Segoe UI" w:hAnsi="Segoe UI" w:cs="Segoe UI"/>
            </w:rPr>
            <w:t>Contents</w:t>
          </w:r>
        </w:p>
        <w:p w14:paraId="558B8BFA" w14:textId="2EA6E7B0" w:rsidR="00212196" w:rsidRDefault="001366BB">
          <w:pPr>
            <w:pStyle w:val="TOC1"/>
            <w:rPr>
              <w:rFonts w:asciiTheme="minorHAnsi" w:eastAsiaTheme="minorEastAsia" w:hAnsiTheme="minorHAnsi" w:cstheme="minorBidi"/>
              <w:noProof/>
              <w:sz w:val="22"/>
              <w:szCs w:val="22"/>
              <w:lang w:val="en-IN" w:eastAsia="en-IN"/>
            </w:rPr>
          </w:pPr>
          <w:r w:rsidRPr="00047085">
            <w:rPr>
              <w:rFonts w:ascii="Segoe UI" w:hAnsi="Segoe UI" w:cs="Segoe UI"/>
            </w:rPr>
            <w:fldChar w:fldCharType="begin"/>
          </w:r>
          <w:r w:rsidRPr="00047085">
            <w:rPr>
              <w:rFonts w:ascii="Segoe UI" w:hAnsi="Segoe UI" w:cs="Segoe UI"/>
            </w:rPr>
            <w:instrText xml:space="preserve"> TOC \o "1-3" \h \z \u </w:instrText>
          </w:r>
          <w:r w:rsidRPr="00047085">
            <w:rPr>
              <w:rFonts w:ascii="Segoe UI" w:hAnsi="Segoe UI" w:cs="Segoe UI"/>
            </w:rPr>
            <w:fldChar w:fldCharType="separate"/>
          </w:r>
          <w:hyperlink w:anchor="_Toc211863900" w:history="1">
            <w:r w:rsidR="00212196" w:rsidRPr="00B16979">
              <w:rPr>
                <w:rStyle w:val="Hyperlink"/>
                <w:noProof/>
              </w:rPr>
              <w:t>1. Introduction</w:t>
            </w:r>
            <w:r w:rsidR="00212196">
              <w:rPr>
                <w:noProof/>
                <w:webHidden/>
              </w:rPr>
              <w:tab/>
            </w:r>
            <w:r w:rsidR="00212196">
              <w:rPr>
                <w:noProof/>
                <w:webHidden/>
              </w:rPr>
              <w:fldChar w:fldCharType="begin"/>
            </w:r>
            <w:r w:rsidR="00212196">
              <w:rPr>
                <w:noProof/>
                <w:webHidden/>
              </w:rPr>
              <w:instrText xml:space="preserve"> PAGEREF _Toc211863900 \h </w:instrText>
            </w:r>
            <w:r w:rsidR="00212196">
              <w:rPr>
                <w:noProof/>
                <w:webHidden/>
              </w:rPr>
            </w:r>
            <w:r w:rsidR="00212196">
              <w:rPr>
                <w:noProof/>
                <w:webHidden/>
              </w:rPr>
              <w:fldChar w:fldCharType="separate"/>
            </w:r>
            <w:r w:rsidR="00212196">
              <w:rPr>
                <w:noProof/>
                <w:webHidden/>
              </w:rPr>
              <w:t>5</w:t>
            </w:r>
            <w:r w:rsidR="00212196">
              <w:rPr>
                <w:noProof/>
                <w:webHidden/>
              </w:rPr>
              <w:fldChar w:fldCharType="end"/>
            </w:r>
          </w:hyperlink>
        </w:p>
        <w:p w14:paraId="6585C804" w14:textId="2382BF30" w:rsidR="00212196" w:rsidRDefault="00212196">
          <w:pPr>
            <w:pStyle w:val="TOC2"/>
            <w:rPr>
              <w:rFonts w:asciiTheme="minorHAnsi" w:eastAsiaTheme="minorEastAsia" w:hAnsiTheme="minorHAnsi" w:cstheme="minorBidi"/>
              <w:noProof/>
              <w:sz w:val="22"/>
              <w:szCs w:val="22"/>
              <w:lang w:val="en-IN" w:eastAsia="en-IN"/>
            </w:rPr>
          </w:pPr>
          <w:hyperlink w:anchor="_Toc211863901" w:history="1">
            <w:r w:rsidRPr="00B16979">
              <w:rPr>
                <w:rStyle w:val="Hyperlink"/>
                <w:noProof/>
              </w:rPr>
              <w:t>1.1 Purpose of the AID Document</w:t>
            </w:r>
            <w:r>
              <w:rPr>
                <w:noProof/>
                <w:webHidden/>
              </w:rPr>
              <w:tab/>
            </w:r>
            <w:r>
              <w:rPr>
                <w:noProof/>
                <w:webHidden/>
              </w:rPr>
              <w:fldChar w:fldCharType="begin"/>
            </w:r>
            <w:r>
              <w:rPr>
                <w:noProof/>
                <w:webHidden/>
              </w:rPr>
              <w:instrText xml:space="preserve"> PAGEREF _Toc211863901 \h </w:instrText>
            </w:r>
            <w:r>
              <w:rPr>
                <w:noProof/>
                <w:webHidden/>
              </w:rPr>
            </w:r>
            <w:r>
              <w:rPr>
                <w:noProof/>
                <w:webHidden/>
              </w:rPr>
              <w:fldChar w:fldCharType="separate"/>
            </w:r>
            <w:r>
              <w:rPr>
                <w:noProof/>
                <w:webHidden/>
              </w:rPr>
              <w:t>5</w:t>
            </w:r>
            <w:r>
              <w:rPr>
                <w:noProof/>
                <w:webHidden/>
              </w:rPr>
              <w:fldChar w:fldCharType="end"/>
            </w:r>
          </w:hyperlink>
        </w:p>
        <w:p w14:paraId="58572542" w14:textId="2855D6B9" w:rsidR="00212196" w:rsidRDefault="00212196">
          <w:pPr>
            <w:pStyle w:val="TOC2"/>
            <w:rPr>
              <w:rFonts w:asciiTheme="minorHAnsi" w:eastAsiaTheme="minorEastAsia" w:hAnsiTheme="minorHAnsi" w:cstheme="minorBidi"/>
              <w:noProof/>
              <w:sz w:val="22"/>
              <w:szCs w:val="22"/>
              <w:lang w:val="en-IN" w:eastAsia="en-IN"/>
            </w:rPr>
          </w:pPr>
          <w:hyperlink w:anchor="_Toc211863902" w:history="1">
            <w:r w:rsidRPr="00B16979">
              <w:rPr>
                <w:rStyle w:val="Hyperlink"/>
                <w:noProof/>
              </w:rPr>
              <w:t>1.2 Objective of AID Document</w:t>
            </w:r>
            <w:r>
              <w:rPr>
                <w:noProof/>
                <w:webHidden/>
              </w:rPr>
              <w:tab/>
            </w:r>
            <w:r>
              <w:rPr>
                <w:noProof/>
                <w:webHidden/>
              </w:rPr>
              <w:fldChar w:fldCharType="begin"/>
            </w:r>
            <w:r>
              <w:rPr>
                <w:noProof/>
                <w:webHidden/>
              </w:rPr>
              <w:instrText xml:space="preserve"> PAGEREF _Toc211863902 \h </w:instrText>
            </w:r>
            <w:r>
              <w:rPr>
                <w:noProof/>
                <w:webHidden/>
              </w:rPr>
            </w:r>
            <w:r>
              <w:rPr>
                <w:noProof/>
                <w:webHidden/>
              </w:rPr>
              <w:fldChar w:fldCharType="separate"/>
            </w:r>
            <w:r>
              <w:rPr>
                <w:noProof/>
                <w:webHidden/>
              </w:rPr>
              <w:t>5</w:t>
            </w:r>
            <w:r>
              <w:rPr>
                <w:noProof/>
                <w:webHidden/>
              </w:rPr>
              <w:fldChar w:fldCharType="end"/>
            </w:r>
          </w:hyperlink>
        </w:p>
        <w:p w14:paraId="223D2CB8" w14:textId="7CDFA8D6" w:rsidR="00212196" w:rsidRDefault="00212196">
          <w:pPr>
            <w:pStyle w:val="TOC2"/>
            <w:rPr>
              <w:rFonts w:asciiTheme="minorHAnsi" w:eastAsiaTheme="minorEastAsia" w:hAnsiTheme="minorHAnsi" w:cstheme="minorBidi"/>
              <w:noProof/>
              <w:sz w:val="22"/>
              <w:szCs w:val="22"/>
              <w:lang w:val="en-IN" w:eastAsia="en-IN"/>
            </w:rPr>
          </w:pPr>
          <w:hyperlink w:anchor="_Toc211863903" w:history="1">
            <w:r w:rsidRPr="00B16979">
              <w:rPr>
                <w:rStyle w:val="Hyperlink"/>
                <w:noProof/>
              </w:rPr>
              <w:t>1.3 Scope of AID Document</w:t>
            </w:r>
            <w:r>
              <w:rPr>
                <w:noProof/>
                <w:webHidden/>
              </w:rPr>
              <w:tab/>
            </w:r>
            <w:r>
              <w:rPr>
                <w:noProof/>
                <w:webHidden/>
              </w:rPr>
              <w:fldChar w:fldCharType="begin"/>
            </w:r>
            <w:r>
              <w:rPr>
                <w:noProof/>
                <w:webHidden/>
              </w:rPr>
              <w:instrText xml:space="preserve"> PAGEREF _Toc211863903 \h </w:instrText>
            </w:r>
            <w:r>
              <w:rPr>
                <w:noProof/>
                <w:webHidden/>
              </w:rPr>
            </w:r>
            <w:r>
              <w:rPr>
                <w:noProof/>
                <w:webHidden/>
              </w:rPr>
              <w:fldChar w:fldCharType="separate"/>
            </w:r>
            <w:r>
              <w:rPr>
                <w:noProof/>
                <w:webHidden/>
              </w:rPr>
              <w:t>5</w:t>
            </w:r>
            <w:r>
              <w:rPr>
                <w:noProof/>
                <w:webHidden/>
              </w:rPr>
              <w:fldChar w:fldCharType="end"/>
            </w:r>
          </w:hyperlink>
        </w:p>
        <w:p w14:paraId="1FE95D39" w14:textId="2F0DFF58" w:rsidR="00212196" w:rsidRDefault="00212196">
          <w:pPr>
            <w:pStyle w:val="TOC2"/>
            <w:rPr>
              <w:rFonts w:asciiTheme="minorHAnsi" w:eastAsiaTheme="minorEastAsia" w:hAnsiTheme="minorHAnsi" w:cstheme="minorBidi"/>
              <w:noProof/>
              <w:sz w:val="22"/>
              <w:szCs w:val="22"/>
              <w:lang w:val="en-IN" w:eastAsia="en-IN"/>
            </w:rPr>
          </w:pPr>
          <w:hyperlink w:anchor="_Toc211863904" w:history="1">
            <w:r w:rsidRPr="00B16979">
              <w:rPr>
                <w:rStyle w:val="Hyperlink"/>
                <w:noProof/>
              </w:rPr>
              <w:t>1.4 Out of Scope for AID</w:t>
            </w:r>
            <w:r>
              <w:rPr>
                <w:noProof/>
                <w:webHidden/>
              </w:rPr>
              <w:tab/>
            </w:r>
            <w:r>
              <w:rPr>
                <w:noProof/>
                <w:webHidden/>
              </w:rPr>
              <w:fldChar w:fldCharType="begin"/>
            </w:r>
            <w:r>
              <w:rPr>
                <w:noProof/>
                <w:webHidden/>
              </w:rPr>
              <w:instrText xml:space="preserve"> PAGEREF _Toc211863904 \h </w:instrText>
            </w:r>
            <w:r>
              <w:rPr>
                <w:noProof/>
                <w:webHidden/>
              </w:rPr>
            </w:r>
            <w:r>
              <w:rPr>
                <w:noProof/>
                <w:webHidden/>
              </w:rPr>
              <w:fldChar w:fldCharType="separate"/>
            </w:r>
            <w:r>
              <w:rPr>
                <w:noProof/>
                <w:webHidden/>
              </w:rPr>
              <w:t>5</w:t>
            </w:r>
            <w:r>
              <w:rPr>
                <w:noProof/>
                <w:webHidden/>
              </w:rPr>
              <w:fldChar w:fldCharType="end"/>
            </w:r>
          </w:hyperlink>
        </w:p>
        <w:p w14:paraId="56AA0708" w14:textId="2FDAE1C9" w:rsidR="00212196" w:rsidRDefault="00212196">
          <w:pPr>
            <w:pStyle w:val="TOC2"/>
            <w:rPr>
              <w:rFonts w:asciiTheme="minorHAnsi" w:eastAsiaTheme="minorEastAsia" w:hAnsiTheme="minorHAnsi" w:cstheme="minorBidi"/>
              <w:noProof/>
              <w:sz w:val="22"/>
              <w:szCs w:val="22"/>
              <w:lang w:val="en-IN" w:eastAsia="en-IN"/>
            </w:rPr>
          </w:pPr>
          <w:hyperlink w:anchor="_Toc211863905" w:history="1">
            <w:r w:rsidRPr="00B16979">
              <w:rPr>
                <w:rStyle w:val="Hyperlink"/>
                <w:noProof/>
              </w:rPr>
              <w:t>1.5 Acronyms and Definitions</w:t>
            </w:r>
            <w:r>
              <w:rPr>
                <w:noProof/>
                <w:webHidden/>
              </w:rPr>
              <w:tab/>
            </w:r>
            <w:r>
              <w:rPr>
                <w:noProof/>
                <w:webHidden/>
              </w:rPr>
              <w:fldChar w:fldCharType="begin"/>
            </w:r>
            <w:r>
              <w:rPr>
                <w:noProof/>
                <w:webHidden/>
              </w:rPr>
              <w:instrText xml:space="preserve"> PAGEREF _Toc211863905 \h </w:instrText>
            </w:r>
            <w:r>
              <w:rPr>
                <w:noProof/>
                <w:webHidden/>
              </w:rPr>
            </w:r>
            <w:r>
              <w:rPr>
                <w:noProof/>
                <w:webHidden/>
              </w:rPr>
              <w:fldChar w:fldCharType="separate"/>
            </w:r>
            <w:r>
              <w:rPr>
                <w:noProof/>
                <w:webHidden/>
              </w:rPr>
              <w:t>5</w:t>
            </w:r>
            <w:r>
              <w:rPr>
                <w:noProof/>
                <w:webHidden/>
              </w:rPr>
              <w:fldChar w:fldCharType="end"/>
            </w:r>
          </w:hyperlink>
        </w:p>
        <w:p w14:paraId="53DCA801" w14:textId="304057F8" w:rsidR="00212196" w:rsidRDefault="00212196">
          <w:pPr>
            <w:pStyle w:val="TOC2"/>
            <w:rPr>
              <w:rFonts w:asciiTheme="minorHAnsi" w:eastAsiaTheme="minorEastAsia" w:hAnsiTheme="minorHAnsi" w:cstheme="minorBidi"/>
              <w:noProof/>
              <w:sz w:val="22"/>
              <w:szCs w:val="22"/>
              <w:lang w:val="en-IN" w:eastAsia="en-IN"/>
            </w:rPr>
          </w:pPr>
          <w:hyperlink w:anchor="_Toc211863906" w:history="1">
            <w:r w:rsidRPr="00B16979">
              <w:rPr>
                <w:rStyle w:val="Hyperlink"/>
                <w:noProof/>
              </w:rPr>
              <w:t>1.6 References</w:t>
            </w:r>
            <w:r>
              <w:rPr>
                <w:noProof/>
                <w:webHidden/>
              </w:rPr>
              <w:tab/>
            </w:r>
            <w:r>
              <w:rPr>
                <w:noProof/>
                <w:webHidden/>
              </w:rPr>
              <w:fldChar w:fldCharType="begin"/>
            </w:r>
            <w:r>
              <w:rPr>
                <w:noProof/>
                <w:webHidden/>
              </w:rPr>
              <w:instrText xml:space="preserve"> PAGEREF _Toc211863906 \h </w:instrText>
            </w:r>
            <w:r>
              <w:rPr>
                <w:noProof/>
                <w:webHidden/>
              </w:rPr>
            </w:r>
            <w:r>
              <w:rPr>
                <w:noProof/>
                <w:webHidden/>
              </w:rPr>
              <w:fldChar w:fldCharType="separate"/>
            </w:r>
            <w:r>
              <w:rPr>
                <w:noProof/>
                <w:webHidden/>
              </w:rPr>
              <w:t>6</w:t>
            </w:r>
            <w:r>
              <w:rPr>
                <w:noProof/>
                <w:webHidden/>
              </w:rPr>
              <w:fldChar w:fldCharType="end"/>
            </w:r>
          </w:hyperlink>
        </w:p>
        <w:p w14:paraId="53260FFE" w14:textId="53618E12" w:rsidR="00212196" w:rsidRDefault="00212196">
          <w:pPr>
            <w:pStyle w:val="TOC1"/>
            <w:rPr>
              <w:rFonts w:asciiTheme="minorHAnsi" w:eastAsiaTheme="minorEastAsia" w:hAnsiTheme="minorHAnsi" w:cstheme="minorBidi"/>
              <w:noProof/>
              <w:sz w:val="22"/>
              <w:szCs w:val="22"/>
              <w:lang w:val="en-IN" w:eastAsia="en-IN"/>
            </w:rPr>
          </w:pPr>
          <w:hyperlink w:anchor="_Toc211863907" w:history="1">
            <w:r w:rsidRPr="00B16979">
              <w:rPr>
                <w:rStyle w:val="Hyperlink"/>
                <w:noProof/>
              </w:rPr>
              <w:t>2. AID Goals and Capacity</w:t>
            </w:r>
            <w:r>
              <w:rPr>
                <w:noProof/>
                <w:webHidden/>
              </w:rPr>
              <w:tab/>
            </w:r>
            <w:r>
              <w:rPr>
                <w:noProof/>
                <w:webHidden/>
              </w:rPr>
              <w:fldChar w:fldCharType="begin"/>
            </w:r>
            <w:r>
              <w:rPr>
                <w:noProof/>
                <w:webHidden/>
              </w:rPr>
              <w:instrText xml:space="preserve"> PAGEREF _Toc211863907 \h </w:instrText>
            </w:r>
            <w:r>
              <w:rPr>
                <w:noProof/>
                <w:webHidden/>
              </w:rPr>
            </w:r>
            <w:r>
              <w:rPr>
                <w:noProof/>
                <w:webHidden/>
              </w:rPr>
              <w:fldChar w:fldCharType="separate"/>
            </w:r>
            <w:r>
              <w:rPr>
                <w:noProof/>
                <w:webHidden/>
              </w:rPr>
              <w:t>6</w:t>
            </w:r>
            <w:r>
              <w:rPr>
                <w:noProof/>
                <w:webHidden/>
              </w:rPr>
              <w:fldChar w:fldCharType="end"/>
            </w:r>
          </w:hyperlink>
        </w:p>
        <w:p w14:paraId="7640771C" w14:textId="1156118B" w:rsidR="00212196" w:rsidRDefault="00212196">
          <w:pPr>
            <w:pStyle w:val="TOC2"/>
            <w:rPr>
              <w:rFonts w:asciiTheme="minorHAnsi" w:eastAsiaTheme="minorEastAsia" w:hAnsiTheme="minorHAnsi" w:cstheme="minorBidi"/>
              <w:noProof/>
              <w:sz w:val="22"/>
              <w:szCs w:val="22"/>
              <w:lang w:val="en-IN" w:eastAsia="en-IN"/>
            </w:rPr>
          </w:pPr>
          <w:hyperlink w:anchor="_Toc211863908" w:history="1">
            <w:r w:rsidRPr="00B16979">
              <w:rPr>
                <w:rStyle w:val="Hyperlink"/>
                <w:noProof/>
              </w:rPr>
              <w:t>2.1 AID Goal Representation (audience-wise):</w:t>
            </w:r>
            <w:r>
              <w:rPr>
                <w:noProof/>
                <w:webHidden/>
              </w:rPr>
              <w:tab/>
            </w:r>
            <w:r>
              <w:rPr>
                <w:noProof/>
                <w:webHidden/>
              </w:rPr>
              <w:fldChar w:fldCharType="begin"/>
            </w:r>
            <w:r>
              <w:rPr>
                <w:noProof/>
                <w:webHidden/>
              </w:rPr>
              <w:instrText xml:space="preserve"> PAGEREF _Toc211863908 \h </w:instrText>
            </w:r>
            <w:r>
              <w:rPr>
                <w:noProof/>
                <w:webHidden/>
              </w:rPr>
            </w:r>
            <w:r>
              <w:rPr>
                <w:noProof/>
                <w:webHidden/>
              </w:rPr>
              <w:fldChar w:fldCharType="separate"/>
            </w:r>
            <w:r>
              <w:rPr>
                <w:noProof/>
                <w:webHidden/>
              </w:rPr>
              <w:t>6</w:t>
            </w:r>
            <w:r>
              <w:rPr>
                <w:noProof/>
                <w:webHidden/>
              </w:rPr>
              <w:fldChar w:fldCharType="end"/>
            </w:r>
          </w:hyperlink>
        </w:p>
        <w:p w14:paraId="22266655" w14:textId="5584AFF5" w:rsidR="00212196" w:rsidRDefault="00212196">
          <w:pPr>
            <w:pStyle w:val="TOC2"/>
            <w:rPr>
              <w:rFonts w:asciiTheme="minorHAnsi" w:eastAsiaTheme="minorEastAsia" w:hAnsiTheme="minorHAnsi" w:cstheme="minorBidi"/>
              <w:noProof/>
              <w:sz w:val="22"/>
              <w:szCs w:val="22"/>
              <w:lang w:val="en-IN" w:eastAsia="en-IN"/>
            </w:rPr>
          </w:pPr>
          <w:hyperlink w:anchor="_Toc211863909" w:history="1">
            <w:r w:rsidRPr="00B16979">
              <w:rPr>
                <w:rStyle w:val="Hyperlink"/>
                <w:noProof/>
              </w:rPr>
              <w:t>2.2 AID Capacity Details (FR/NFR):</w:t>
            </w:r>
            <w:r>
              <w:rPr>
                <w:noProof/>
                <w:webHidden/>
              </w:rPr>
              <w:tab/>
            </w:r>
            <w:r>
              <w:rPr>
                <w:noProof/>
                <w:webHidden/>
              </w:rPr>
              <w:fldChar w:fldCharType="begin"/>
            </w:r>
            <w:r>
              <w:rPr>
                <w:noProof/>
                <w:webHidden/>
              </w:rPr>
              <w:instrText xml:space="preserve"> PAGEREF _Toc211863909 \h </w:instrText>
            </w:r>
            <w:r>
              <w:rPr>
                <w:noProof/>
                <w:webHidden/>
              </w:rPr>
            </w:r>
            <w:r>
              <w:rPr>
                <w:noProof/>
                <w:webHidden/>
              </w:rPr>
              <w:fldChar w:fldCharType="separate"/>
            </w:r>
            <w:r>
              <w:rPr>
                <w:noProof/>
                <w:webHidden/>
              </w:rPr>
              <w:t>6</w:t>
            </w:r>
            <w:r>
              <w:rPr>
                <w:noProof/>
                <w:webHidden/>
              </w:rPr>
              <w:fldChar w:fldCharType="end"/>
            </w:r>
          </w:hyperlink>
        </w:p>
        <w:p w14:paraId="363099C8" w14:textId="7BED099B" w:rsidR="00212196" w:rsidRDefault="00212196">
          <w:pPr>
            <w:pStyle w:val="TOC1"/>
            <w:rPr>
              <w:rFonts w:asciiTheme="minorHAnsi" w:eastAsiaTheme="minorEastAsia" w:hAnsiTheme="minorHAnsi" w:cstheme="minorBidi"/>
              <w:noProof/>
              <w:sz w:val="22"/>
              <w:szCs w:val="22"/>
              <w:lang w:val="en-IN" w:eastAsia="en-IN"/>
            </w:rPr>
          </w:pPr>
          <w:hyperlink w:anchor="_Toc211863910" w:history="1">
            <w:r w:rsidRPr="00B16979">
              <w:rPr>
                <w:rStyle w:val="Hyperlink"/>
                <w:noProof/>
              </w:rPr>
              <w:t>3. Physical Design</w:t>
            </w:r>
            <w:r>
              <w:rPr>
                <w:noProof/>
                <w:webHidden/>
              </w:rPr>
              <w:tab/>
            </w:r>
            <w:r>
              <w:rPr>
                <w:noProof/>
                <w:webHidden/>
              </w:rPr>
              <w:fldChar w:fldCharType="begin"/>
            </w:r>
            <w:r>
              <w:rPr>
                <w:noProof/>
                <w:webHidden/>
              </w:rPr>
              <w:instrText xml:space="preserve"> PAGEREF _Toc211863910 \h </w:instrText>
            </w:r>
            <w:r>
              <w:rPr>
                <w:noProof/>
                <w:webHidden/>
              </w:rPr>
            </w:r>
            <w:r>
              <w:rPr>
                <w:noProof/>
                <w:webHidden/>
              </w:rPr>
              <w:fldChar w:fldCharType="separate"/>
            </w:r>
            <w:r>
              <w:rPr>
                <w:noProof/>
                <w:webHidden/>
              </w:rPr>
              <w:t>7</w:t>
            </w:r>
            <w:r>
              <w:rPr>
                <w:noProof/>
                <w:webHidden/>
              </w:rPr>
              <w:fldChar w:fldCharType="end"/>
            </w:r>
          </w:hyperlink>
        </w:p>
        <w:p w14:paraId="01884B67" w14:textId="52EE5C6A" w:rsidR="00212196" w:rsidRDefault="00212196">
          <w:pPr>
            <w:pStyle w:val="TOC2"/>
            <w:rPr>
              <w:rFonts w:asciiTheme="minorHAnsi" w:eastAsiaTheme="minorEastAsia" w:hAnsiTheme="minorHAnsi" w:cstheme="minorBidi"/>
              <w:noProof/>
              <w:sz w:val="22"/>
              <w:szCs w:val="22"/>
              <w:lang w:val="en-IN" w:eastAsia="en-IN"/>
            </w:rPr>
          </w:pPr>
          <w:hyperlink w:anchor="_Toc211863911" w:history="1">
            <w:r w:rsidRPr="00B16979">
              <w:rPr>
                <w:rStyle w:val="Hyperlink"/>
                <w:noProof/>
              </w:rPr>
              <w:t>3.1 Middleware Diagram</w:t>
            </w:r>
            <w:r>
              <w:rPr>
                <w:noProof/>
                <w:webHidden/>
              </w:rPr>
              <w:tab/>
            </w:r>
            <w:r>
              <w:rPr>
                <w:noProof/>
                <w:webHidden/>
              </w:rPr>
              <w:fldChar w:fldCharType="begin"/>
            </w:r>
            <w:r>
              <w:rPr>
                <w:noProof/>
                <w:webHidden/>
              </w:rPr>
              <w:instrText xml:space="preserve"> PAGEREF _Toc211863911 \h </w:instrText>
            </w:r>
            <w:r>
              <w:rPr>
                <w:noProof/>
                <w:webHidden/>
              </w:rPr>
            </w:r>
            <w:r>
              <w:rPr>
                <w:noProof/>
                <w:webHidden/>
              </w:rPr>
              <w:fldChar w:fldCharType="separate"/>
            </w:r>
            <w:r>
              <w:rPr>
                <w:noProof/>
                <w:webHidden/>
              </w:rPr>
              <w:t>7</w:t>
            </w:r>
            <w:r>
              <w:rPr>
                <w:noProof/>
                <w:webHidden/>
              </w:rPr>
              <w:fldChar w:fldCharType="end"/>
            </w:r>
          </w:hyperlink>
        </w:p>
        <w:p w14:paraId="64C1554E" w14:textId="7945EDCF" w:rsidR="00212196" w:rsidRDefault="00212196">
          <w:pPr>
            <w:pStyle w:val="TOC3"/>
            <w:rPr>
              <w:rFonts w:asciiTheme="minorHAnsi" w:eastAsiaTheme="minorEastAsia" w:hAnsiTheme="minorHAnsi" w:cstheme="minorBidi"/>
              <w:i w:val="0"/>
              <w:noProof/>
              <w:color w:val="auto"/>
              <w:sz w:val="22"/>
              <w:szCs w:val="22"/>
              <w:lang w:val="en-IN" w:eastAsia="en-IN"/>
            </w:rPr>
          </w:pPr>
          <w:hyperlink w:anchor="_Toc211863912" w:history="1">
            <w:r w:rsidRPr="00B16979">
              <w:rPr>
                <w:rStyle w:val="Hyperlink"/>
                <w:rFonts w:ascii="Segoe UI" w:hAnsi="Segoe UI" w:cs="Segoe UI"/>
                <w:noProof/>
              </w:rPr>
              <w:t>3.1.1 Primary Presentation:</w:t>
            </w:r>
            <w:r>
              <w:rPr>
                <w:noProof/>
                <w:webHidden/>
              </w:rPr>
              <w:tab/>
            </w:r>
            <w:r>
              <w:rPr>
                <w:noProof/>
                <w:webHidden/>
              </w:rPr>
              <w:fldChar w:fldCharType="begin"/>
            </w:r>
            <w:r>
              <w:rPr>
                <w:noProof/>
                <w:webHidden/>
              </w:rPr>
              <w:instrText xml:space="preserve"> PAGEREF _Toc211863912 \h </w:instrText>
            </w:r>
            <w:r>
              <w:rPr>
                <w:noProof/>
                <w:webHidden/>
              </w:rPr>
            </w:r>
            <w:r>
              <w:rPr>
                <w:noProof/>
                <w:webHidden/>
              </w:rPr>
              <w:fldChar w:fldCharType="separate"/>
            </w:r>
            <w:r>
              <w:rPr>
                <w:noProof/>
                <w:webHidden/>
              </w:rPr>
              <w:t>7</w:t>
            </w:r>
            <w:r>
              <w:rPr>
                <w:noProof/>
                <w:webHidden/>
              </w:rPr>
              <w:fldChar w:fldCharType="end"/>
            </w:r>
          </w:hyperlink>
        </w:p>
        <w:p w14:paraId="67F27597" w14:textId="2F8ADFB3" w:rsidR="00212196" w:rsidRDefault="00212196">
          <w:pPr>
            <w:pStyle w:val="TOC3"/>
            <w:rPr>
              <w:rFonts w:asciiTheme="minorHAnsi" w:eastAsiaTheme="minorEastAsia" w:hAnsiTheme="minorHAnsi" w:cstheme="minorBidi"/>
              <w:i w:val="0"/>
              <w:noProof/>
              <w:color w:val="auto"/>
              <w:sz w:val="22"/>
              <w:szCs w:val="22"/>
              <w:lang w:val="en-IN" w:eastAsia="en-IN"/>
            </w:rPr>
          </w:pPr>
          <w:hyperlink w:anchor="_Toc211863913" w:history="1">
            <w:r w:rsidRPr="00B16979">
              <w:rPr>
                <w:rStyle w:val="Hyperlink"/>
                <w:rFonts w:ascii="Segoe UI" w:hAnsi="Segoe UI" w:cs="Segoe UI"/>
                <w:noProof/>
              </w:rPr>
              <w:t>3.1.2 Elements Catalog:</w:t>
            </w:r>
            <w:r>
              <w:rPr>
                <w:noProof/>
                <w:webHidden/>
              </w:rPr>
              <w:tab/>
            </w:r>
            <w:r>
              <w:rPr>
                <w:noProof/>
                <w:webHidden/>
              </w:rPr>
              <w:fldChar w:fldCharType="begin"/>
            </w:r>
            <w:r>
              <w:rPr>
                <w:noProof/>
                <w:webHidden/>
              </w:rPr>
              <w:instrText xml:space="preserve"> PAGEREF _Toc211863913 \h </w:instrText>
            </w:r>
            <w:r>
              <w:rPr>
                <w:noProof/>
                <w:webHidden/>
              </w:rPr>
            </w:r>
            <w:r>
              <w:rPr>
                <w:noProof/>
                <w:webHidden/>
              </w:rPr>
              <w:fldChar w:fldCharType="separate"/>
            </w:r>
            <w:r>
              <w:rPr>
                <w:noProof/>
                <w:webHidden/>
              </w:rPr>
              <w:t>7</w:t>
            </w:r>
            <w:r>
              <w:rPr>
                <w:noProof/>
                <w:webHidden/>
              </w:rPr>
              <w:fldChar w:fldCharType="end"/>
            </w:r>
          </w:hyperlink>
        </w:p>
        <w:p w14:paraId="5B960882" w14:textId="58ADF38B" w:rsidR="00212196" w:rsidRDefault="00212196">
          <w:pPr>
            <w:pStyle w:val="TOC2"/>
            <w:rPr>
              <w:rFonts w:asciiTheme="minorHAnsi" w:eastAsiaTheme="minorEastAsia" w:hAnsiTheme="minorHAnsi" w:cstheme="minorBidi"/>
              <w:noProof/>
              <w:sz w:val="22"/>
              <w:szCs w:val="22"/>
              <w:lang w:val="en-IN" w:eastAsia="en-IN"/>
            </w:rPr>
          </w:pPr>
          <w:hyperlink w:anchor="_Toc211863914" w:history="1">
            <w:r w:rsidRPr="00B16979">
              <w:rPr>
                <w:rStyle w:val="Hyperlink"/>
                <w:noProof/>
              </w:rPr>
              <w:t>3.2 Hardware Requirements</w:t>
            </w:r>
            <w:r>
              <w:rPr>
                <w:noProof/>
                <w:webHidden/>
              </w:rPr>
              <w:tab/>
            </w:r>
            <w:r>
              <w:rPr>
                <w:noProof/>
                <w:webHidden/>
              </w:rPr>
              <w:fldChar w:fldCharType="begin"/>
            </w:r>
            <w:r>
              <w:rPr>
                <w:noProof/>
                <w:webHidden/>
              </w:rPr>
              <w:instrText xml:space="preserve"> PAGEREF _Toc211863914 \h </w:instrText>
            </w:r>
            <w:r>
              <w:rPr>
                <w:noProof/>
                <w:webHidden/>
              </w:rPr>
            </w:r>
            <w:r>
              <w:rPr>
                <w:noProof/>
                <w:webHidden/>
              </w:rPr>
              <w:fldChar w:fldCharType="separate"/>
            </w:r>
            <w:r>
              <w:rPr>
                <w:noProof/>
                <w:webHidden/>
              </w:rPr>
              <w:t>7</w:t>
            </w:r>
            <w:r>
              <w:rPr>
                <w:noProof/>
                <w:webHidden/>
              </w:rPr>
              <w:fldChar w:fldCharType="end"/>
            </w:r>
          </w:hyperlink>
        </w:p>
        <w:p w14:paraId="25D13739" w14:textId="06AA7CB4" w:rsidR="00212196" w:rsidRDefault="00212196">
          <w:pPr>
            <w:pStyle w:val="TOC2"/>
            <w:rPr>
              <w:rFonts w:asciiTheme="minorHAnsi" w:eastAsiaTheme="minorEastAsia" w:hAnsiTheme="minorHAnsi" w:cstheme="minorBidi"/>
              <w:noProof/>
              <w:sz w:val="22"/>
              <w:szCs w:val="22"/>
              <w:lang w:val="en-IN" w:eastAsia="en-IN"/>
            </w:rPr>
          </w:pPr>
          <w:hyperlink w:anchor="_Toc211863915" w:history="1">
            <w:r w:rsidRPr="00B16979">
              <w:rPr>
                <w:rStyle w:val="Hyperlink"/>
                <w:noProof/>
              </w:rPr>
              <w:t>3.3 Software Requirements</w:t>
            </w:r>
            <w:r>
              <w:rPr>
                <w:noProof/>
                <w:webHidden/>
              </w:rPr>
              <w:tab/>
            </w:r>
            <w:r>
              <w:rPr>
                <w:noProof/>
                <w:webHidden/>
              </w:rPr>
              <w:fldChar w:fldCharType="begin"/>
            </w:r>
            <w:r>
              <w:rPr>
                <w:noProof/>
                <w:webHidden/>
              </w:rPr>
              <w:instrText xml:space="preserve"> PAGEREF _Toc211863915 \h </w:instrText>
            </w:r>
            <w:r>
              <w:rPr>
                <w:noProof/>
                <w:webHidden/>
              </w:rPr>
            </w:r>
            <w:r>
              <w:rPr>
                <w:noProof/>
                <w:webHidden/>
              </w:rPr>
              <w:fldChar w:fldCharType="separate"/>
            </w:r>
            <w:r>
              <w:rPr>
                <w:noProof/>
                <w:webHidden/>
              </w:rPr>
              <w:t>8</w:t>
            </w:r>
            <w:r>
              <w:rPr>
                <w:noProof/>
                <w:webHidden/>
              </w:rPr>
              <w:fldChar w:fldCharType="end"/>
            </w:r>
          </w:hyperlink>
        </w:p>
        <w:p w14:paraId="664050EF" w14:textId="6F84A015" w:rsidR="00212196" w:rsidRDefault="00212196">
          <w:pPr>
            <w:pStyle w:val="TOC2"/>
            <w:rPr>
              <w:rFonts w:asciiTheme="minorHAnsi" w:eastAsiaTheme="minorEastAsia" w:hAnsiTheme="minorHAnsi" w:cstheme="minorBidi"/>
              <w:noProof/>
              <w:sz w:val="22"/>
              <w:szCs w:val="22"/>
              <w:lang w:val="en-IN" w:eastAsia="en-IN"/>
            </w:rPr>
          </w:pPr>
          <w:hyperlink w:anchor="_Toc211863916" w:history="1">
            <w:r w:rsidRPr="00B16979">
              <w:rPr>
                <w:rStyle w:val="Hyperlink"/>
                <w:noProof/>
              </w:rPr>
              <w:t>3.4 Network Diagram</w:t>
            </w:r>
            <w:r>
              <w:rPr>
                <w:noProof/>
                <w:webHidden/>
              </w:rPr>
              <w:tab/>
            </w:r>
            <w:r>
              <w:rPr>
                <w:noProof/>
                <w:webHidden/>
              </w:rPr>
              <w:fldChar w:fldCharType="begin"/>
            </w:r>
            <w:r>
              <w:rPr>
                <w:noProof/>
                <w:webHidden/>
              </w:rPr>
              <w:instrText xml:space="preserve"> PAGEREF _Toc211863916 \h </w:instrText>
            </w:r>
            <w:r>
              <w:rPr>
                <w:noProof/>
                <w:webHidden/>
              </w:rPr>
            </w:r>
            <w:r>
              <w:rPr>
                <w:noProof/>
                <w:webHidden/>
              </w:rPr>
              <w:fldChar w:fldCharType="separate"/>
            </w:r>
            <w:r>
              <w:rPr>
                <w:noProof/>
                <w:webHidden/>
              </w:rPr>
              <w:t>8</w:t>
            </w:r>
            <w:r>
              <w:rPr>
                <w:noProof/>
                <w:webHidden/>
              </w:rPr>
              <w:fldChar w:fldCharType="end"/>
            </w:r>
          </w:hyperlink>
        </w:p>
        <w:p w14:paraId="4C6DC8C0" w14:textId="2349D1B1" w:rsidR="00212196" w:rsidRDefault="00212196">
          <w:pPr>
            <w:pStyle w:val="TOC2"/>
            <w:rPr>
              <w:rFonts w:asciiTheme="minorHAnsi" w:eastAsiaTheme="minorEastAsia" w:hAnsiTheme="minorHAnsi" w:cstheme="minorBidi"/>
              <w:noProof/>
              <w:sz w:val="22"/>
              <w:szCs w:val="22"/>
              <w:lang w:val="en-IN" w:eastAsia="en-IN"/>
            </w:rPr>
          </w:pPr>
          <w:hyperlink w:anchor="_Toc211863917" w:history="1">
            <w:r w:rsidRPr="00B16979">
              <w:rPr>
                <w:rStyle w:val="Hyperlink"/>
                <w:noProof/>
              </w:rPr>
              <w:t>3.5 Sub-systems Diagram</w:t>
            </w:r>
            <w:r>
              <w:rPr>
                <w:noProof/>
                <w:webHidden/>
              </w:rPr>
              <w:tab/>
            </w:r>
            <w:r>
              <w:rPr>
                <w:noProof/>
                <w:webHidden/>
              </w:rPr>
              <w:fldChar w:fldCharType="begin"/>
            </w:r>
            <w:r>
              <w:rPr>
                <w:noProof/>
                <w:webHidden/>
              </w:rPr>
              <w:instrText xml:space="preserve"> PAGEREF _Toc211863917 \h </w:instrText>
            </w:r>
            <w:r>
              <w:rPr>
                <w:noProof/>
                <w:webHidden/>
              </w:rPr>
            </w:r>
            <w:r>
              <w:rPr>
                <w:noProof/>
                <w:webHidden/>
              </w:rPr>
              <w:fldChar w:fldCharType="separate"/>
            </w:r>
            <w:r>
              <w:rPr>
                <w:noProof/>
                <w:webHidden/>
              </w:rPr>
              <w:t>8</w:t>
            </w:r>
            <w:r>
              <w:rPr>
                <w:noProof/>
                <w:webHidden/>
              </w:rPr>
              <w:fldChar w:fldCharType="end"/>
            </w:r>
          </w:hyperlink>
        </w:p>
        <w:p w14:paraId="2ABB451E" w14:textId="4E047FD3" w:rsidR="00212196" w:rsidRDefault="00212196">
          <w:pPr>
            <w:pStyle w:val="TOC3"/>
            <w:rPr>
              <w:rFonts w:asciiTheme="minorHAnsi" w:eastAsiaTheme="minorEastAsia" w:hAnsiTheme="minorHAnsi" w:cstheme="minorBidi"/>
              <w:i w:val="0"/>
              <w:noProof/>
              <w:color w:val="auto"/>
              <w:sz w:val="22"/>
              <w:szCs w:val="22"/>
              <w:lang w:val="en-IN" w:eastAsia="en-IN"/>
            </w:rPr>
          </w:pPr>
          <w:hyperlink w:anchor="_Toc211863918" w:history="1">
            <w:r w:rsidRPr="00B16979">
              <w:rPr>
                <w:rStyle w:val="Hyperlink"/>
                <w:rFonts w:ascii="Segoe UI" w:hAnsi="Segoe UI" w:cs="Segoe UI"/>
                <w:noProof/>
              </w:rPr>
              <w:t>3.5.1 Design Rational:</w:t>
            </w:r>
            <w:r>
              <w:rPr>
                <w:noProof/>
                <w:webHidden/>
              </w:rPr>
              <w:tab/>
            </w:r>
            <w:r>
              <w:rPr>
                <w:noProof/>
                <w:webHidden/>
              </w:rPr>
              <w:fldChar w:fldCharType="begin"/>
            </w:r>
            <w:r>
              <w:rPr>
                <w:noProof/>
                <w:webHidden/>
              </w:rPr>
              <w:instrText xml:space="preserve"> PAGEREF _Toc211863918 \h </w:instrText>
            </w:r>
            <w:r>
              <w:rPr>
                <w:noProof/>
                <w:webHidden/>
              </w:rPr>
            </w:r>
            <w:r>
              <w:rPr>
                <w:noProof/>
                <w:webHidden/>
              </w:rPr>
              <w:fldChar w:fldCharType="separate"/>
            </w:r>
            <w:r>
              <w:rPr>
                <w:noProof/>
                <w:webHidden/>
              </w:rPr>
              <w:t>9</w:t>
            </w:r>
            <w:r>
              <w:rPr>
                <w:noProof/>
                <w:webHidden/>
              </w:rPr>
              <w:fldChar w:fldCharType="end"/>
            </w:r>
          </w:hyperlink>
        </w:p>
        <w:p w14:paraId="6D5761CB" w14:textId="04151AF4" w:rsidR="00212196" w:rsidRDefault="00212196">
          <w:pPr>
            <w:pStyle w:val="TOC3"/>
            <w:rPr>
              <w:rFonts w:asciiTheme="minorHAnsi" w:eastAsiaTheme="minorEastAsia" w:hAnsiTheme="minorHAnsi" w:cstheme="minorBidi"/>
              <w:i w:val="0"/>
              <w:noProof/>
              <w:color w:val="auto"/>
              <w:sz w:val="22"/>
              <w:szCs w:val="22"/>
              <w:lang w:val="en-IN" w:eastAsia="en-IN"/>
            </w:rPr>
          </w:pPr>
          <w:hyperlink w:anchor="_Toc211863919" w:history="1">
            <w:r w:rsidRPr="00B16979">
              <w:rPr>
                <w:rStyle w:val="Hyperlink"/>
                <w:rFonts w:ascii="Segoe UI" w:hAnsi="Segoe UI" w:cs="Segoe UI"/>
                <w:noProof/>
              </w:rPr>
              <w:t>3.5.2 Variability Guide:</w:t>
            </w:r>
            <w:r>
              <w:rPr>
                <w:noProof/>
                <w:webHidden/>
              </w:rPr>
              <w:tab/>
            </w:r>
            <w:r>
              <w:rPr>
                <w:noProof/>
                <w:webHidden/>
              </w:rPr>
              <w:fldChar w:fldCharType="begin"/>
            </w:r>
            <w:r>
              <w:rPr>
                <w:noProof/>
                <w:webHidden/>
              </w:rPr>
              <w:instrText xml:space="preserve"> PAGEREF _Toc211863919 \h </w:instrText>
            </w:r>
            <w:r>
              <w:rPr>
                <w:noProof/>
                <w:webHidden/>
              </w:rPr>
            </w:r>
            <w:r>
              <w:rPr>
                <w:noProof/>
                <w:webHidden/>
              </w:rPr>
              <w:fldChar w:fldCharType="separate"/>
            </w:r>
            <w:r>
              <w:rPr>
                <w:noProof/>
                <w:webHidden/>
              </w:rPr>
              <w:t>10</w:t>
            </w:r>
            <w:r>
              <w:rPr>
                <w:noProof/>
                <w:webHidden/>
              </w:rPr>
              <w:fldChar w:fldCharType="end"/>
            </w:r>
          </w:hyperlink>
        </w:p>
        <w:p w14:paraId="4C4F970A" w14:textId="1FDF8A1A" w:rsidR="00212196" w:rsidRDefault="00212196">
          <w:pPr>
            <w:pStyle w:val="TOC1"/>
            <w:rPr>
              <w:rFonts w:asciiTheme="minorHAnsi" w:eastAsiaTheme="minorEastAsia" w:hAnsiTheme="minorHAnsi" w:cstheme="minorBidi"/>
              <w:noProof/>
              <w:sz w:val="22"/>
              <w:szCs w:val="22"/>
              <w:lang w:val="en-IN" w:eastAsia="en-IN"/>
            </w:rPr>
          </w:pPr>
          <w:hyperlink w:anchor="_Toc211863920" w:history="1">
            <w:r w:rsidRPr="00B16979">
              <w:rPr>
                <w:rStyle w:val="Hyperlink"/>
                <w:noProof/>
              </w:rPr>
              <w:t>4. Sequence View</w:t>
            </w:r>
            <w:r>
              <w:rPr>
                <w:noProof/>
                <w:webHidden/>
              </w:rPr>
              <w:tab/>
            </w:r>
            <w:r>
              <w:rPr>
                <w:noProof/>
                <w:webHidden/>
              </w:rPr>
              <w:fldChar w:fldCharType="begin"/>
            </w:r>
            <w:r>
              <w:rPr>
                <w:noProof/>
                <w:webHidden/>
              </w:rPr>
              <w:instrText xml:space="preserve"> PAGEREF _Toc211863920 \h </w:instrText>
            </w:r>
            <w:r>
              <w:rPr>
                <w:noProof/>
                <w:webHidden/>
              </w:rPr>
            </w:r>
            <w:r>
              <w:rPr>
                <w:noProof/>
                <w:webHidden/>
              </w:rPr>
              <w:fldChar w:fldCharType="separate"/>
            </w:r>
            <w:r>
              <w:rPr>
                <w:noProof/>
                <w:webHidden/>
              </w:rPr>
              <w:t>10</w:t>
            </w:r>
            <w:r>
              <w:rPr>
                <w:noProof/>
                <w:webHidden/>
              </w:rPr>
              <w:fldChar w:fldCharType="end"/>
            </w:r>
          </w:hyperlink>
        </w:p>
        <w:p w14:paraId="246242DC" w14:textId="70357D7D" w:rsidR="00212196" w:rsidRDefault="00212196">
          <w:pPr>
            <w:pStyle w:val="TOC2"/>
            <w:rPr>
              <w:rFonts w:asciiTheme="minorHAnsi" w:eastAsiaTheme="minorEastAsia" w:hAnsiTheme="minorHAnsi" w:cstheme="minorBidi"/>
              <w:noProof/>
              <w:sz w:val="22"/>
              <w:szCs w:val="22"/>
              <w:lang w:val="en-IN" w:eastAsia="en-IN"/>
            </w:rPr>
          </w:pPr>
          <w:hyperlink w:anchor="_Toc211863921" w:history="1">
            <w:r w:rsidRPr="00B16979">
              <w:rPr>
                <w:rStyle w:val="Hyperlink"/>
                <w:noProof/>
              </w:rPr>
              <w:t>4.1 Sequence Outline</w:t>
            </w:r>
            <w:r>
              <w:rPr>
                <w:noProof/>
                <w:webHidden/>
              </w:rPr>
              <w:tab/>
            </w:r>
            <w:r>
              <w:rPr>
                <w:noProof/>
                <w:webHidden/>
              </w:rPr>
              <w:fldChar w:fldCharType="begin"/>
            </w:r>
            <w:r>
              <w:rPr>
                <w:noProof/>
                <w:webHidden/>
              </w:rPr>
              <w:instrText xml:space="preserve"> PAGEREF _Toc211863921 \h </w:instrText>
            </w:r>
            <w:r>
              <w:rPr>
                <w:noProof/>
                <w:webHidden/>
              </w:rPr>
            </w:r>
            <w:r>
              <w:rPr>
                <w:noProof/>
                <w:webHidden/>
              </w:rPr>
              <w:fldChar w:fldCharType="separate"/>
            </w:r>
            <w:r>
              <w:rPr>
                <w:noProof/>
                <w:webHidden/>
              </w:rPr>
              <w:t>10</w:t>
            </w:r>
            <w:r>
              <w:rPr>
                <w:noProof/>
                <w:webHidden/>
              </w:rPr>
              <w:fldChar w:fldCharType="end"/>
            </w:r>
          </w:hyperlink>
        </w:p>
        <w:p w14:paraId="68ABBECC" w14:textId="1A54A480" w:rsidR="00212196" w:rsidRDefault="00212196">
          <w:pPr>
            <w:pStyle w:val="TOC1"/>
            <w:rPr>
              <w:rFonts w:asciiTheme="minorHAnsi" w:eastAsiaTheme="minorEastAsia" w:hAnsiTheme="minorHAnsi" w:cstheme="minorBidi"/>
              <w:noProof/>
              <w:sz w:val="22"/>
              <w:szCs w:val="22"/>
              <w:lang w:val="en-IN" w:eastAsia="en-IN"/>
            </w:rPr>
          </w:pPr>
          <w:hyperlink w:anchor="_Toc211863922" w:history="1">
            <w:r w:rsidRPr="00B16979">
              <w:rPr>
                <w:rStyle w:val="Hyperlink"/>
                <w:noProof/>
              </w:rPr>
              <w:t>5. Test Guidelines</w:t>
            </w:r>
            <w:r>
              <w:rPr>
                <w:noProof/>
                <w:webHidden/>
              </w:rPr>
              <w:tab/>
            </w:r>
            <w:r>
              <w:rPr>
                <w:noProof/>
                <w:webHidden/>
              </w:rPr>
              <w:fldChar w:fldCharType="begin"/>
            </w:r>
            <w:r>
              <w:rPr>
                <w:noProof/>
                <w:webHidden/>
              </w:rPr>
              <w:instrText xml:space="preserve"> PAGEREF _Toc211863922 \h </w:instrText>
            </w:r>
            <w:r>
              <w:rPr>
                <w:noProof/>
                <w:webHidden/>
              </w:rPr>
            </w:r>
            <w:r>
              <w:rPr>
                <w:noProof/>
                <w:webHidden/>
              </w:rPr>
              <w:fldChar w:fldCharType="separate"/>
            </w:r>
            <w:r>
              <w:rPr>
                <w:noProof/>
                <w:webHidden/>
              </w:rPr>
              <w:t>10</w:t>
            </w:r>
            <w:r>
              <w:rPr>
                <w:noProof/>
                <w:webHidden/>
              </w:rPr>
              <w:fldChar w:fldCharType="end"/>
            </w:r>
          </w:hyperlink>
        </w:p>
        <w:p w14:paraId="1FC37FE3" w14:textId="11E13B46" w:rsidR="00212196" w:rsidRDefault="00212196">
          <w:pPr>
            <w:pStyle w:val="TOC2"/>
            <w:rPr>
              <w:rFonts w:asciiTheme="minorHAnsi" w:eastAsiaTheme="minorEastAsia" w:hAnsiTheme="minorHAnsi" w:cstheme="minorBidi"/>
              <w:noProof/>
              <w:sz w:val="22"/>
              <w:szCs w:val="22"/>
              <w:lang w:val="en-IN" w:eastAsia="en-IN"/>
            </w:rPr>
          </w:pPr>
          <w:hyperlink w:anchor="_Toc211863923" w:history="1">
            <w:r w:rsidRPr="00B16979">
              <w:rPr>
                <w:rStyle w:val="Hyperlink"/>
                <w:noProof/>
              </w:rPr>
              <w:t>5.1 Elements Catalog</w:t>
            </w:r>
            <w:r>
              <w:rPr>
                <w:noProof/>
                <w:webHidden/>
              </w:rPr>
              <w:tab/>
            </w:r>
            <w:r>
              <w:rPr>
                <w:noProof/>
                <w:webHidden/>
              </w:rPr>
              <w:fldChar w:fldCharType="begin"/>
            </w:r>
            <w:r>
              <w:rPr>
                <w:noProof/>
                <w:webHidden/>
              </w:rPr>
              <w:instrText xml:space="preserve"> PAGEREF _Toc211863923 \h </w:instrText>
            </w:r>
            <w:r>
              <w:rPr>
                <w:noProof/>
                <w:webHidden/>
              </w:rPr>
            </w:r>
            <w:r>
              <w:rPr>
                <w:noProof/>
                <w:webHidden/>
              </w:rPr>
              <w:fldChar w:fldCharType="separate"/>
            </w:r>
            <w:r>
              <w:rPr>
                <w:noProof/>
                <w:webHidden/>
              </w:rPr>
              <w:t>10</w:t>
            </w:r>
            <w:r>
              <w:rPr>
                <w:noProof/>
                <w:webHidden/>
              </w:rPr>
              <w:fldChar w:fldCharType="end"/>
            </w:r>
          </w:hyperlink>
        </w:p>
        <w:p w14:paraId="2A0DF0E5" w14:textId="10FACD29" w:rsidR="00212196" w:rsidRDefault="00212196">
          <w:pPr>
            <w:pStyle w:val="TOC3"/>
            <w:rPr>
              <w:rFonts w:asciiTheme="minorHAnsi" w:eastAsiaTheme="minorEastAsia" w:hAnsiTheme="minorHAnsi" w:cstheme="minorBidi"/>
              <w:i w:val="0"/>
              <w:noProof/>
              <w:color w:val="auto"/>
              <w:sz w:val="22"/>
              <w:szCs w:val="22"/>
              <w:lang w:val="en-IN" w:eastAsia="en-IN"/>
            </w:rPr>
          </w:pPr>
          <w:hyperlink w:anchor="_Toc211863924" w:history="1">
            <w:r w:rsidRPr="00B16979">
              <w:rPr>
                <w:rStyle w:val="Hyperlink"/>
                <w:noProof/>
              </w:rPr>
              <w:t>5.1.1</w:t>
            </w:r>
            <w:r w:rsidRPr="00B16979">
              <w:rPr>
                <w:rStyle w:val="Hyperlink"/>
                <w:rFonts w:ascii="Segoe UI" w:hAnsi="Segoe UI" w:cs="Segoe UI"/>
                <w:noProof/>
              </w:rPr>
              <w:t xml:space="preserve"> Testing Guidelines:</w:t>
            </w:r>
            <w:r>
              <w:rPr>
                <w:noProof/>
                <w:webHidden/>
              </w:rPr>
              <w:tab/>
            </w:r>
            <w:r>
              <w:rPr>
                <w:noProof/>
                <w:webHidden/>
              </w:rPr>
              <w:fldChar w:fldCharType="begin"/>
            </w:r>
            <w:r>
              <w:rPr>
                <w:noProof/>
                <w:webHidden/>
              </w:rPr>
              <w:instrText xml:space="preserve"> PAGEREF _Toc211863924 \h </w:instrText>
            </w:r>
            <w:r>
              <w:rPr>
                <w:noProof/>
                <w:webHidden/>
              </w:rPr>
            </w:r>
            <w:r>
              <w:rPr>
                <w:noProof/>
                <w:webHidden/>
              </w:rPr>
              <w:fldChar w:fldCharType="separate"/>
            </w:r>
            <w:r>
              <w:rPr>
                <w:noProof/>
                <w:webHidden/>
              </w:rPr>
              <w:t>10</w:t>
            </w:r>
            <w:r>
              <w:rPr>
                <w:noProof/>
                <w:webHidden/>
              </w:rPr>
              <w:fldChar w:fldCharType="end"/>
            </w:r>
          </w:hyperlink>
        </w:p>
        <w:p w14:paraId="73DF5B54" w14:textId="6490E95E" w:rsidR="00212196" w:rsidRDefault="00212196">
          <w:pPr>
            <w:pStyle w:val="TOC1"/>
            <w:rPr>
              <w:rFonts w:asciiTheme="minorHAnsi" w:eastAsiaTheme="minorEastAsia" w:hAnsiTheme="minorHAnsi" w:cstheme="minorBidi"/>
              <w:noProof/>
              <w:sz w:val="22"/>
              <w:szCs w:val="22"/>
              <w:lang w:val="en-IN" w:eastAsia="en-IN"/>
            </w:rPr>
          </w:pPr>
          <w:hyperlink w:anchor="_Toc211863925" w:history="1">
            <w:r w:rsidRPr="00B16979">
              <w:rPr>
                <w:rStyle w:val="Hyperlink"/>
                <w:noProof/>
              </w:rPr>
              <w:t>6. Constraints</w:t>
            </w:r>
            <w:r>
              <w:rPr>
                <w:noProof/>
                <w:webHidden/>
              </w:rPr>
              <w:tab/>
            </w:r>
            <w:r>
              <w:rPr>
                <w:noProof/>
                <w:webHidden/>
              </w:rPr>
              <w:fldChar w:fldCharType="begin"/>
            </w:r>
            <w:r>
              <w:rPr>
                <w:noProof/>
                <w:webHidden/>
              </w:rPr>
              <w:instrText xml:space="preserve"> PAGEREF _Toc211863925 \h </w:instrText>
            </w:r>
            <w:r>
              <w:rPr>
                <w:noProof/>
                <w:webHidden/>
              </w:rPr>
            </w:r>
            <w:r>
              <w:rPr>
                <w:noProof/>
                <w:webHidden/>
              </w:rPr>
              <w:fldChar w:fldCharType="separate"/>
            </w:r>
            <w:r>
              <w:rPr>
                <w:noProof/>
                <w:webHidden/>
              </w:rPr>
              <w:t>11</w:t>
            </w:r>
            <w:r>
              <w:rPr>
                <w:noProof/>
                <w:webHidden/>
              </w:rPr>
              <w:fldChar w:fldCharType="end"/>
            </w:r>
          </w:hyperlink>
        </w:p>
        <w:p w14:paraId="5ABF930F" w14:textId="675A68B5" w:rsidR="00212196" w:rsidRDefault="00212196">
          <w:pPr>
            <w:pStyle w:val="TOC2"/>
            <w:rPr>
              <w:rFonts w:asciiTheme="minorHAnsi" w:eastAsiaTheme="minorEastAsia" w:hAnsiTheme="minorHAnsi" w:cstheme="minorBidi"/>
              <w:noProof/>
              <w:sz w:val="22"/>
              <w:szCs w:val="22"/>
              <w:lang w:val="en-IN" w:eastAsia="en-IN"/>
            </w:rPr>
          </w:pPr>
          <w:hyperlink w:anchor="_Toc211863926" w:history="1">
            <w:r w:rsidRPr="00B16979">
              <w:rPr>
                <w:rStyle w:val="Hyperlink"/>
                <w:noProof/>
              </w:rPr>
              <w:t>6.1 Assumptions</w:t>
            </w:r>
            <w:r>
              <w:rPr>
                <w:noProof/>
                <w:webHidden/>
              </w:rPr>
              <w:tab/>
            </w:r>
            <w:r>
              <w:rPr>
                <w:noProof/>
                <w:webHidden/>
              </w:rPr>
              <w:fldChar w:fldCharType="begin"/>
            </w:r>
            <w:r>
              <w:rPr>
                <w:noProof/>
                <w:webHidden/>
              </w:rPr>
              <w:instrText xml:space="preserve"> PAGEREF _Toc211863926 \h </w:instrText>
            </w:r>
            <w:r>
              <w:rPr>
                <w:noProof/>
                <w:webHidden/>
              </w:rPr>
            </w:r>
            <w:r>
              <w:rPr>
                <w:noProof/>
                <w:webHidden/>
              </w:rPr>
              <w:fldChar w:fldCharType="separate"/>
            </w:r>
            <w:r>
              <w:rPr>
                <w:noProof/>
                <w:webHidden/>
              </w:rPr>
              <w:t>11</w:t>
            </w:r>
            <w:r>
              <w:rPr>
                <w:noProof/>
                <w:webHidden/>
              </w:rPr>
              <w:fldChar w:fldCharType="end"/>
            </w:r>
          </w:hyperlink>
        </w:p>
        <w:p w14:paraId="027995DF" w14:textId="0F7E8D02" w:rsidR="00212196" w:rsidRDefault="00212196">
          <w:pPr>
            <w:pStyle w:val="TOC2"/>
            <w:rPr>
              <w:rFonts w:asciiTheme="minorHAnsi" w:eastAsiaTheme="minorEastAsia" w:hAnsiTheme="minorHAnsi" w:cstheme="minorBidi"/>
              <w:noProof/>
              <w:sz w:val="22"/>
              <w:szCs w:val="22"/>
              <w:lang w:val="en-IN" w:eastAsia="en-IN"/>
            </w:rPr>
          </w:pPr>
          <w:hyperlink w:anchor="_Toc211863927" w:history="1">
            <w:r w:rsidRPr="00B16979">
              <w:rPr>
                <w:rStyle w:val="Hyperlink"/>
                <w:noProof/>
              </w:rPr>
              <w:t>6.2 Dependencies on another Subsystem</w:t>
            </w:r>
            <w:r>
              <w:rPr>
                <w:noProof/>
                <w:webHidden/>
              </w:rPr>
              <w:tab/>
            </w:r>
            <w:r>
              <w:rPr>
                <w:noProof/>
                <w:webHidden/>
              </w:rPr>
              <w:fldChar w:fldCharType="begin"/>
            </w:r>
            <w:r>
              <w:rPr>
                <w:noProof/>
                <w:webHidden/>
              </w:rPr>
              <w:instrText xml:space="preserve"> PAGEREF _Toc211863927 \h </w:instrText>
            </w:r>
            <w:r>
              <w:rPr>
                <w:noProof/>
                <w:webHidden/>
              </w:rPr>
            </w:r>
            <w:r>
              <w:rPr>
                <w:noProof/>
                <w:webHidden/>
              </w:rPr>
              <w:fldChar w:fldCharType="separate"/>
            </w:r>
            <w:r>
              <w:rPr>
                <w:noProof/>
                <w:webHidden/>
              </w:rPr>
              <w:t>11</w:t>
            </w:r>
            <w:r>
              <w:rPr>
                <w:noProof/>
                <w:webHidden/>
              </w:rPr>
              <w:fldChar w:fldCharType="end"/>
            </w:r>
          </w:hyperlink>
        </w:p>
        <w:p w14:paraId="0D774350" w14:textId="31FE5B96" w:rsidR="00212196" w:rsidRDefault="00212196">
          <w:pPr>
            <w:pStyle w:val="TOC2"/>
            <w:rPr>
              <w:rFonts w:asciiTheme="minorHAnsi" w:eastAsiaTheme="minorEastAsia" w:hAnsiTheme="minorHAnsi" w:cstheme="minorBidi"/>
              <w:noProof/>
              <w:sz w:val="22"/>
              <w:szCs w:val="22"/>
              <w:lang w:val="en-IN" w:eastAsia="en-IN"/>
            </w:rPr>
          </w:pPr>
          <w:hyperlink w:anchor="_Toc211863928" w:history="1">
            <w:r w:rsidRPr="00B16979">
              <w:rPr>
                <w:rStyle w:val="Hyperlink"/>
                <w:noProof/>
              </w:rPr>
              <w:t>6.3 Limitations &amp; Constraints</w:t>
            </w:r>
            <w:r>
              <w:rPr>
                <w:noProof/>
                <w:webHidden/>
              </w:rPr>
              <w:tab/>
            </w:r>
            <w:r>
              <w:rPr>
                <w:noProof/>
                <w:webHidden/>
              </w:rPr>
              <w:fldChar w:fldCharType="begin"/>
            </w:r>
            <w:r>
              <w:rPr>
                <w:noProof/>
                <w:webHidden/>
              </w:rPr>
              <w:instrText xml:space="preserve"> PAGEREF _Toc211863928 \h </w:instrText>
            </w:r>
            <w:r>
              <w:rPr>
                <w:noProof/>
                <w:webHidden/>
              </w:rPr>
            </w:r>
            <w:r>
              <w:rPr>
                <w:noProof/>
                <w:webHidden/>
              </w:rPr>
              <w:fldChar w:fldCharType="separate"/>
            </w:r>
            <w:r>
              <w:rPr>
                <w:noProof/>
                <w:webHidden/>
              </w:rPr>
              <w:t>11</w:t>
            </w:r>
            <w:r>
              <w:rPr>
                <w:noProof/>
                <w:webHidden/>
              </w:rPr>
              <w:fldChar w:fldCharType="end"/>
            </w:r>
          </w:hyperlink>
        </w:p>
        <w:p w14:paraId="335E097D" w14:textId="75BFA0E9" w:rsidR="00212196" w:rsidRDefault="00212196">
          <w:pPr>
            <w:pStyle w:val="TOC1"/>
            <w:rPr>
              <w:rFonts w:asciiTheme="minorHAnsi" w:eastAsiaTheme="minorEastAsia" w:hAnsiTheme="minorHAnsi" w:cstheme="minorBidi"/>
              <w:noProof/>
              <w:sz w:val="22"/>
              <w:szCs w:val="22"/>
              <w:lang w:val="en-IN" w:eastAsia="en-IN"/>
            </w:rPr>
          </w:pPr>
          <w:hyperlink w:anchor="_Toc211863929" w:history="1">
            <w:r w:rsidRPr="00B16979">
              <w:rPr>
                <w:rStyle w:val="Hyperlink"/>
                <w:noProof/>
              </w:rPr>
              <w:t>7. Lambda Strategies</w:t>
            </w:r>
            <w:r>
              <w:rPr>
                <w:noProof/>
                <w:webHidden/>
              </w:rPr>
              <w:tab/>
            </w:r>
            <w:r>
              <w:rPr>
                <w:noProof/>
                <w:webHidden/>
              </w:rPr>
              <w:fldChar w:fldCharType="begin"/>
            </w:r>
            <w:r>
              <w:rPr>
                <w:noProof/>
                <w:webHidden/>
              </w:rPr>
              <w:instrText xml:space="preserve"> PAGEREF _Toc211863929 \h </w:instrText>
            </w:r>
            <w:r>
              <w:rPr>
                <w:noProof/>
                <w:webHidden/>
              </w:rPr>
            </w:r>
            <w:r>
              <w:rPr>
                <w:noProof/>
                <w:webHidden/>
              </w:rPr>
              <w:fldChar w:fldCharType="separate"/>
            </w:r>
            <w:r>
              <w:rPr>
                <w:noProof/>
                <w:webHidden/>
              </w:rPr>
              <w:t>11</w:t>
            </w:r>
            <w:r>
              <w:rPr>
                <w:noProof/>
                <w:webHidden/>
              </w:rPr>
              <w:fldChar w:fldCharType="end"/>
            </w:r>
          </w:hyperlink>
        </w:p>
        <w:p w14:paraId="399EDE72" w14:textId="0ECAC3D7" w:rsidR="00212196" w:rsidRDefault="00212196">
          <w:pPr>
            <w:pStyle w:val="TOC2"/>
            <w:rPr>
              <w:rFonts w:asciiTheme="minorHAnsi" w:eastAsiaTheme="minorEastAsia" w:hAnsiTheme="minorHAnsi" w:cstheme="minorBidi"/>
              <w:noProof/>
              <w:sz w:val="22"/>
              <w:szCs w:val="22"/>
              <w:lang w:val="en-IN" w:eastAsia="en-IN"/>
            </w:rPr>
          </w:pPr>
          <w:hyperlink w:anchor="_Toc211863930" w:history="1">
            <w:r w:rsidRPr="00B16979">
              <w:rPr>
                <w:rStyle w:val="Hyperlink"/>
                <w:noProof/>
              </w:rPr>
              <w:t>7.1 Tools to be used</w:t>
            </w:r>
            <w:r>
              <w:rPr>
                <w:noProof/>
                <w:webHidden/>
              </w:rPr>
              <w:tab/>
            </w:r>
            <w:r>
              <w:rPr>
                <w:noProof/>
                <w:webHidden/>
              </w:rPr>
              <w:fldChar w:fldCharType="begin"/>
            </w:r>
            <w:r>
              <w:rPr>
                <w:noProof/>
                <w:webHidden/>
              </w:rPr>
              <w:instrText xml:space="preserve"> PAGEREF _Toc211863930 \h </w:instrText>
            </w:r>
            <w:r>
              <w:rPr>
                <w:noProof/>
                <w:webHidden/>
              </w:rPr>
            </w:r>
            <w:r>
              <w:rPr>
                <w:noProof/>
                <w:webHidden/>
              </w:rPr>
              <w:fldChar w:fldCharType="separate"/>
            </w:r>
            <w:r>
              <w:rPr>
                <w:noProof/>
                <w:webHidden/>
              </w:rPr>
              <w:t>11</w:t>
            </w:r>
            <w:r>
              <w:rPr>
                <w:noProof/>
                <w:webHidden/>
              </w:rPr>
              <w:fldChar w:fldCharType="end"/>
            </w:r>
          </w:hyperlink>
        </w:p>
        <w:p w14:paraId="1EC893AF" w14:textId="45BBD194" w:rsidR="00212196" w:rsidRDefault="00212196">
          <w:pPr>
            <w:pStyle w:val="TOC2"/>
            <w:rPr>
              <w:rFonts w:asciiTheme="minorHAnsi" w:eastAsiaTheme="minorEastAsia" w:hAnsiTheme="minorHAnsi" w:cstheme="minorBidi"/>
              <w:noProof/>
              <w:sz w:val="22"/>
              <w:szCs w:val="22"/>
              <w:lang w:val="en-IN" w:eastAsia="en-IN"/>
            </w:rPr>
          </w:pPr>
          <w:hyperlink w:anchor="_Toc211863931" w:history="1">
            <w:r w:rsidRPr="00B16979">
              <w:rPr>
                <w:rStyle w:val="Hyperlink"/>
                <w:noProof/>
              </w:rPr>
              <w:t>7.2 Exception Handling</w:t>
            </w:r>
            <w:r>
              <w:rPr>
                <w:noProof/>
                <w:webHidden/>
              </w:rPr>
              <w:tab/>
            </w:r>
            <w:r>
              <w:rPr>
                <w:noProof/>
                <w:webHidden/>
              </w:rPr>
              <w:fldChar w:fldCharType="begin"/>
            </w:r>
            <w:r>
              <w:rPr>
                <w:noProof/>
                <w:webHidden/>
              </w:rPr>
              <w:instrText xml:space="preserve"> PAGEREF _Toc211863931 \h </w:instrText>
            </w:r>
            <w:r>
              <w:rPr>
                <w:noProof/>
                <w:webHidden/>
              </w:rPr>
            </w:r>
            <w:r>
              <w:rPr>
                <w:noProof/>
                <w:webHidden/>
              </w:rPr>
              <w:fldChar w:fldCharType="separate"/>
            </w:r>
            <w:r>
              <w:rPr>
                <w:noProof/>
                <w:webHidden/>
              </w:rPr>
              <w:t>11</w:t>
            </w:r>
            <w:r>
              <w:rPr>
                <w:noProof/>
                <w:webHidden/>
              </w:rPr>
              <w:fldChar w:fldCharType="end"/>
            </w:r>
          </w:hyperlink>
        </w:p>
        <w:p w14:paraId="0FD65301" w14:textId="7FF5D0E4" w:rsidR="00212196" w:rsidRDefault="00212196">
          <w:pPr>
            <w:pStyle w:val="TOC2"/>
            <w:rPr>
              <w:rFonts w:asciiTheme="minorHAnsi" w:eastAsiaTheme="minorEastAsia" w:hAnsiTheme="minorHAnsi" w:cstheme="minorBidi"/>
              <w:noProof/>
              <w:sz w:val="22"/>
              <w:szCs w:val="22"/>
              <w:lang w:val="en-IN" w:eastAsia="en-IN"/>
            </w:rPr>
          </w:pPr>
          <w:hyperlink w:anchor="_Toc211863932" w:history="1">
            <w:r w:rsidRPr="00B16979">
              <w:rPr>
                <w:rStyle w:val="Hyperlink"/>
                <w:noProof/>
              </w:rPr>
              <w:t>7.3 Logging and Auditing Strategy</w:t>
            </w:r>
            <w:r>
              <w:rPr>
                <w:noProof/>
                <w:webHidden/>
              </w:rPr>
              <w:tab/>
            </w:r>
            <w:r>
              <w:rPr>
                <w:noProof/>
                <w:webHidden/>
              </w:rPr>
              <w:fldChar w:fldCharType="begin"/>
            </w:r>
            <w:r>
              <w:rPr>
                <w:noProof/>
                <w:webHidden/>
              </w:rPr>
              <w:instrText xml:space="preserve"> PAGEREF _Toc211863932 \h </w:instrText>
            </w:r>
            <w:r>
              <w:rPr>
                <w:noProof/>
                <w:webHidden/>
              </w:rPr>
            </w:r>
            <w:r>
              <w:rPr>
                <w:noProof/>
                <w:webHidden/>
              </w:rPr>
              <w:fldChar w:fldCharType="separate"/>
            </w:r>
            <w:r>
              <w:rPr>
                <w:noProof/>
                <w:webHidden/>
              </w:rPr>
              <w:t>11</w:t>
            </w:r>
            <w:r>
              <w:rPr>
                <w:noProof/>
                <w:webHidden/>
              </w:rPr>
              <w:fldChar w:fldCharType="end"/>
            </w:r>
          </w:hyperlink>
        </w:p>
        <w:p w14:paraId="4A9947C4" w14:textId="3AF14908" w:rsidR="00652577" w:rsidRPr="00047085" w:rsidRDefault="001366BB" w:rsidP="000E36BF">
          <w:pPr>
            <w:jc w:val="both"/>
            <w:rPr>
              <w:rFonts w:ascii="Segoe UI" w:hAnsi="Segoe UI" w:cs="Segoe UI"/>
            </w:rPr>
          </w:pPr>
          <w:r w:rsidRPr="00047085">
            <w:rPr>
              <w:rFonts w:ascii="Segoe UI" w:hAnsi="Segoe UI" w:cs="Segoe UI"/>
              <w:b/>
              <w:bCs/>
              <w:noProof/>
            </w:rPr>
            <w:fldChar w:fldCharType="end"/>
          </w:r>
        </w:p>
      </w:sdtContent>
    </w:sdt>
    <w:p w14:paraId="4E77835C" w14:textId="0D8B90D5" w:rsidR="00652577" w:rsidRPr="003B56B6" w:rsidRDefault="00652577" w:rsidP="000E36BF">
      <w:pPr>
        <w:spacing w:line="240" w:lineRule="auto"/>
        <w:jc w:val="both"/>
        <w:rPr>
          <w:rFonts w:ascii="Segoe UI" w:hAnsi="Segoe UI" w:cs="Segoe UI"/>
        </w:rPr>
      </w:pPr>
      <w:r w:rsidRPr="003B56B6">
        <w:rPr>
          <w:rFonts w:ascii="Segoe UI" w:hAnsi="Segoe UI" w:cs="Segoe UI"/>
        </w:rPr>
        <w:br w:type="page"/>
      </w:r>
    </w:p>
    <w:p w14:paraId="76C23697" w14:textId="77777777" w:rsidR="003C1E2D" w:rsidRDefault="003C1E2D" w:rsidP="000E36BF">
      <w:pPr>
        <w:pStyle w:val="Heading1"/>
        <w:ind w:hanging="4410"/>
        <w:jc w:val="both"/>
      </w:pPr>
      <w:bookmarkStart w:id="1" w:name="_Toc366233181"/>
      <w:bookmarkStart w:id="2" w:name="_Toc211863900"/>
      <w:bookmarkEnd w:id="0"/>
      <w:r>
        <w:t>Introduction</w:t>
      </w:r>
      <w:bookmarkEnd w:id="1"/>
      <w:bookmarkEnd w:id="2"/>
    </w:p>
    <w:p w14:paraId="35FD5F36" w14:textId="7A1D3D3A" w:rsidR="00EA099E" w:rsidRDefault="00EA099E" w:rsidP="000E36BF">
      <w:pPr>
        <w:jc w:val="both"/>
        <w:rPr>
          <w:rFonts w:ascii="Segoe UI" w:hAnsi="Segoe UI" w:cs="Segoe UI"/>
        </w:rPr>
      </w:pPr>
      <w:bookmarkStart w:id="3" w:name="_Toc366233187"/>
      <w:r w:rsidRPr="00454895">
        <w:rPr>
          <w:rFonts w:ascii="Segoe UI" w:hAnsi="Segoe UI" w:cs="Segoe UI"/>
        </w:rPr>
        <w:t xml:space="preserve">This </w:t>
      </w:r>
      <w:r w:rsidR="00E132A8">
        <w:rPr>
          <w:rFonts w:ascii="Segoe UI" w:hAnsi="Segoe UI" w:cs="Segoe UI"/>
        </w:rPr>
        <w:t>application information document (AID)</w:t>
      </w:r>
      <w:r w:rsidRPr="00454895">
        <w:rPr>
          <w:rFonts w:ascii="Segoe UI" w:hAnsi="Segoe UI" w:cs="Segoe UI"/>
        </w:rPr>
        <w:t xml:space="preserve"> will be used for </w:t>
      </w:r>
      <w:r w:rsidR="00E132A8">
        <w:rPr>
          <w:rFonts w:ascii="Segoe UI" w:hAnsi="Segoe UI" w:cs="Segoe UI"/>
        </w:rPr>
        <w:t>understanding</w:t>
      </w:r>
      <w:r w:rsidRPr="00454895">
        <w:rPr>
          <w:rFonts w:ascii="Segoe UI" w:hAnsi="Segoe UI" w:cs="Segoe UI"/>
        </w:rPr>
        <w:t xml:space="preserve"> the </w:t>
      </w:r>
      <w:r w:rsidR="007E717D">
        <w:rPr>
          <w:rFonts w:ascii="Segoe UI" w:hAnsi="Segoe UI" w:cs="Segoe UI"/>
        </w:rPr>
        <w:t>AD-based</w:t>
      </w:r>
      <w:r>
        <w:rPr>
          <w:rFonts w:ascii="Segoe UI" w:hAnsi="Segoe UI" w:cs="Segoe UI"/>
        </w:rPr>
        <w:t xml:space="preserve"> </w:t>
      </w:r>
      <w:r w:rsidR="00E132A8">
        <w:rPr>
          <w:rFonts w:ascii="Segoe UI" w:hAnsi="Segoe UI" w:cs="Segoe UI"/>
        </w:rPr>
        <w:t>lambda function created for authenticating the incoming agent from react UI</w:t>
      </w:r>
      <w:r w:rsidRPr="00454895">
        <w:rPr>
          <w:rFonts w:ascii="Segoe UI" w:hAnsi="Segoe UI" w:cs="Segoe UI"/>
        </w:rPr>
        <w:t xml:space="preserve"> of </w:t>
      </w:r>
      <w:r w:rsidRPr="00A56D09">
        <w:rPr>
          <w:rStyle w:val="BlueItalic"/>
          <w:rFonts w:cs="Segoe UI"/>
          <w:b/>
          <w:bCs/>
          <w:color w:val="000000" w:themeColor="text1"/>
        </w:rPr>
        <w:t>RezAir</w:t>
      </w:r>
      <w:r w:rsidRPr="00A56D09">
        <w:rPr>
          <w:rFonts w:ascii="Segoe UI" w:hAnsi="Segoe UI" w:cs="Segoe UI"/>
          <w:color w:val="000000" w:themeColor="text1"/>
        </w:rPr>
        <w:t xml:space="preserve"> </w:t>
      </w:r>
      <w:r w:rsidRPr="00454895">
        <w:rPr>
          <w:rFonts w:ascii="Segoe UI" w:hAnsi="Segoe UI" w:cs="Segoe UI"/>
        </w:rPr>
        <w:t>project.</w:t>
      </w:r>
      <w:r w:rsidR="00E132A8">
        <w:rPr>
          <w:rFonts w:ascii="Segoe UI" w:hAnsi="Segoe UI" w:cs="Segoe UI"/>
        </w:rPr>
        <w:t xml:space="preserve"> The lambda function is based on the POC performed by TDG team and borrows the foundational idea from it. The POC document</w:t>
      </w:r>
      <w:r w:rsidR="008D0CF9">
        <w:rPr>
          <w:rFonts w:ascii="Segoe UI" w:hAnsi="Segoe UI" w:cs="Segoe UI"/>
        </w:rPr>
        <w:t>s</w:t>
      </w:r>
      <w:r w:rsidR="00E132A8">
        <w:rPr>
          <w:rFonts w:ascii="Segoe UI" w:hAnsi="Segoe UI" w:cs="Segoe UI"/>
        </w:rPr>
        <w:t xml:space="preserve"> </w:t>
      </w:r>
      <w:r w:rsidR="008D0CF9">
        <w:rPr>
          <w:rFonts w:ascii="Segoe UI" w:hAnsi="Segoe UI" w:cs="Segoe UI"/>
        </w:rPr>
        <w:t>are</w:t>
      </w:r>
      <w:r w:rsidR="00E132A8">
        <w:rPr>
          <w:rFonts w:ascii="Segoe UI" w:hAnsi="Segoe UI" w:cs="Segoe UI"/>
        </w:rPr>
        <w:t xml:space="preserve"> attached </w:t>
      </w:r>
      <w:r w:rsidR="006D5E89">
        <w:rPr>
          <w:rFonts w:ascii="Segoe UI" w:hAnsi="Segoe UI" w:cs="Segoe UI"/>
        </w:rPr>
        <w:t>below –</w:t>
      </w:r>
    </w:p>
    <w:bookmarkStart w:id="4" w:name="_MON_1821802566"/>
    <w:bookmarkEnd w:id="4"/>
    <w:p w14:paraId="082C2B50" w14:textId="51C737F0" w:rsidR="006D5E89" w:rsidRDefault="006D5E89" w:rsidP="000E36BF">
      <w:pPr>
        <w:jc w:val="both"/>
      </w:pPr>
      <w:r>
        <w:object w:dxaOrig="1530" w:dyaOrig="1000" w14:anchorId="2E4D2C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5pt;height:49.85pt" o:ole="">
            <v:imagedata r:id="rId15" o:title=""/>
          </v:shape>
          <o:OLEObject Type="Embed" ProgID="Word.Document.12" ShapeID="_x0000_i1025" DrawAspect="Icon" ObjectID="_1824280578" r:id="rId16">
            <o:FieldCodes>\s</o:FieldCodes>
          </o:OLEObject>
        </w:object>
      </w:r>
      <w:r w:rsidR="005C78DA">
        <w:t xml:space="preserve"> </w:t>
      </w:r>
      <w:r w:rsidR="005C78DA">
        <w:object w:dxaOrig="1530" w:dyaOrig="1000" w14:anchorId="452FB1DD">
          <v:shape id="_x0000_i1026" type="#_x0000_t75" style="width:76.45pt;height:49.85pt" o:ole="">
            <v:imagedata r:id="rId17" o:title=""/>
          </v:shape>
          <o:OLEObject Type="Embed" ProgID="Package" ShapeID="_x0000_i1026" DrawAspect="Icon" ObjectID="_1824280579" r:id="rId18"/>
        </w:object>
      </w:r>
    </w:p>
    <w:p w14:paraId="543A659F" w14:textId="4CD85FC2" w:rsidR="00EA099E" w:rsidRPr="00994C9D" w:rsidRDefault="00EA099E" w:rsidP="000E36BF">
      <w:pPr>
        <w:pStyle w:val="Heading2"/>
        <w:ind w:hanging="990"/>
        <w:jc w:val="both"/>
        <w:rPr>
          <w:color w:val="auto"/>
        </w:rPr>
      </w:pPr>
      <w:bookmarkStart w:id="5" w:name="_Toc366233182"/>
      <w:bookmarkStart w:id="6" w:name="_Toc195012317"/>
      <w:bookmarkStart w:id="7" w:name="_Toc211863901"/>
      <w:r w:rsidRPr="00994C9D">
        <w:rPr>
          <w:color w:val="auto"/>
        </w:rPr>
        <w:t xml:space="preserve">Purpose of the </w:t>
      </w:r>
      <w:r w:rsidR="00E76A37">
        <w:rPr>
          <w:color w:val="auto"/>
        </w:rPr>
        <w:t>AID</w:t>
      </w:r>
      <w:r w:rsidR="00D45732">
        <w:rPr>
          <w:color w:val="auto"/>
        </w:rPr>
        <w:t xml:space="preserve"> </w:t>
      </w:r>
      <w:r w:rsidRPr="00994C9D">
        <w:rPr>
          <w:color w:val="auto"/>
        </w:rPr>
        <w:t>Document</w:t>
      </w:r>
      <w:bookmarkEnd w:id="5"/>
      <w:bookmarkEnd w:id="6"/>
      <w:bookmarkEnd w:id="7"/>
    </w:p>
    <w:p w14:paraId="5F5957C8" w14:textId="30EC849F" w:rsidR="00EA099E" w:rsidRPr="009A16B0" w:rsidRDefault="00EA099E" w:rsidP="000E36BF">
      <w:pPr>
        <w:jc w:val="both"/>
        <w:rPr>
          <w:rFonts w:ascii="Segoe UI" w:hAnsi="Segoe UI" w:cs="Segoe UI"/>
        </w:rPr>
      </w:pPr>
      <w:r w:rsidRPr="009A16B0">
        <w:rPr>
          <w:rFonts w:ascii="Segoe UI" w:hAnsi="Segoe UI" w:cs="Segoe UI"/>
        </w:rPr>
        <w:t xml:space="preserve">The purpose of this </w:t>
      </w:r>
      <w:r w:rsidR="007E717D">
        <w:rPr>
          <w:rFonts w:ascii="Segoe UI" w:hAnsi="Segoe UI" w:cs="Segoe UI"/>
        </w:rPr>
        <w:t>document</w:t>
      </w:r>
      <w:r w:rsidRPr="009A16B0">
        <w:rPr>
          <w:rFonts w:ascii="Segoe UI" w:hAnsi="Segoe UI" w:cs="Segoe UI"/>
        </w:rPr>
        <w:t xml:space="preserve"> is to</w:t>
      </w:r>
      <w:r>
        <w:rPr>
          <w:rFonts w:ascii="Segoe UI" w:hAnsi="Segoe UI" w:cs="Segoe UI"/>
        </w:rPr>
        <w:t>:</w:t>
      </w:r>
    </w:p>
    <w:p w14:paraId="11B5E1BE" w14:textId="5949B602" w:rsidR="00EA099E" w:rsidRPr="00BF4164" w:rsidRDefault="00EA099E" w:rsidP="000E36BF">
      <w:pPr>
        <w:pStyle w:val="BulletLevel2"/>
        <w:jc w:val="both"/>
        <w:rPr>
          <w:rFonts w:ascii="Segoe UI" w:hAnsi="Segoe UI" w:cs="Segoe UI"/>
        </w:rPr>
      </w:pPr>
      <w:r w:rsidRPr="006232A5">
        <w:rPr>
          <w:rFonts w:ascii="Segoe UI" w:hAnsi="Segoe UI" w:cs="Segoe UI"/>
        </w:rPr>
        <w:t xml:space="preserve">Document </w:t>
      </w:r>
      <w:r>
        <w:rPr>
          <w:rFonts w:ascii="Segoe UI" w:hAnsi="Segoe UI" w:cs="Segoe UI"/>
        </w:rPr>
        <w:t xml:space="preserve">AD based </w:t>
      </w:r>
      <w:r w:rsidR="00BF4164">
        <w:rPr>
          <w:rFonts w:ascii="Segoe UI" w:hAnsi="Segoe UI" w:cs="Segoe UI"/>
        </w:rPr>
        <w:t>requirements and</w:t>
      </w:r>
      <w:r w:rsidRPr="00454895">
        <w:rPr>
          <w:rFonts w:ascii="Segoe UI" w:hAnsi="Segoe UI" w:cs="Segoe UI"/>
        </w:rPr>
        <w:t xml:space="preserve"> </w:t>
      </w:r>
      <w:r w:rsidRPr="006232A5">
        <w:rPr>
          <w:rFonts w:ascii="Segoe UI" w:hAnsi="Segoe UI" w:cs="Segoe UI"/>
        </w:rPr>
        <w:t>choices</w:t>
      </w:r>
      <w:r>
        <w:rPr>
          <w:rFonts w:ascii="Segoe UI" w:hAnsi="Segoe UI" w:cs="Segoe UI"/>
        </w:rPr>
        <w:t xml:space="preserve"> </w:t>
      </w:r>
      <w:r w:rsidR="00BF4164">
        <w:rPr>
          <w:rFonts w:ascii="Segoe UI" w:hAnsi="Segoe UI" w:cs="Segoe UI"/>
        </w:rPr>
        <w:t>being opted for the Auth Lambda</w:t>
      </w:r>
      <w:r>
        <w:rPr>
          <w:rFonts w:ascii="Segoe UI" w:hAnsi="Segoe UI" w:cs="Segoe UI"/>
        </w:rPr>
        <w:t>.</w:t>
      </w:r>
    </w:p>
    <w:p w14:paraId="226DFD59" w14:textId="67B46466" w:rsidR="00EA099E" w:rsidRDefault="00BF4164" w:rsidP="000E36BF">
      <w:pPr>
        <w:pStyle w:val="BulletLevel2"/>
        <w:jc w:val="both"/>
        <w:rPr>
          <w:rFonts w:ascii="Segoe UI" w:hAnsi="Segoe UI" w:cs="Segoe UI"/>
        </w:rPr>
      </w:pPr>
      <w:r>
        <w:rPr>
          <w:rFonts w:ascii="Segoe UI" w:hAnsi="Segoe UI" w:cs="Segoe UI"/>
        </w:rPr>
        <w:t>Highlighting the thought process behind the auth lambda design.</w:t>
      </w:r>
    </w:p>
    <w:p w14:paraId="55449572" w14:textId="6D20F09C" w:rsidR="00EA099E" w:rsidRDefault="006D7EE8" w:rsidP="000E36BF">
      <w:pPr>
        <w:pStyle w:val="BulletLevel2"/>
        <w:jc w:val="both"/>
        <w:rPr>
          <w:rFonts w:ascii="Segoe UI" w:hAnsi="Segoe UI" w:cs="Segoe UI"/>
        </w:rPr>
      </w:pPr>
      <w:r>
        <w:rPr>
          <w:rFonts w:ascii="Segoe UI" w:hAnsi="Segoe UI" w:cs="Segoe UI"/>
        </w:rPr>
        <w:t>I</w:t>
      </w:r>
      <w:r w:rsidR="00EA099E">
        <w:rPr>
          <w:rFonts w:ascii="Segoe UI" w:hAnsi="Segoe UI" w:cs="Segoe UI"/>
        </w:rPr>
        <w:t xml:space="preserve">nfra </w:t>
      </w:r>
      <w:r>
        <w:rPr>
          <w:rFonts w:ascii="Segoe UI" w:hAnsi="Segoe UI" w:cs="Segoe UI"/>
        </w:rPr>
        <w:t>and Technology opted for the auth lambda</w:t>
      </w:r>
      <w:r w:rsidR="00EA099E" w:rsidRPr="009A16B0">
        <w:rPr>
          <w:rFonts w:ascii="Segoe UI" w:hAnsi="Segoe UI" w:cs="Segoe UI"/>
        </w:rPr>
        <w:t>.</w:t>
      </w:r>
    </w:p>
    <w:p w14:paraId="59662EDB" w14:textId="0A62B4C8" w:rsidR="00B32F88" w:rsidRDefault="00B32F88" w:rsidP="000E36BF">
      <w:pPr>
        <w:pStyle w:val="BulletLevel2"/>
        <w:jc w:val="both"/>
        <w:rPr>
          <w:rFonts w:ascii="Segoe UI" w:hAnsi="Segoe UI" w:cs="Segoe UI"/>
        </w:rPr>
      </w:pPr>
      <w:r>
        <w:rPr>
          <w:rFonts w:ascii="Segoe UI" w:hAnsi="Segoe UI" w:cs="Segoe UI"/>
        </w:rPr>
        <w:t>Assumptions and limitations.</w:t>
      </w:r>
    </w:p>
    <w:p w14:paraId="07BE1156" w14:textId="258CF10F" w:rsidR="006D7EE8" w:rsidRPr="00513472" w:rsidRDefault="006D7EE8" w:rsidP="000E36BF">
      <w:pPr>
        <w:pStyle w:val="BulletLevel2"/>
        <w:jc w:val="both"/>
        <w:rPr>
          <w:rFonts w:ascii="Segoe UI" w:hAnsi="Segoe UI" w:cs="Segoe UI"/>
        </w:rPr>
      </w:pPr>
      <w:r>
        <w:rPr>
          <w:rFonts w:ascii="Segoe UI" w:hAnsi="Segoe UI" w:cs="Segoe UI"/>
        </w:rPr>
        <w:t>TDG POC details.</w:t>
      </w:r>
    </w:p>
    <w:p w14:paraId="270816C0" w14:textId="1CD14E93" w:rsidR="00EA099E" w:rsidRDefault="00EA099E" w:rsidP="000E36BF">
      <w:pPr>
        <w:pStyle w:val="Heading2"/>
        <w:ind w:hanging="990"/>
        <w:jc w:val="both"/>
        <w:rPr>
          <w:color w:val="auto"/>
        </w:rPr>
      </w:pPr>
      <w:bookmarkStart w:id="8" w:name="_Toc366233183"/>
      <w:bookmarkStart w:id="9" w:name="_Toc195012318"/>
      <w:bookmarkStart w:id="10" w:name="_Toc211863902"/>
      <w:r w:rsidRPr="00994C9D">
        <w:rPr>
          <w:color w:val="auto"/>
        </w:rPr>
        <w:t xml:space="preserve">Objective of </w:t>
      </w:r>
      <w:r w:rsidR="005D4D92">
        <w:rPr>
          <w:color w:val="auto"/>
        </w:rPr>
        <w:t>AID</w:t>
      </w:r>
      <w:r w:rsidR="00D45732">
        <w:rPr>
          <w:color w:val="auto"/>
        </w:rPr>
        <w:t xml:space="preserve"> </w:t>
      </w:r>
      <w:r w:rsidRPr="00994C9D">
        <w:rPr>
          <w:color w:val="auto"/>
        </w:rPr>
        <w:t>Document</w:t>
      </w:r>
      <w:bookmarkEnd w:id="8"/>
      <w:bookmarkEnd w:id="9"/>
      <w:bookmarkEnd w:id="10"/>
    </w:p>
    <w:p w14:paraId="7C5D99B0" w14:textId="0E353F8B" w:rsidR="00EA099E" w:rsidRPr="00250C8F" w:rsidRDefault="00EA099E" w:rsidP="000E36BF">
      <w:pPr>
        <w:pStyle w:val="BodyText"/>
        <w:jc w:val="both"/>
        <w:rPr>
          <w:color w:val="000000" w:themeColor="text1"/>
          <w:u w:val="single"/>
        </w:rPr>
      </w:pPr>
      <w:r w:rsidRPr="00250C8F">
        <w:rPr>
          <w:color w:val="000000" w:themeColor="text1"/>
          <w:u w:val="single"/>
        </w:rPr>
        <w:t xml:space="preserve">The objectives of </w:t>
      </w:r>
      <w:r w:rsidR="005D4D92">
        <w:rPr>
          <w:rFonts w:cs="Segoe UI"/>
          <w:color w:val="000000" w:themeColor="text1"/>
          <w:u w:val="single"/>
        </w:rPr>
        <w:t>AID</w:t>
      </w:r>
      <w:r w:rsidR="00D45732" w:rsidRPr="00D45732">
        <w:rPr>
          <w:rFonts w:cs="Segoe UI"/>
          <w:color w:val="000000" w:themeColor="text1"/>
          <w:u w:val="single"/>
        </w:rPr>
        <w:t xml:space="preserve"> </w:t>
      </w:r>
      <w:r w:rsidRPr="00215679">
        <w:rPr>
          <w:rFonts w:cs="Segoe UI"/>
          <w:color w:val="000000" w:themeColor="text1"/>
          <w:u w:val="single"/>
        </w:rPr>
        <w:t>Doc</w:t>
      </w:r>
      <w:r w:rsidRPr="00250C8F">
        <w:rPr>
          <w:color w:val="000000" w:themeColor="text1"/>
          <w:u w:val="single"/>
        </w:rPr>
        <w:t xml:space="preserve"> are:</w:t>
      </w:r>
    </w:p>
    <w:p w14:paraId="2DDE0241" w14:textId="1C58BC3A" w:rsidR="00EA099E" w:rsidRDefault="00EA099E" w:rsidP="000E36BF">
      <w:pPr>
        <w:jc w:val="both"/>
        <w:rPr>
          <w:rFonts w:ascii="Segoe UI" w:hAnsi="Segoe UI" w:cs="Segoe UI"/>
        </w:rPr>
      </w:pPr>
      <w:r>
        <w:rPr>
          <w:rFonts w:ascii="Segoe UI" w:hAnsi="Segoe UI" w:cs="Segoe UI"/>
        </w:rPr>
        <w:t xml:space="preserve">    - </w:t>
      </w:r>
      <w:r w:rsidR="005D4D92">
        <w:rPr>
          <w:rFonts w:ascii="Segoe UI" w:hAnsi="Segoe UI" w:cs="Segoe UI"/>
        </w:rPr>
        <w:t>Ideation and Purpose</w:t>
      </w:r>
      <w:r>
        <w:rPr>
          <w:rFonts w:ascii="Segoe UI" w:hAnsi="Segoe UI" w:cs="Segoe UI"/>
        </w:rPr>
        <w:t xml:space="preserve"> </w:t>
      </w:r>
    </w:p>
    <w:p w14:paraId="39094145" w14:textId="6A8B8E60" w:rsidR="00EA099E" w:rsidRDefault="00EA099E" w:rsidP="000E36BF">
      <w:pPr>
        <w:jc w:val="both"/>
        <w:rPr>
          <w:rFonts w:ascii="Segoe UI" w:hAnsi="Segoe UI" w:cs="Segoe UI"/>
        </w:rPr>
      </w:pPr>
      <w:r>
        <w:rPr>
          <w:rFonts w:ascii="Segoe UI" w:hAnsi="Segoe UI" w:cs="Segoe UI"/>
        </w:rPr>
        <w:t xml:space="preserve">    - </w:t>
      </w:r>
      <w:r w:rsidR="005D4D92">
        <w:rPr>
          <w:rFonts w:ascii="Segoe UI" w:hAnsi="Segoe UI" w:cs="Segoe UI"/>
        </w:rPr>
        <w:t>Infra and Technology</w:t>
      </w:r>
    </w:p>
    <w:p w14:paraId="3319BCBF" w14:textId="77777777" w:rsidR="00EA099E" w:rsidRDefault="00EA099E" w:rsidP="000E36BF">
      <w:pPr>
        <w:jc w:val="both"/>
      </w:pPr>
      <w:r>
        <w:rPr>
          <w:rFonts w:ascii="Segoe UI" w:hAnsi="Segoe UI" w:cs="Segoe UI"/>
        </w:rPr>
        <w:t xml:space="preserve">    - </w:t>
      </w:r>
      <w:r w:rsidRPr="00994C9D">
        <w:rPr>
          <w:rFonts w:ascii="Segoe UI" w:hAnsi="Segoe UI" w:cs="Segoe UI"/>
        </w:rPr>
        <w:t xml:space="preserve">Testability </w:t>
      </w:r>
      <w:r>
        <w:rPr>
          <w:rFonts w:ascii="Segoe UI" w:hAnsi="Segoe UI" w:cs="Segoe UI"/>
        </w:rPr>
        <w:t xml:space="preserve">and </w:t>
      </w:r>
      <w:r w:rsidRPr="00994C9D">
        <w:rPr>
          <w:rFonts w:ascii="Segoe UI" w:hAnsi="Segoe UI" w:cs="Segoe UI"/>
        </w:rPr>
        <w:t>Maintainability</w:t>
      </w:r>
    </w:p>
    <w:p w14:paraId="7D6ACC91" w14:textId="691D5FBB" w:rsidR="00EA099E" w:rsidRPr="006B5503" w:rsidRDefault="00EA099E" w:rsidP="000E36BF">
      <w:pPr>
        <w:pStyle w:val="Heading2"/>
        <w:ind w:hanging="990"/>
        <w:jc w:val="both"/>
        <w:rPr>
          <w:color w:val="000000" w:themeColor="text1"/>
        </w:rPr>
      </w:pPr>
      <w:bookmarkStart w:id="11" w:name="_Toc366233184"/>
      <w:bookmarkStart w:id="12" w:name="_Toc195012319"/>
      <w:bookmarkStart w:id="13" w:name="_Toc211863903"/>
      <w:r w:rsidRPr="006B5503">
        <w:rPr>
          <w:color w:val="000000" w:themeColor="text1"/>
        </w:rPr>
        <w:t xml:space="preserve">Scope of </w:t>
      </w:r>
      <w:r w:rsidR="005D4D92">
        <w:rPr>
          <w:color w:val="auto"/>
        </w:rPr>
        <w:t>AID</w:t>
      </w:r>
      <w:r w:rsidR="00D45732">
        <w:rPr>
          <w:color w:val="auto"/>
        </w:rPr>
        <w:t xml:space="preserve"> </w:t>
      </w:r>
      <w:r w:rsidRPr="006B5503">
        <w:rPr>
          <w:color w:val="000000" w:themeColor="text1"/>
        </w:rPr>
        <w:t>Document</w:t>
      </w:r>
      <w:bookmarkEnd w:id="11"/>
      <w:bookmarkEnd w:id="12"/>
      <w:bookmarkEnd w:id="13"/>
    </w:p>
    <w:p w14:paraId="0536C712" w14:textId="05DFC239" w:rsidR="00EA099E" w:rsidRPr="00BF4DA3" w:rsidRDefault="00EA099E" w:rsidP="000E36BF">
      <w:pPr>
        <w:jc w:val="both"/>
        <w:rPr>
          <w:rFonts w:ascii="Segoe UI" w:hAnsi="Segoe UI" w:cs="Segoe UI"/>
          <w:color w:val="000000" w:themeColor="text1"/>
          <w:u w:val="single"/>
        </w:rPr>
      </w:pPr>
      <w:r w:rsidRPr="00BF4DA3">
        <w:rPr>
          <w:rFonts w:ascii="Segoe UI" w:hAnsi="Segoe UI" w:cs="Segoe UI"/>
          <w:color w:val="000000" w:themeColor="text1"/>
          <w:u w:val="single"/>
        </w:rPr>
        <w:t xml:space="preserve">The scope of </w:t>
      </w:r>
      <w:r w:rsidR="005D4D92">
        <w:rPr>
          <w:rFonts w:ascii="Segoe UI" w:hAnsi="Segoe UI" w:cs="Segoe UI"/>
          <w:color w:val="000000" w:themeColor="text1"/>
          <w:u w:val="single"/>
        </w:rPr>
        <w:t>AID</w:t>
      </w:r>
      <w:r w:rsidRPr="00215679">
        <w:rPr>
          <w:rFonts w:ascii="Segoe UI" w:hAnsi="Segoe UI" w:cs="Segoe UI"/>
          <w:color w:val="000000" w:themeColor="text1"/>
          <w:u w:val="single"/>
        </w:rPr>
        <w:t xml:space="preserve"> Doc</w:t>
      </w:r>
      <w:r w:rsidRPr="00BF4DA3">
        <w:rPr>
          <w:rFonts w:ascii="Segoe UI" w:hAnsi="Segoe UI" w:cs="Segoe UI"/>
          <w:color w:val="000000" w:themeColor="text1"/>
          <w:u w:val="single"/>
        </w:rPr>
        <w:t xml:space="preserve"> is:</w:t>
      </w:r>
    </w:p>
    <w:p w14:paraId="217FC2B3" w14:textId="38C27182" w:rsidR="00EA099E" w:rsidRDefault="00EA099E" w:rsidP="000E36BF">
      <w:pPr>
        <w:jc w:val="both"/>
        <w:rPr>
          <w:rFonts w:ascii="Segoe UI" w:hAnsi="Segoe UI" w:cs="Segoe UI"/>
        </w:rPr>
      </w:pPr>
      <w:r>
        <w:rPr>
          <w:rFonts w:ascii="Segoe UI" w:hAnsi="Segoe UI" w:cs="Segoe UI"/>
        </w:rPr>
        <w:t xml:space="preserve">    - RezAir System </w:t>
      </w:r>
      <w:r w:rsidR="00B1730B">
        <w:rPr>
          <w:rFonts w:ascii="Segoe UI" w:hAnsi="Segoe UI" w:cs="Segoe UI"/>
        </w:rPr>
        <w:t xml:space="preserve">(POS </w:t>
      </w:r>
      <w:r w:rsidR="0010209C">
        <w:rPr>
          <w:rFonts w:ascii="Segoe UI" w:hAnsi="Segoe UI" w:cs="Segoe UI"/>
        </w:rPr>
        <w:t>agents</w:t>
      </w:r>
      <w:r w:rsidR="00B1730B">
        <w:rPr>
          <w:rFonts w:ascii="Segoe UI" w:hAnsi="Segoe UI" w:cs="Segoe UI"/>
        </w:rPr>
        <w:t xml:space="preserve"> only)</w:t>
      </w:r>
    </w:p>
    <w:p w14:paraId="3D5D199B" w14:textId="2381906D" w:rsidR="00EA099E" w:rsidRPr="006B5503" w:rsidRDefault="00EA099E" w:rsidP="000E36BF">
      <w:pPr>
        <w:pStyle w:val="Heading2"/>
        <w:ind w:hanging="990"/>
        <w:jc w:val="both"/>
        <w:rPr>
          <w:color w:val="000000" w:themeColor="text1"/>
        </w:rPr>
      </w:pPr>
      <w:bookmarkStart w:id="14" w:name="_Toc195012320"/>
      <w:bookmarkStart w:id="15" w:name="_Toc211863904"/>
      <w:r>
        <w:rPr>
          <w:color w:val="000000" w:themeColor="text1"/>
        </w:rPr>
        <w:t xml:space="preserve">Out of </w:t>
      </w:r>
      <w:r w:rsidRPr="006B5503">
        <w:rPr>
          <w:color w:val="000000" w:themeColor="text1"/>
        </w:rPr>
        <w:t>Scope</w:t>
      </w:r>
      <w:bookmarkEnd w:id="14"/>
      <w:r w:rsidR="00D45732">
        <w:rPr>
          <w:color w:val="000000" w:themeColor="text1"/>
        </w:rPr>
        <w:t xml:space="preserve"> for </w:t>
      </w:r>
      <w:r w:rsidR="005D4D92">
        <w:rPr>
          <w:color w:val="auto"/>
        </w:rPr>
        <w:t>AID</w:t>
      </w:r>
      <w:bookmarkEnd w:id="15"/>
    </w:p>
    <w:p w14:paraId="37AC1B36" w14:textId="6FAD3CB7" w:rsidR="00EA099E" w:rsidRPr="00BF4DA3" w:rsidRDefault="00EA099E" w:rsidP="000E36BF">
      <w:pPr>
        <w:jc w:val="both"/>
        <w:rPr>
          <w:rFonts w:ascii="Segoe UI" w:hAnsi="Segoe UI" w:cs="Segoe UI"/>
          <w:color w:val="000000" w:themeColor="text1"/>
          <w:u w:val="single"/>
        </w:rPr>
      </w:pPr>
      <w:bookmarkStart w:id="16" w:name="_Toc366233185"/>
      <w:bookmarkStart w:id="17" w:name="_Toc195012321"/>
      <w:r w:rsidRPr="00BF4DA3">
        <w:rPr>
          <w:rFonts w:ascii="Segoe UI" w:hAnsi="Segoe UI" w:cs="Segoe UI"/>
          <w:color w:val="000000" w:themeColor="text1"/>
          <w:u w:val="single"/>
        </w:rPr>
        <w:t xml:space="preserve">The </w:t>
      </w:r>
      <w:r>
        <w:rPr>
          <w:rFonts w:ascii="Segoe UI" w:hAnsi="Segoe UI" w:cs="Segoe UI"/>
          <w:color w:val="000000" w:themeColor="text1"/>
          <w:u w:val="single"/>
        </w:rPr>
        <w:t xml:space="preserve">out of </w:t>
      </w:r>
      <w:r w:rsidRPr="00BF4DA3">
        <w:rPr>
          <w:rFonts w:ascii="Segoe UI" w:hAnsi="Segoe UI" w:cs="Segoe UI"/>
          <w:color w:val="000000" w:themeColor="text1"/>
          <w:u w:val="single"/>
        </w:rPr>
        <w:t xml:space="preserve">scope of </w:t>
      </w:r>
      <w:r w:rsidR="005D4D92">
        <w:rPr>
          <w:rFonts w:ascii="Segoe UI" w:hAnsi="Segoe UI" w:cs="Segoe UI"/>
          <w:color w:val="000000" w:themeColor="text1"/>
          <w:u w:val="single"/>
        </w:rPr>
        <w:t>AID</w:t>
      </w:r>
      <w:r w:rsidRPr="00215679">
        <w:rPr>
          <w:rFonts w:ascii="Segoe UI" w:hAnsi="Segoe UI" w:cs="Segoe UI"/>
          <w:color w:val="000000" w:themeColor="text1"/>
          <w:u w:val="single"/>
        </w:rPr>
        <w:t xml:space="preserve"> Doc</w:t>
      </w:r>
      <w:r w:rsidRPr="00BF4DA3">
        <w:rPr>
          <w:rFonts w:ascii="Segoe UI" w:hAnsi="Segoe UI" w:cs="Segoe UI"/>
          <w:color w:val="000000" w:themeColor="text1"/>
          <w:u w:val="single"/>
        </w:rPr>
        <w:t xml:space="preserve"> is:</w:t>
      </w:r>
    </w:p>
    <w:p w14:paraId="7892FA0B" w14:textId="7D1A5CF5" w:rsidR="00EA099E" w:rsidRPr="000735D9" w:rsidRDefault="000735D9" w:rsidP="000E36BF">
      <w:pPr>
        <w:jc w:val="both"/>
        <w:rPr>
          <w:rFonts w:ascii="Segoe UI" w:hAnsi="Segoe UI" w:cs="Segoe UI"/>
        </w:rPr>
      </w:pPr>
      <w:r>
        <w:rPr>
          <w:rFonts w:ascii="Segoe UI" w:hAnsi="Segoe UI" w:cs="Segoe UI"/>
        </w:rPr>
        <w:t xml:space="preserve">   </w:t>
      </w:r>
      <w:r w:rsidRPr="000735D9">
        <w:rPr>
          <w:rFonts w:ascii="Segoe UI" w:hAnsi="Segoe UI" w:cs="Segoe UI"/>
        </w:rPr>
        <w:t>-</w:t>
      </w:r>
      <w:r>
        <w:rPr>
          <w:rFonts w:ascii="Segoe UI" w:hAnsi="Segoe UI" w:cs="Segoe UI"/>
        </w:rPr>
        <w:t xml:space="preserve"> </w:t>
      </w:r>
      <w:r w:rsidRPr="000735D9">
        <w:rPr>
          <w:rFonts w:ascii="Segoe UI" w:hAnsi="Segoe UI" w:cs="Segoe UI"/>
        </w:rPr>
        <w:t xml:space="preserve">Any usage of auth lambda other than for authenticating the POS </w:t>
      </w:r>
      <w:r w:rsidR="00D725B0">
        <w:rPr>
          <w:rFonts w:ascii="Segoe UI" w:hAnsi="Segoe UI" w:cs="Segoe UI"/>
        </w:rPr>
        <w:t>agents</w:t>
      </w:r>
    </w:p>
    <w:p w14:paraId="398F73A1" w14:textId="77777777" w:rsidR="00EA099E" w:rsidRPr="006B5503" w:rsidRDefault="00EA099E" w:rsidP="000E36BF">
      <w:pPr>
        <w:pStyle w:val="Heading2"/>
        <w:ind w:hanging="990"/>
        <w:jc w:val="both"/>
        <w:rPr>
          <w:color w:val="000000" w:themeColor="text1"/>
        </w:rPr>
      </w:pPr>
      <w:bookmarkStart w:id="18" w:name="_Toc211863905"/>
      <w:r w:rsidRPr="006B5503">
        <w:rPr>
          <w:color w:val="000000" w:themeColor="text1"/>
        </w:rPr>
        <w:t>Acronyms and Definitions</w:t>
      </w:r>
      <w:bookmarkEnd w:id="16"/>
      <w:bookmarkEnd w:id="17"/>
      <w:bookmarkEnd w:id="18"/>
    </w:p>
    <w:p w14:paraId="4F53B63D" w14:textId="77777777" w:rsidR="00EA099E" w:rsidRPr="0091489F" w:rsidRDefault="00EA099E" w:rsidP="000E36BF">
      <w:pPr>
        <w:jc w:val="both"/>
        <w:rPr>
          <w:rFonts w:ascii="Segoe UI" w:hAnsi="Segoe UI" w:cs="Segoe UI"/>
        </w:rPr>
      </w:pPr>
      <w:r w:rsidRPr="0091489F">
        <w:rPr>
          <w:rFonts w:ascii="Segoe UI" w:hAnsi="Segoe UI" w:cs="Segoe UI"/>
        </w:rPr>
        <w:t xml:space="preserve">This sub-section includes the definitions of all acronyms required to interpret the AD properly. </w:t>
      </w:r>
    </w:p>
    <w:tbl>
      <w:tblPr>
        <w:tblW w:w="9216" w:type="dxa"/>
        <w:tblInd w:w="432"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0A0" w:firstRow="1" w:lastRow="0" w:firstColumn="1" w:lastColumn="0" w:noHBand="0" w:noVBand="0"/>
      </w:tblPr>
      <w:tblGrid>
        <w:gridCol w:w="913"/>
        <w:gridCol w:w="2250"/>
        <w:gridCol w:w="6053"/>
      </w:tblGrid>
      <w:tr w:rsidR="00EA099E" w:rsidRPr="000641D9" w14:paraId="76016DA9" w14:textId="77777777" w:rsidTr="00BF4164">
        <w:trPr>
          <w:tblHeader/>
        </w:trPr>
        <w:tc>
          <w:tcPr>
            <w:tcW w:w="913" w:type="dxa"/>
            <w:shd w:val="clear" w:color="auto" w:fill="00B0F0"/>
          </w:tcPr>
          <w:p w14:paraId="59831854" w14:textId="77777777" w:rsidR="00EA099E" w:rsidRPr="0091489F" w:rsidRDefault="00EA099E" w:rsidP="000E36BF">
            <w:pPr>
              <w:pStyle w:val="TableHeading"/>
              <w:jc w:val="both"/>
              <w:rPr>
                <w:rFonts w:ascii="Segoe UI" w:hAnsi="Segoe UI" w:cs="Segoe UI"/>
                <w:color w:val="FFFFFF" w:themeColor="background1"/>
                <w:sz w:val="22"/>
                <w:szCs w:val="22"/>
              </w:rPr>
            </w:pPr>
            <w:r w:rsidRPr="0091489F">
              <w:rPr>
                <w:rFonts w:ascii="Segoe UI" w:hAnsi="Segoe UI" w:cs="Segoe UI"/>
                <w:color w:val="FFFFFF" w:themeColor="background1"/>
                <w:sz w:val="22"/>
                <w:szCs w:val="22"/>
              </w:rPr>
              <w:t>Sr. No.</w:t>
            </w:r>
          </w:p>
        </w:tc>
        <w:tc>
          <w:tcPr>
            <w:tcW w:w="2250" w:type="dxa"/>
            <w:shd w:val="clear" w:color="auto" w:fill="00B0F0"/>
          </w:tcPr>
          <w:p w14:paraId="15492403" w14:textId="77777777" w:rsidR="00EA099E" w:rsidRPr="0091489F" w:rsidRDefault="00EA099E" w:rsidP="000E36BF">
            <w:pPr>
              <w:pStyle w:val="TableHeading"/>
              <w:jc w:val="both"/>
              <w:rPr>
                <w:rFonts w:ascii="Segoe UI" w:hAnsi="Segoe UI" w:cs="Segoe UI"/>
                <w:color w:val="FFFFFF" w:themeColor="background1"/>
                <w:sz w:val="22"/>
                <w:szCs w:val="22"/>
              </w:rPr>
            </w:pPr>
            <w:r w:rsidRPr="0091489F">
              <w:rPr>
                <w:rFonts w:ascii="Segoe UI" w:hAnsi="Segoe UI" w:cs="Segoe UI"/>
                <w:color w:val="FFFFFF" w:themeColor="background1"/>
                <w:sz w:val="22"/>
                <w:szCs w:val="22"/>
              </w:rPr>
              <w:t>Acronyms</w:t>
            </w:r>
          </w:p>
        </w:tc>
        <w:tc>
          <w:tcPr>
            <w:tcW w:w="6053" w:type="dxa"/>
            <w:shd w:val="clear" w:color="auto" w:fill="00B0F0"/>
          </w:tcPr>
          <w:p w14:paraId="31F7443C" w14:textId="77777777" w:rsidR="00EA099E" w:rsidRPr="0091489F" w:rsidRDefault="00EA099E" w:rsidP="000E36BF">
            <w:pPr>
              <w:pStyle w:val="TableHeading"/>
              <w:jc w:val="both"/>
              <w:rPr>
                <w:rFonts w:ascii="Segoe UI" w:hAnsi="Segoe UI" w:cs="Segoe UI"/>
                <w:color w:val="FFFFFF" w:themeColor="background1"/>
                <w:sz w:val="22"/>
                <w:szCs w:val="22"/>
              </w:rPr>
            </w:pPr>
            <w:r w:rsidRPr="0091489F">
              <w:rPr>
                <w:rFonts w:ascii="Segoe UI" w:hAnsi="Segoe UI" w:cs="Segoe UI"/>
                <w:color w:val="FFFFFF" w:themeColor="background1"/>
                <w:sz w:val="22"/>
                <w:szCs w:val="22"/>
              </w:rPr>
              <w:t>Definitions</w:t>
            </w:r>
          </w:p>
        </w:tc>
      </w:tr>
      <w:tr w:rsidR="00EA099E" w:rsidRPr="000641D9" w14:paraId="25E233F5" w14:textId="77777777" w:rsidTr="00BF4164">
        <w:trPr>
          <w:trHeight w:val="360"/>
        </w:trPr>
        <w:tc>
          <w:tcPr>
            <w:tcW w:w="913" w:type="dxa"/>
            <w:shd w:val="clear" w:color="auto" w:fill="FFFFFF"/>
          </w:tcPr>
          <w:p w14:paraId="2FD8F19E" w14:textId="77777777" w:rsidR="00EA099E" w:rsidRPr="0091489F" w:rsidRDefault="00EA099E" w:rsidP="000E36BF">
            <w:pPr>
              <w:pStyle w:val="NumberLevel2first"/>
              <w:jc w:val="both"/>
              <w:rPr>
                <w:rFonts w:ascii="Segoe UI" w:hAnsi="Segoe UI" w:cs="Segoe UI"/>
              </w:rPr>
            </w:pPr>
          </w:p>
        </w:tc>
        <w:tc>
          <w:tcPr>
            <w:tcW w:w="2250" w:type="dxa"/>
            <w:shd w:val="clear" w:color="auto" w:fill="FFFFFF"/>
          </w:tcPr>
          <w:p w14:paraId="30BA12BD" w14:textId="77777777" w:rsidR="00EA099E" w:rsidRPr="0091489F" w:rsidRDefault="00EA099E" w:rsidP="000E36BF">
            <w:pPr>
              <w:pStyle w:val="TableCellBody"/>
              <w:jc w:val="both"/>
              <w:rPr>
                <w:rFonts w:ascii="Segoe UI" w:hAnsi="Segoe UI" w:cs="Segoe UI"/>
              </w:rPr>
            </w:pPr>
            <w:r>
              <w:rPr>
                <w:rFonts w:ascii="Segoe UI" w:hAnsi="Segoe UI" w:cs="Segoe UI"/>
              </w:rPr>
              <w:t>AD</w:t>
            </w:r>
          </w:p>
        </w:tc>
        <w:tc>
          <w:tcPr>
            <w:tcW w:w="6053" w:type="dxa"/>
            <w:shd w:val="clear" w:color="auto" w:fill="FFFFFF"/>
          </w:tcPr>
          <w:p w14:paraId="6D6DBC6B" w14:textId="77777777" w:rsidR="00EA099E" w:rsidRPr="0091489F" w:rsidRDefault="00EA099E" w:rsidP="000E36BF">
            <w:pPr>
              <w:pStyle w:val="TableCellBody"/>
              <w:jc w:val="both"/>
              <w:rPr>
                <w:rFonts w:ascii="Segoe UI" w:hAnsi="Segoe UI" w:cs="Segoe UI"/>
              </w:rPr>
            </w:pPr>
            <w:r>
              <w:rPr>
                <w:rFonts w:ascii="Segoe UI" w:hAnsi="Segoe UI" w:cs="Segoe UI"/>
              </w:rPr>
              <w:t>Architectural Document</w:t>
            </w:r>
          </w:p>
        </w:tc>
      </w:tr>
      <w:tr w:rsidR="00EA099E" w:rsidRPr="000641D9" w14:paraId="23CEDF51" w14:textId="77777777" w:rsidTr="00BF4164">
        <w:trPr>
          <w:trHeight w:val="360"/>
        </w:trPr>
        <w:tc>
          <w:tcPr>
            <w:tcW w:w="913" w:type="dxa"/>
            <w:shd w:val="clear" w:color="auto" w:fill="FFFFFF"/>
          </w:tcPr>
          <w:p w14:paraId="71F004CF" w14:textId="77777777" w:rsidR="00EA099E" w:rsidRPr="0091489F" w:rsidRDefault="00EA099E" w:rsidP="000E36BF">
            <w:pPr>
              <w:pStyle w:val="NumberLevel2"/>
              <w:jc w:val="both"/>
              <w:rPr>
                <w:rFonts w:ascii="Segoe UI" w:hAnsi="Segoe UI" w:cs="Segoe UI"/>
              </w:rPr>
            </w:pPr>
          </w:p>
        </w:tc>
        <w:tc>
          <w:tcPr>
            <w:tcW w:w="2250" w:type="dxa"/>
            <w:shd w:val="clear" w:color="auto" w:fill="FFFFFF"/>
          </w:tcPr>
          <w:p w14:paraId="1FF56BFE" w14:textId="29597979" w:rsidR="00EA099E" w:rsidRPr="0091489F" w:rsidRDefault="005D4D92" w:rsidP="000E36BF">
            <w:pPr>
              <w:pStyle w:val="TableCellBody"/>
              <w:jc w:val="both"/>
              <w:rPr>
                <w:rFonts w:ascii="Segoe UI" w:hAnsi="Segoe UI" w:cs="Segoe UI"/>
              </w:rPr>
            </w:pPr>
            <w:r>
              <w:rPr>
                <w:rFonts w:ascii="Segoe UI" w:hAnsi="Segoe UI" w:cs="Segoe UI"/>
              </w:rPr>
              <w:t>AID</w:t>
            </w:r>
          </w:p>
        </w:tc>
        <w:tc>
          <w:tcPr>
            <w:tcW w:w="6053" w:type="dxa"/>
            <w:shd w:val="clear" w:color="auto" w:fill="FFFFFF"/>
          </w:tcPr>
          <w:p w14:paraId="253CAD3E" w14:textId="3E5E8ABC" w:rsidR="00EA099E" w:rsidRPr="0091489F" w:rsidRDefault="00336074" w:rsidP="000E36BF">
            <w:pPr>
              <w:pStyle w:val="TableCellBody"/>
              <w:jc w:val="both"/>
              <w:rPr>
                <w:rFonts w:ascii="Segoe UI" w:hAnsi="Segoe UI" w:cs="Segoe UI"/>
              </w:rPr>
            </w:pPr>
            <w:r>
              <w:rPr>
                <w:rFonts w:ascii="Segoe UI" w:hAnsi="Segoe UI" w:cs="Segoe UI"/>
              </w:rPr>
              <w:t>Application Information Document</w:t>
            </w:r>
          </w:p>
        </w:tc>
      </w:tr>
      <w:tr w:rsidR="00EA099E" w:rsidRPr="000641D9" w14:paraId="547037A8" w14:textId="77777777" w:rsidTr="00BF4164">
        <w:trPr>
          <w:trHeight w:val="360"/>
        </w:trPr>
        <w:tc>
          <w:tcPr>
            <w:tcW w:w="913" w:type="dxa"/>
            <w:shd w:val="clear" w:color="auto" w:fill="FFFFFF"/>
          </w:tcPr>
          <w:p w14:paraId="5259FE51" w14:textId="77777777" w:rsidR="00EA099E" w:rsidRPr="0091489F" w:rsidRDefault="00EA099E" w:rsidP="000E36BF">
            <w:pPr>
              <w:pStyle w:val="NumberLevel2"/>
              <w:jc w:val="both"/>
              <w:rPr>
                <w:rFonts w:ascii="Segoe UI" w:hAnsi="Segoe UI" w:cs="Segoe UI"/>
              </w:rPr>
            </w:pPr>
          </w:p>
        </w:tc>
        <w:tc>
          <w:tcPr>
            <w:tcW w:w="2250" w:type="dxa"/>
            <w:shd w:val="clear" w:color="auto" w:fill="FFFFFF"/>
          </w:tcPr>
          <w:p w14:paraId="617E45BC" w14:textId="77777777" w:rsidR="00EA099E" w:rsidRDefault="00EA099E" w:rsidP="000E36BF">
            <w:pPr>
              <w:pStyle w:val="TableCellBody"/>
              <w:jc w:val="both"/>
              <w:rPr>
                <w:rFonts w:ascii="Segoe UI" w:hAnsi="Segoe UI" w:cs="Segoe UI"/>
              </w:rPr>
            </w:pPr>
            <w:r>
              <w:rPr>
                <w:rFonts w:ascii="Segoe UI" w:hAnsi="Segoe UI" w:cs="Segoe UI"/>
              </w:rPr>
              <w:t>DB/DBMS</w:t>
            </w:r>
          </w:p>
        </w:tc>
        <w:tc>
          <w:tcPr>
            <w:tcW w:w="6053" w:type="dxa"/>
            <w:shd w:val="clear" w:color="auto" w:fill="FFFFFF"/>
          </w:tcPr>
          <w:p w14:paraId="4446351B" w14:textId="77777777" w:rsidR="00EA099E" w:rsidRDefault="00EA099E" w:rsidP="000E36BF">
            <w:pPr>
              <w:pStyle w:val="TableCellBody"/>
              <w:jc w:val="both"/>
              <w:rPr>
                <w:rFonts w:ascii="Segoe UI" w:hAnsi="Segoe UI" w:cs="Segoe UI"/>
              </w:rPr>
            </w:pPr>
            <w:r>
              <w:rPr>
                <w:rFonts w:ascii="Segoe UI" w:hAnsi="Segoe UI" w:cs="Segoe UI"/>
              </w:rPr>
              <w:t>Database/Database Management System</w:t>
            </w:r>
          </w:p>
        </w:tc>
      </w:tr>
      <w:tr w:rsidR="00EA099E" w:rsidRPr="000641D9" w14:paraId="47CF9EFC" w14:textId="77777777" w:rsidTr="00BF4164">
        <w:trPr>
          <w:trHeight w:val="360"/>
        </w:trPr>
        <w:tc>
          <w:tcPr>
            <w:tcW w:w="913" w:type="dxa"/>
            <w:shd w:val="clear" w:color="auto" w:fill="FFFFFF"/>
          </w:tcPr>
          <w:p w14:paraId="7014029E" w14:textId="77777777" w:rsidR="00EA099E" w:rsidRPr="0091489F" w:rsidRDefault="00EA099E" w:rsidP="000E36BF">
            <w:pPr>
              <w:pStyle w:val="NumberLevel2"/>
              <w:jc w:val="both"/>
              <w:rPr>
                <w:rFonts w:ascii="Segoe UI" w:hAnsi="Segoe UI" w:cs="Segoe UI"/>
              </w:rPr>
            </w:pPr>
          </w:p>
        </w:tc>
        <w:tc>
          <w:tcPr>
            <w:tcW w:w="2250" w:type="dxa"/>
            <w:shd w:val="clear" w:color="auto" w:fill="FFFFFF"/>
          </w:tcPr>
          <w:p w14:paraId="4AB55864" w14:textId="77777777" w:rsidR="00EA099E" w:rsidRDefault="00EA099E" w:rsidP="000E36BF">
            <w:pPr>
              <w:pStyle w:val="TableCellBody"/>
              <w:jc w:val="both"/>
              <w:rPr>
                <w:rFonts w:ascii="Segoe UI" w:hAnsi="Segoe UI" w:cs="Segoe UI"/>
              </w:rPr>
            </w:pPr>
            <w:r>
              <w:rPr>
                <w:rFonts w:ascii="Segoe UI" w:hAnsi="Segoe UI" w:cs="Segoe UI"/>
              </w:rPr>
              <w:t>JSON</w:t>
            </w:r>
          </w:p>
        </w:tc>
        <w:tc>
          <w:tcPr>
            <w:tcW w:w="6053" w:type="dxa"/>
            <w:shd w:val="clear" w:color="auto" w:fill="FFFFFF"/>
          </w:tcPr>
          <w:p w14:paraId="2A0CCADF" w14:textId="77777777" w:rsidR="00EA099E" w:rsidRDefault="00EA099E" w:rsidP="000E36BF">
            <w:pPr>
              <w:pStyle w:val="TableCellBody"/>
              <w:jc w:val="both"/>
              <w:rPr>
                <w:rFonts w:ascii="Segoe UI" w:hAnsi="Segoe UI" w:cs="Segoe UI"/>
              </w:rPr>
            </w:pPr>
            <w:r>
              <w:rPr>
                <w:rFonts w:ascii="Segoe UI" w:hAnsi="Segoe UI" w:cs="Segoe UI"/>
              </w:rPr>
              <w:t>JavaScript Object Notation</w:t>
            </w:r>
          </w:p>
        </w:tc>
      </w:tr>
      <w:tr w:rsidR="00EA099E" w:rsidRPr="000641D9" w14:paraId="56EECFE9" w14:textId="77777777" w:rsidTr="00BF4164">
        <w:trPr>
          <w:trHeight w:val="360"/>
        </w:trPr>
        <w:tc>
          <w:tcPr>
            <w:tcW w:w="913" w:type="dxa"/>
            <w:shd w:val="clear" w:color="auto" w:fill="FFFFFF"/>
          </w:tcPr>
          <w:p w14:paraId="6ACE2FEE" w14:textId="77777777" w:rsidR="00EA099E" w:rsidRPr="0091489F" w:rsidRDefault="00EA099E" w:rsidP="000E36BF">
            <w:pPr>
              <w:pStyle w:val="NumberLevel2"/>
              <w:jc w:val="both"/>
              <w:rPr>
                <w:rFonts w:ascii="Segoe UI" w:hAnsi="Segoe UI" w:cs="Segoe UI"/>
              </w:rPr>
            </w:pPr>
          </w:p>
        </w:tc>
        <w:tc>
          <w:tcPr>
            <w:tcW w:w="2250" w:type="dxa"/>
            <w:shd w:val="clear" w:color="auto" w:fill="FFFFFF"/>
          </w:tcPr>
          <w:p w14:paraId="0311BE91" w14:textId="577A0741" w:rsidR="00EA099E" w:rsidRDefault="00336074" w:rsidP="000E36BF">
            <w:pPr>
              <w:pStyle w:val="TableCellBody"/>
              <w:jc w:val="both"/>
              <w:rPr>
                <w:rFonts w:ascii="Segoe UI" w:hAnsi="Segoe UI" w:cs="Segoe UI"/>
              </w:rPr>
            </w:pPr>
            <w:r>
              <w:rPr>
                <w:rFonts w:ascii="Segoe UI" w:hAnsi="Segoe UI" w:cs="Segoe UI"/>
              </w:rPr>
              <w:t>POS</w:t>
            </w:r>
          </w:p>
        </w:tc>
        <w:tc>
          <w:tcPr>
            <w:tcW w:w="6053" w:type="dxa"/>
            <w:shd w:val="clear" w:color="auto" w:fill="FFFFFF"/>
          </w:tcPr>
          <w:p w14:paraId="5AC872F4" w14:textId="3EF3919A" w:rsidR="00EA099E" w:rsidRDefault="00336074" w:rsidP="000E36BF">
            <w:pPr>
              <w:pStyle w:val="TableCellBody"/>
              <w:jc w:val="both"/>
              <w:rPr>
                <w:rFonts w:ascii="Segoe UI" w:hAnsi="Segoe UI" w:cs="Segoe UI"/>
              </w:rPr>
            </w:pPr>
            <w:r>
              <w:rPr>
                <w:rFonts w:ascii="Segoe UI" w:hAnsi="Segoe UI" w:cs="Segoe UI"/>
              </w:rPr>
              <w:t>Point of Sale</w:t>
            </w:r>
          </w:p>
        </w:tc>
      </w:tr>
    </w:tbl>
    <w:p w14:paraId="07E19FFC" w14:textId="77777777" w:rsidR="00EA099E" w:rsidRPr="006B5503" w:rsidRDefault="00EA099E" w:rsidP="000E36BF">
      <w:pPr>
        <w:pStyle w:val="Heading2"/>
        <w:ind w:left="270"/>
        <w:jc w:val="both"/>
        <w:rPr>
          <w:color w:val="000000" w:themeColor="text1"/>
        </w:rPr>
      </w:pPr>
      <w:bookmarkStart w:id="19" w:name="_Toc366233186"/>
      <w:bookmarkStart w:id="20" w:name="_Toc195012322"/>
      <w:bookmarkStart w:id="21" w:name="_Toc211863906"/>
      <w:r w:rsidRPr="006B5503">
        <w:rPr>
          <w:color w:val="000000" w:themeColor="text1"/>
        </w:rPr>
        <w:t>References</w:t>
      </w:r>
      <w:bookmarkEnd w:id="19"/>
      <w:bookmarkEnd w:id="20"/>
      <w:bookmarkEnd w:id="21"/>
    </w:p>
    <w:p w14:paraId="75C34482" w14:textId="6A881EB5" w:rsidR="00EA099E" w:rsidRDefault="00EA099E" w:rsidP="000E36BF">
      <w:pPr>
        <w:jc w:val="both"/>
        <w:rPr>
          <w:rFonts w:ascii="Segoe UI" w:hAnsi="Segoe UI" w:cs="Segoe UI"/>
        </w:rPr>
      </w:pPr>
      <w:r w:rsidRPr="00E53867">
        <w:rPr>
          <w:rFonts w:ascii="Segoe UI" w:hAnsi="Segoe UI" w:cs="Segoe UI"/>
        </w:rPr>
        <w:t xml:space="preserve">This sub-section provides a complete list of all </w:t>
      </w:r>
      <w:r>
        <w:rPr>
          <w:rFonts w:ascii="Segoe UI" w:hAnsi="Segoe UI" w:cs="Segoe UI"/>
        </w:rPr>
        <w:t>details/</w:t>
      </w:r>
      <w:r w:rsidRPr="00E53867">
        <w:rPr>
          <w:rFonts w:ascii="Segoe UI" w:hAnsi="Segoe UI" w:cs="Segoe UI"/>
        </w:rPr>
        <w:t>documents referenced elsewhere in the A</w:t>
      </w:r>
      <w:r w:rsidR="001F2998">
        <w:rPr>
          <w:rFonts w:ascii="Segoe UI" w:hAnsi="Segoe UI" w:cs="Segoe UI"/>
        </w:rPr>
        <w:t>I</w:t>
      </w:r>
      <w:r w:rsidRPr="00E53867">
        <w:rPr>
          <w:rFonts w:ascii="Segoe UI" w:hAnsi="Segoe UI" w:cs="Segoe UI"/>
        </w:rPr>
        <w:t xml:space="preserve">D with the details of the sources from which the references can be obtained. </w:t>
      </w:r>
    </w:p>
    <w:p w14:paraId="5F2837BF" w14:textId="4DDD202F" w:rsidR="00EA099E" w:rsidRDefault="00EA099E" w:rsidP="000E36BF">
      <w:pPr>
        <w:jc w:val="both"/>
        <w:rPr>
          <w:rFonts w:ascii="Segoe UI" w:hAnsi="Segoe UI" w:cs="Segoe UI"/>
        </w:rPr>
      </w:pPr>
      <w:r>
        <w:rPr>
          <w:rFonts w:ascii="Segoe UI" w:hAnsi="Segoe UI" w:cs="Segoe UI"/>
        </w:rPr>
        <w:t xml:space="preserve">   </w:t>
      </w:r>
      <w:r w:rsidRPr="00125CA4">
        <w:rPr>
          <w:rFonts w:ascii="Segoe UI" w:hAnsi="Segoe UI" w:cs="Segoe UI"/>
        </w:rPr>
        <w:t>-</w:t>
      </w:r>
      <w:r>
        <w:rPr>
          <w:rFonts w:ascii="Segoe UI" w:hAnsi="Segoe UI" w:cs="Segoe UI"/>
        </w:rPr>
        <w:t xml:space="preserve"> TDG Wireframes</w:t>
      </w:r>
      <w:r w:rsidR="001F2998">
        <w:rPr>
          <w:rFonts w:ascii="Segoe UI" w:hAnsi="Segoe UI" w:cs="Segoe UI"/>
        </w:rPr>
        <w:t xml:space="preserve"> / POC</w:t>
      </w:r>
    </w:p>
    <w:p w14:paraId="24EF726E" w14:textId="310D6CAF" w:rsidR="00EA099E" w:rsidRPr="00125CA4" w:rsidRDefault="00EA099E" w:rsidP="000E36BF">
      <w:pPr>
        <w:jc w:val="both"/>
        <w:rPr>
          <w:rFonts w:ascii="Segoe UI" w:hAnsi="Segoe UI" w:cs="Segoe UI"/>
        </w:rPr>
      </w:pPr>
      <w:r>
        <w:rPr>
          <w:rFonts w:ascii="Segoe UI" w:hAnsi="Segoe UI" w:cs="Segoe UI"/>
        </w:rPr>
        <w:t xml:space="preserve">   - Requirement specification captured in Jira stories</w:t>
      </w:r>
    </w:p>
    <w:p w14:paraId="74E197E8" w14:textId="3B5C7DE0" w:rsidR="003C1E2D" w:rsidRDefault="005D4D92" w:rsidP="000E36BF">
      <w:pPr>
        <w:pStyle w:val="Heading1"/>
        <w:ind w:hanging="4410"/>
        <w:jc w:val="both"/>
      </w:pPr>
      <w:bookmarkStart w:id="22" w:name="_Toc211863907"/>
      <w:r>
        <w:t>AID</w:t>
      </w:r>
      <w:r w:rsidR="003C1E2D">
        <w:t xml:space="preserve"> Goals and</w:t>
      </w:r>
      <w:r w:rsidR="003C24BA">
        <w:t xml:space="preserve"> Capacity</w:t>
      </w:r>
      <w:bookmarkEnd w:id="3"/>
      <w:bookmarkEnd w:id="22"/>
    </w:p>
    <w:p w14:paraId="473C49A6" w14:textId="770F8620" w:rsidR="003F5E46" w:rsidRPr="00A459BB" w:rsidRDefault="005D4D92" w:rsidP="000E36BF">
      <w:pPr>
        <w:pStyle w:val="Heading2"/>
        <w:ind w:left="270"/>
        <w:jc w:val="both"/>
        <w:rPr>
          <w:color w:val="000000" w:themeColor="text1"/>
        </w:rPr>
      </w:pPr>
      <w:bookmarkStart w:id="23" w:name="_Toc211863908"/>
      <w:r>
        <w:rPr>
          <w:color w:val="000000" w:themeColor="text1"/>
        </w:rPr>
        <w:t>AID</w:t>
      </w:r>
      <w:r w:rsidR="003F5E46" w:rsidRPr="00A459BB">
        <w:rPr>
          <w:color w:val="000000" w:themeColor="text1"/>
        </w:rPr>
        <w:t xml:space="preserve"> </w:t>
      </w:r>
      <w:r w:rsidR="008E6431" w:rsidRPr="00A459BB">
        <w:rPr>
          <w:color w:val="000000" w:themeColor="text1"/>
        </w:rPr>
        <w:t>Goal</w:t>
      </w:r>
      <w:r w:rsidR="003F5E46" w:rsidRPr="00A459BB">
        <w:rPr>
          <w:color w:val="000000" w:themeColor="text1"/>
        </w:rPr>
        <w:t xml:space="preserve"> </w:t>
      </w:r>
      <w:r w:rsidR="00E243E3">
        <w:rPr>
          <w:color w:val="000000" w:themeColor="text1"/>
        </w:rPr>
        <w:t>R</w:t>
      </w:r>
      <w:r w:rsidR="003F5E46" w:rsidRPr="00A459BB">
        <w:rPr>
          <w:color w:val="000000" w:themeColor="text1"/>
        </w:rPr>
        <w:t xml:space="preserve">epresentation </w:t>
      </w:r>
      <w:r w:rsidR="00A459BB">
        <w:rPr>
          <w:color w:val="000000" w:themeColor="text1"/>
        </w:rPr>
        <w:t>(</w:t>
      </w:r>
      <w:r w:rsidR="003F5E46" w:rsidRPr="00A459BB">
        <w:rPr>
          <w:color w:val="000000" w:themeColor="text1"/>
        </w:rPr>
        <w:t>audience</w:t>
      </w:r>
      <w:r w:rsidR="00A459BB">
        <w:rPr>
          <w:color w:val="000000" w:themeColor="text1"/>
        </w:rPr>
        <w:t>-wise)</w:t>
      </w:r>
      <w:r w:rsidR="003F5E46" w:rsidRPr="00A459BB">
        <w:rPr>
          <w:color w:val="000000" w:themeColor="text1"/>
        </w:rPr>
        <w:t>:</w:t>
      </w:r>
      <w:bookmarkEnd w:id="23"/>
    </w:p>
    <w:tbl>
      <w:tblPr>
        <w:tblW w:w="10710" w:type="dxa"/>
        <w:tblInd w:w="-9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0A0" w:firstRow="1" w:lastRow="0" w:firstColumn="1" w:lastColumn="0" w:noHBand="0" w:noVBand="0"/>
      </w:tblPr>
      <w:tblGrid>
        <w:gridCol w:w="900"/>
        <w:gridCol w:w="2070"/>
        <w:gridCol w:w="2160"/>
        <w:gridCol w:w="5580"/>
      </w:tblGrid>
      <w:tr w:rsidR="00D678AE" w:rsidRPr="0091489F" w14:paraId="32FB4F52" w14:textId="1B299A34" w:rsidTr="001C32AD">
        <w:trPr>
          <w:tblHeader/>
        </w:trPr>
        <w:tc>
          <w:tcPr>
            <w:tcW w:w="900" w:type="dxa"/>
            <w:shd w:val="clear" w:color="auto" w:fill="00B0F0"/>
          </w:tcPr>
          <w:p w14:paraId="6EFF4102" w14:textId="77777777" w:rsidR="00A41DCF" w:rsidRPr="0091489F" w:rsidRDefault="00A41DCF" w:rsidP="000E36BF">
            <w:pPr>
              <w:pStyle w:val="TableHeading"/>
              <w:jc w:val="both"/>
              <w:rPr>
                <w:rFonts w:ascii="Segoe UI" w:hAnsi="Segoe UI" w:cs="Segoe UI"/>
                <w:color w:val="FFFFFF" w:themeColor="background1"/>
                <w:sz w:val="22"/>
                <w:szCs w:val="22"/>
              </w:rPr>
            </w:pPr>
            <w:r w:rsidRPr="0091489F">
              <w:rPr>
                <w:rFonts w:ascii="Segoe UI" w:hAnsi="Segoe UI" w:cs="Segoe UI"/>
                <w:color w:val="FFFFFF" w:themeColor="background1"/>
                <w:sz w:val="22"/>
                <w:szCs w:val="22"/>
              </w:rPr>
              <w:t>Sr. No.</w:t>
            </w:r>
          </w:p>
        </w:tc>
        <w:tc>
          <w:tcPr>
            <w:tcW w:w="2070" w:type="dxa"/>
            <w:shd w:val="clear" w:color="auto" w:fill="00B0F0"/>
          </w:tcPr>
          <w:p w14:paraId="516DEAE7" w14:textId="29A2BD2E" w:rsidR="00A41DCF" w:rsidRPr="0091489F" w:rsidRDefault="008E6431" w:rsidP="000E36BF">
            <w:pPr>
              <w:pStyle w:val="TableHeading"/>
              <w:jc w:val="both"/>
              <w:rPr>
                <w:rFonts w:ascii="Segoe UI" w:hAnsi="Segoe UI" w:cs="Segoe UI"/>
                <w:color w:val="FFFFFF" w:themeColor="background1"/>
                <w:sz w:val="22"/>
                <w:szCs w:val="22"/>
              </w:rPr>
            </w:pPr>
            <w:r>
              <w:rPr>
                <w:rFonts w:ascii="Segoe UI" w:hAnsi="Segoe UI" w:cs="Segoe UI"/>
                <w:color w:val="FFFFFF" w:themeColor="background1"/>
                <w:sz w:val="22"/>
                <w:szCs w:val="22"/>
              </w:rPr>
              <w:t>Goal</w:t>
            </w:r>
            <w:r w:rsidR="00A41DCF">
              <w:rPr>
                <w:rFonts w:ascii="Segoe UI" w:hAnsi="Segoe UI" w:cs="Segoe UI"/>
                <w:color w:val="FFFFFF" w:themeColor="background1"/>
                <w:sz w:val="22"/>
                <w:szCs w:val="22"/>
              </w:rPr>
              <w:t xml:space="preserve"> Name</w:t>
            </w:r>
          </w:p>
        </w:tc>
        <w:tc>
          <w:tcPr>
            <w:tcW w:w="2160" w:type="dxa"/>
            <w:shd w:val="clear" w:color="auto" w:fill="00B0F0"/>
          </w:tcPr>
          <w:p w14:paraId="00D97F75" w14:textId="0D26D77B" w:rsidR="00A41DCF" w:rsidRPr="0091489F" w:rsidRDefault="00A41DCF" w:rsidP="000E36BF">
            <w:pPr>
              <w:pStyle w:val="TableHeading"/>
              <w:jc w:val="both"/>
              <w:rPr>
                <w:rFonts w:ascii="Segoe UI" w:hAnsi="Segoe UI" w:cs="Segoe UI"/>
                <w:color w:val="FFFFFF" w:themeColor="background1"/>
                <w:sz w:val="22"/>
                <w:szCs w:val="22"/>
              </w:rPr>
            </w:pPr>
            <w:r>
              <w:rPr>
                <w:rFonts w:ascii="Segoe UI" w:hAnsi="Segoe UI" w:cs="Segoe UI"/>
                <w:color w:val="FFFFFF" w:themeColor="background1"/>
                <w:sz w:val="22"/>
                <w:szCs w:val="22"/>
              </w:rPr>
              <w:t>Audience</w:t>
            </w:r>
          </w:p>
        </w:tc>
        <w:tc>
          <w:tcPr>
            <w:tcW w:w="5580" w:type="dxa"/>
            <w:shd w:val="clear" w:color="auto" w:fill="00B0F0"/>
          </w:tcPr>
          <w:p w14:paraId="260D8D11" w14:textId="7D60D504" w:rsidR="00A41DCF" w:rsidRDefault="00A41DCF" w:rsidP="000E36BF">
            <w:pPr>
              <w:pStyle w:val="TableHeading"/>
              <w:jc w:val="both"/>
              <w:rPr>
                <w:rFonts w:ascii="Segoe UI" w:hAnsi="Segoe UI" w:cs="Segoe UI"/>
                <w:color w:val="FFFFFF" w:themeColor="background1"/>
                <w:sz w:val="22"/>
                <w:szCs w:val="22"/>
              </w:rPr>
            </w:pPr>
            <w:r>
              <w:rPr>
                <w:rFonts w:ascii="Segoe UI" w:hAnsi="Segoe UI" w:cs="Segoe UI"/>
                <w:color w:val="FFFFFF" w:themeColor="background1"/>
                <w:sz w:val="22"/>
                <w:szCs w:val="22"/>
              </w:rPr>
              <w:t>Concern</w:t>
            </w:r>
            <w:r w:rsidR="00126AFB">
              <w:rPr>
                <w:rFonts w:ascii="Segoe UI" w:hAnsi="Segoe UI" w:cs="Segoe UI"/>
                <w:color w:val="FFFFFF" w:themeColor="background1"/>
                <w:sz w:val="22"/>
                <w:szCs w:val="22"/>
              </w:rPr>
              <w:t>s</w:t>
            </w:r>
            <w:r>
              <w:rPr>
                <w:rFonts w:ascii="Segoe UI" w:hAnsi="Segoe UI" w:cs="Segoe UI"/>
                <w:color w:val="FFFFFF" w:themeColor="background1"/>
                <w:sz w:val="22"/>
                <w:szCs w:val="22"/>
              </w:rPr>
              <w:t xml:space="preserve"> Addressed</w:t>
            </w:r>
          </w:p>
        </w:tc>
      </w:tr>
      <w:tr w:rsidR="00D678AE" w:rsidRPr="0091489F" w14:paraId="7D8DF0A5" w14:textId="70E98649" w:rsidTr="001C32AD">
        <w:trPr>
          <w:trHeight w:val="360"/>
        </w:trPr>
        <w:tc>
          <w:tcPr>
            <w:tcW w:w="900" w:type="dxa"/>
            <w:shd w:val="clear" w:color="auto" w:fill="FFFFFF"/>
          </w:tcPr>
          <w:p w14:paraId="6E1ECFE2" w14:textId="77777777" w:rsidR="00A41DCF" w:rsidRPr="0091489F" w:rsidRDefault="00A41DCF" w:rsidP="000E36BF">
            <w:pPr>
              <w:pStyle w:val="NumberLevel2first"/>
              <w:jc w:val="both"/>
              <w:rPr>
                <w:rFonts w:ascii="Segoe UI" w:hAnsi="Segoe UI" w:cs="Segoe UI"/>
              </w:rPr>
            </w:pPr>
          </w:p>
        </w:tc>
        <w:tc>
          <w:tcPr>
            <w:tcW w:w="2070" w:type="dxa"/>
            <w:shd w:val="clear" w:color="auto" w:fill="FFFFFF"/>
          </w:tcPr>
          <w:p w14:paraId="2F1A074D" w14:textId="2441EAA5" w:rsidR="00A41DCF" w:rsidRPr="0091489F" w:rsidRDefault="00B33CFE" w:rsidP="000E36BF">
            <w:pPr>
              <w:pStyle w:val="TableCellBody"/>
              <w:jc w:val="both"/>
              <w:rPr>
                <w:rFonts w:ascii="Segoe UI" w:hAnsi="Segoe UI" w:cs="Segoe UI"/>
              </w:rPr>
            </w:pPr>
            <w:r>
              <w:rPr>
                <w:rFonts w:ascii="Segoe UI" w:hAnsi="Segoe UI" w:cs="Segoe UI"/>
              </w:rPr>
              <w:t xml:space="preserve">Physical </w:t>
            </w:r>
            <w:r w:rsidR="00976090">
              <w:rPr>
                <w:rFonts w:ascii="Segoe UI" w:hAnsi="Segoe UI" w:cs="Segoe UI"/>
              </w:rPr>
              <w:t>Design</w:t>
            </w:r>
          </w:p>
        </w:tc>
        <w:tc>
          <w:tcPr>
            <w:tcW w:w="2160" w:type="dxa"/>
            <w:shd w:val="clear" w:color="auto" w:fill="FFFFFF"/>
          </w:tcPr>
          <w:p w14:paraId="1496F050" w14:textId="07682A09" w:rsidR="00A41DCF" w:rsidRPr="0091489F" w:rsidRDefault="00B33CFE" w:rsidP="000E36BF">
            <w:pPr>
              <w:pStyle w:val="TableCellBody"/>
              <w:jc w:val="both"/>
              <w:rPr>
                <w:rFonts w:ascii="Segoe UI" w:hAnsi="Segoe UI" w:cs="Segoe UI"/>
              </w:rPr>
            </w:pPr>
            <w:r>
              <w:rPr>
                <w:rFonts w:ascii="Segoe UI" w:hAnsi="Segoe UI" w:cs="Segoe UI"/>
              </w:rPr>
              <w:t>Infra/DevOps Admins</w:t>
            </w:r>
          </w:p>
        </w:tc>
        <w:tc>
          <w:tcPr>
            <w:tcW w:w="5580" w:type="dxa"/>
            <w:shd w:val="clear" w:color="auto" w:fill="FFFFFF"/>
          </w:tcPr>
          <w:p w14:paraId="49D198CD" w14:textId="5F4E7136" w:rsidR="00A41DCF" w:rsidRDefault="00D678AE" w:rsidP="000E36BF">
            <w:pPr>
              <w:pStyle w:val="TableCellBody"/>
              <w:jc w:val="both"/>
              <w:rPr>
                <w:rFonts w:ascii="Segoe UI" w:hAnsi="Segoe UI" w:cs="Segoe UI"/>
              </w:rPr>
            </w:pPr>
            <w:r>
              <w:rPr>
                <w:rFonts w:ascii="Segoe UI" w:hAnsi="Segoe UI" w:cs="Segoe UI"/>
              </w:rPr>
              <w:t>Layered Architecture, Hardware/Network requirements</w:t>
            </w:r>
          </w:p>
        </w:tc>
      </w:tr>
      <w:tr w:rsidR="00B33CFE" w:rsidRPr="0091489F" w14:paraId="78988E9D" w14:textId="77777777" w:rsidTr="001C32AD">
        <w:trPr>
          <w:trHeight w:val="360"/>
        </w:trPr>
        <w:tc>
          <w:tcPr>
            <w:tcW w:w="900" w:type="dxa"/>
            <w:shd w:val="clear" w:color="auto" w:fill="FFFFFF"/>
          </w:tcPr>
          <w:p w14:paraId="16AAA318" w14:textId="77777777" w:rsidR="00B33CFE" w:rsidRPr="0091489F" w:rsidRDefault="00B33CFE" w:rsidP="000E36BF">
            <w:pPr>
              <w:pStyle w:val="NumberLevel2"/>
              <w:jc w:val="both"/>
              <w:rPr>
                <w:rFonts w:ascii="Segoe UI" w:hAnsi="Segoe UI" w:cs="Segoe UI"/>
              </w:rPr>
            </w:pPr>
          </w:p>
        </w:tc>
        <w:tc>
          <w:tcPr>
            <w:tcW w:w="2070" w:type="dxa"/>
            <w:shd w:val="clear" w:color="auto" w:fill="FFFFFF"/>
          </w:tcPr>
          <w:p w14:paraId="2B3F8452" w14:textId="1C2EFB29" w:rsidR="00B33CFE" w:rsidRDefault="008C7254" w:rsidP="000E36BF">
            <w:pPr>
              <w:pStyle w:val="TableCellBody"/>
              <w:jc w:val="both"/>
              <w:rPr>
                <w:rFonts w:ascii="Segoe UI" w:hAnsi="Segoe UI" w:cs="Segoe UI"/>
              </w:rPr>
            </w:pPr>
            <w:r>
              <w:rPr>
                <w:rFonts w:ascii="Segoe UI" w:hAnsi="Segoe UI" w:cs="Segoe UI"/>
              </w:rPr>
              <w:t>Sequence</w:t>
            </w:r>
            <w:r w:rsidR="00B33CFE">
              <w:rPr>
                <w:rFonts w:ascii="Segoe UI" w:hAnsi="Segoe UI" w:cs="Segoe UI"/>
              </w:rPr>
              <w:t xml:space="preserve"> View</w:t>
            </w:r>
          </w:p>
        </w:tc>
        <w:tc>
          <w:tcPr>
            <w:tcW w:w="2160" w:type="dxa"/>
            <w:shd w:val="clear" w:color="auto" w:fill="FFFFFF"/>
          </w:tcPr>
          <w:p w14:paraId="3EC404E5" w14:textId="41C84111" w:rsidR="00B33CFE" w:rsidRDefault="00B33CFE" w:rsidP="000E36BF">
            <w:pPr>
              <w:pStyle w:val="TableCellBody"/>
              <w:jc w:val="both"/>
              <w:rPr>
                <w:rFonts w:ascii="Segoe UI" w:hAnsi="Segoe UI" w:cs="Segoe UI"/>
              </w:rPr>
            </w:pPr>
            <w:r>
              <w:rPr>
                <w:rFonts w:ascii="Segoe UI" w:hAnsi="Segoe UI" w:cs="Segoe UI"/>
              </w:rPr>
              <w:t>Infra/DevOps Admins, Programmers</w:t>
            </w:r>
            <w:r w:rsidR="008207D9">
              <w:rPr>
                <w:rFonts w:ascii="Segoe UI" w:hAnsi="Segoe UI" w:cs="Segoe UI"/>
              </w:rPr>
              <w:t>, BAs</w:t>
            </w:r>
          </w:p>
        </w:tc>
        <w:tc>
          <w:tcPr>
            <w:tcW w:w="5580" w:type="dxa"/>
            <w:shd w:val="clear" w:color="auto" w:fill="FFFFFF"/>
          </w:tcPr>
          <w:p w14:paraId="00FCAD7F" w14:textId="134F4C3A" w:rsidR="00B33CFE" w:rsidRDefault="00024CD0" w:rsidP="000E36BF">
            <w:pPr>
              <w:pStyle w:val="TableCellBody"/>
              <w:jc w:val="both"/>
              <w:rPr>
                <w:rFonts w:ascii="Segoe UI" w:hAnsi="Segoe UI" w:cs="Segoe UI"/>
              </w:rPr>
            </w:pPr>
            <w:r>
              <w:rPr>
                <w:rFonts w:ascii="Segoe UI" w:hAnsi="Segoe UI" w:cs="Segoe UI"/>
              </w:rPr>
              <w:t>Auth</w:t>
            </w:r>
            <w:r w:rsidR="001C32AD">
              <w:rPr>
                <w:rFonts w:ascii="Segoe UI" w:hAnsi="Segoe UI" w:cs="Segoe UI"/>
              </w:rPr>
              <w:t xml:space="preserve"> Progression and Visualization w.r.t to Infra Resources</w:t>
            </w:r>
          </w:p>
        </w:tc>
      </w:tr>
      <w:tr w:rsidR="00632DB9" w:rsidRPr="0091489F" w14:paraId="7914ABC5" w14:textId="77777777" w:rsidTr="001C32AD">
        <w:trPr>
          <w:trHeight w:val="360"/>
        </w:trPr>
        <w:tc>
          <w:tcPr>
            <w:tcW w:w="900" w:type="dxa"/>
            <w:shd w:val="clear" w:color="auto" w:fill="FFFFFF"/>
          </w:tcPr>
          <w:p w14:paraId="44BEA7EF" w14:textId="77777777" w:rsidR="00632DB9" w:rsidRPr="0091489F" w:rsidRDefault="00632DB9" w:rsidP="000E36BF">
            <w:pPr>
              <w:pStyle w:val="NumberLevel2"/>
              <w:jc w:val="both"/>
              <w:rPr>
                <w:rFonts w:ascii="Segoe UI" w:hAnsi="Segoe UI" w:cs="Segoe UI"/>
              </w:rPr>
            </w:pPr>
          </w:p>
        </w:tc>
        <w:tc>
          <w:tcPr>
            <w:tcW w:w="2070" w:type="dxa"/>
            <w:shd w:val="clear" w:color="auto" w:fill="FFFFFF"/>
          </w:tcPr>
          <w:p w14:paraId="613D5716" w14:textId="57775184" w:rsidR="00632DB9" w:rsidRDefault="00632DB9" w:rsidP="000E36BF">
            <w:pPr>
              <w:pStyle w:val="TableCellBody"/>
              <w:jc w:val="both"/>
              <w:rPr>
                <w:rFonts w:ascii="Segoe UI" w:hAnsi="Segoe UI" w:cs="Segoe UI"/>
              </w:rPr>
            </w:pPr>
            <w:r>
              <w:rPr>
                <w:rFonts w:ascii="Segoe UI" w:hAnsi="Segoe UI" w:cs="Segoe UI"/>
              </w:rPr>
              <w:t>Test Guidelines</w:t>
            </w:r>
          </w:p>
        </w:tc>
        <w:tc>
          <w:tcPr>
            <w:tcW w:w="2160" w:type="dxa"/>
            <w:shd w:val="clear" w:color="auto" w:fill="FFFFFF"/>
          </w:tcPr>
          <w:p w14:paraId="0942C9FA" w14:textId="1BA63A0D" w:rsidR="00632DB9" w:rsidRDefault="00632DB9" w:rsidP="000E36BF">
            <w:pPr>
              <w:pStyle w:val="TableCellBody"/>
              <w:jc w:val="both"/>
              <w:rPr>
                <w:rFonts w:ascii="Segoe UI" w:hAnsi="Segoe UI" w:cs="Segoe UI"/>
              </w:rPr>
            </w:pPr>
            <w:r>
              <w:rPr>
                <w:rFonts w:ascii="Segoe UI" w:hAnsi="Segoe UI" w:cs="Segoe UI"/>
              </w:rPr>
              <w:t>QAs</w:t>
            </w:r>
          </w:p>
        </w:tc>
        <w:tc>
          <w:tcPr>
            <w:tcW w:w="5580" w:type="dxa"/>
            <w:shd w:val="clear" w:color="auto" w:fill="FFFFFF"/>
          </w:tcPr>
          <w:p w14:paraId="624B2D45" w14:textId="7FF94E11" w:rsidR="00632DB9" w:rsidRDefault="00C82C13" w:rsidP="000E36BF">
            <w:pPr>
              <w:pStyle w:val="TableCellBody"/>
              <w:jc w:val="both"/>
              <w:rPr>
                <w:rFonts w:ascii="Segoe UI" w:hAnsi="Segoe UI" w:cs="Segoe UI"/>
              </w:rPr>
            </w:pPr>
            <w:r>
              <w:rPr>
                <w:rFonts w:ascii="Segoe UI" w:hAnsi="Segoe UI" w:cs="Segoe UI"/>
              </w:rPr>
              <w:t>Test Guidelines Outlining Various QA Activities</w:t>
            </w:r>
          </w:p>
        </w:tc>
      </w:tr>
    </w:tbl>
    <w:p w14:paraId="7AA87348" w14:textId="3853302D" w:rsidR="00426DC2" w:rsidRPr="00A459BB" w:rsidRDefault="005D4D92" w:rsidP="000E36BF">
      <w:pPr>
        <w:pStyle w:val="Heading2"/>
        <w:ind w:left="270"/>
        <w:jc w:val="both"/>
        <w:rPr>
          <w:color w:val="000000" w:themeColor="text1"/>
        </w:rPr>
      </w:pPr>
      <w:bookmarkStart w:id="24" w:name="_Toc211863909"/>
      <w:r>
        <w:rPr>
          <w:color w:val="000000" w:themeColor="text1"/>
        </w:rPr>
        <w:t>AID</w:t>
      </w:r>
      <w:r w:rsidR="00426DC2" w:rsidRPr="00A459BB">
        <w:rPr>
          <w:color w:val="000000" w:themeColor="text1"/>
        </w:rPr>
        <w:t xml:space="preserve"> </w:t>
      </w:r>
      <w:r w:rsidR="00E243E3">
        <w:rPr>
          <w:color w:val="000000" w:themeColor="text1"/>
        </w:rPr>
        <w:t>Capacity</w:t>
      </w:r>
      <w:r w:rsidR="00426DC2" w:rsidRPr="00A459BB">
        <w:rPr>
          <w:color w:val="000000" w:themeColor="text1"/>
        </w:rPr>
        <w:t xml:space="preserve"> </w:t>
      </w:r>
      <w:r w:rsidR="006E5EC3">
        <w:rPr>
          <w:color w:val="000000" w:themeColor="text1"/>
        </w:rPr>
        <w:t>Details</w:t>
      </w:r>
      <w:r w:rsidR="001C1ECE">
        <w:rPr>
          <w:color w:val="000000" w:themeColor="text1"/>
        </w:rPr>
        <w:t xml:space="preserve"> (FR/NFR)</w:t>
      </w:r>
      <w:r w:rsidR="00426DC2" w:rsidRPr="00A459BB">
        <w:rPr>
          <w:color w:val="000000" w:themeColor="text1"/>
        </w:rPr>
        <w:t>:</w:t>
      </w:r>
      <w:bookmarkEnd w:id="24"/>
    </w:p>
    <w:p w14:paraId="20099E41" w14:textId="50137DC5" w:rsidR="002F2EAD" w:rsidRPr="00110833" w:rsidRDefault="00D54CB5" w:rsidP="000E36BF">
      <w:pPr>
        <w:pStyle w:val="BodyText"/>
        <w:jc w:val="both"/>
      </w:pPr>
      <w:r w:rsidRPr="004E1E41">
        <w:rPr>
          <w:u w:val="single"/>
        </w:rPr>
        <w:t>A. Scalability</w:t>
      </w:r>
      <w:r w:rsidR="00110833">
        <w:rPr>
          <w:u w:val="single"/>
        </w:rPr>
        <w:t>:</w:t>
      </w:r>
      <w:r w:rsidR="00110833">
        <w:t xml:space="preserve"> As suggested, the baseline will be minimum and will grow gradually</w:t>
      </w:r>
      <w:r w:rsidR="005A31A2">
        <w:t>,</w:t>
      </w:r>
      <w:r w:rsidR="00110833">
        <w:t xml:space="preserve"> since this is </w:t>
      </w:r>
      <w:r w:rsidR="004F04B9">
        <w:t xml:space="preserve">a </w:t>
      </w:r>
      <w:r w:rsidR="00110833">
        <w:t>new business line</w:t>
      </w:r>
      <w:r w:rsidR="004F04B9">
        <w:t>.</w:t>
      </w:r>
    </w:p>
    <w:p w14:paraId="6C41473B" w14:textId="7E7A7944" w:rsidR="002F2EAD" w:rsidRDefault="00D54CB5" w:rsidP="000E36BF">
      <w:pPr>
        <w:pStyle w:val="BodyText"/>
        <w:numPr>
          <w:ilvl w:val="0"/>
          <w:numId w:val="14"/>
        </w:numPr>
        <w:jc w:val="both"/>
      </w:pPr>
      <w:r>
        <w:t>Supports concurrent user</w:t>
      </w:r>
      <w:r w:rsidR="000F4ACA">
        <w:t xml:space="preserve"> interactions</w:t>
      </w:r>
      <w:r>
        <w:t>.</w:t>
      </w:r>
    </w:p>
    <w:p w14:paraId="2A58C927" w14:textId="6EA8914A" w:rsidR="001C68AA" w:rsidRPr="004E1E41" w:rsidRDefault="00D54CB5" w:rsidP="000E36BF">
      <w:pPr>
        <w:pStyle w:val="BodyText"/>
        <w:jc w:val="both"/>
        <w:rPr>
          <w:u w:val="single"/>
        </w:rPr>
      </w:pPr>
      <w:r w:rsidRPr="004E1E41">
        <w:rPr>
          <w:u w:val="single"/>
        </w:rPr>
        <w:t>B. Availability</w:t>
      </w:r>
    </w:p>
    <w:p w14:paraId="19DD2183" w14:textId="1EC496E8" w:rsidR="00D54CB5" w:rsidRDefault="000130F8" w:rsidP="000E36BF">
      <w:pPr>
        <w:pStyle w:val="BodyText"/>
        <w:numPr>
          <w:ilvl w:val="0"/>
          <w:numId w:val="15"/>
        </w:numPr>
        <w:jc w:val="both"/>
      </w:pPr>
      <w:r>
        <w:t>To avoid DB failures</w:t>
      </w:r>
      <w:r w:rsidR="003873DD">
        <w:t xml:space="preserve"> for lambda</w:t>
      </w:r>
      <w:r>
        <w:t>, i</w:t>
      </w:r>
      <w:r w:rsidR="00653D43">
        <w:t>nstead of single-node RDS, Multi-AZ RDS or Aurora</w:t>
      </w:r>
      <w:r w:rsidR="00484DF7">
        <w:t xml:space="preserve"> </w:t>
      </w:r>
      <w:r w:rsidR="002673C2">
        <w:t>can</w:t>
      </w:r>
      <w:r w:rsidR="00653D43">
        <w:t xml:space="preserve"> be used for high availability.</w:t>
      </w:r>
    </w:p>
    <w:p w14:paraId="48904573" w14:textId="26E4A68D" w:rsidR="001C68AA" w:rsidRPr="004E1E41" w:rsidRDefault="009808AC" w:rsidP="000E36BF">
      <w:pPr>
        <w:pStyle w:val="BodyText"/>
        <w:jc w:val="both"/>
        <w:rPr>
          <w:u w:val="single"/>
        </w:rPr>
      </w:pPr>
      <w:r>
        <w:rPr>
          <w:u w:val="single"/>
        </w:rPr>
        <w:t>C</w:t>
      </w:r>
      <w:r w:rsidR="00D54CB5" w:rsidRPr="004E1E41">
        <w:rPr>
          <w:u w:val="single"/>
        </w:rPr>
        <w:t>. Security</w:t>
      </w:r>
    </w:p>
    <w:p w14:paraId="4DC4EAFD" w14:textId="513A7E1C" w:rsidR="00006866" w:rsidRDefault="00006866" w:rsidP="000E36BF">
      <w:pPr>
        <w:pStyle w:val="BodyText"/>
        <w:numPr>
          <w:ilvl w:val="0"/>
          <w:numId w:val="16"/>
        </w:numPr>
        <w:jc w:val="both"/>
      </w:pPr>
      <w:r>
        <w:t xml:space="preserve">Authorized POS agency users will have access </w:t>
      </w:r>
      <w:r w:rsidR="009808AC">
        <w:t>only</w:t>
      </w:r>
      <w:r>
        <w:t xml:space="preserve">. </w:t>
      </w:r>
    </w:p>
    <w:p w14:paraId="681C4044" w14:textId="0BB6A319" w:rsidR="00250F15" w:rsidRPr="004E1E41" w:rsidRDefault="00CB734B" w:rsidP="000E36BF">
      <w:pPr>
        <w:pStyle w:val="BodyText"/>
        <w:jc w:val="both"/>
        <w:rPr>
          <w:u w:val="single"/>
        </w:rPr>
      </w:pPr>
      <w:r>
        <w:rPr>
          <w:u w:val="single"/>
        </w:rPr>
        <w:t>D</w:t>
      </w:r>
      <w:r w:rsidR="00D54CB5" w:rsidRPr="004E1E41">
        <w:rPr>
          <w:u w:val="single"/>
        </w:rPr>
        <w:t>. Maintainability</w:t>
      </w:r>
    </w:p>
    <w:p w14:paraId="60F78604" w14:textId="29FCCBD1" w:rsidR="00250F15" w:rsidRDefault="009808AC" w:rsidP="000E36BF">
      <w:pPr>
        <w:pStyle w:val="BodyText"/>
        <w:numPr>
          <w:ilvl w:val="1"/>
          <w:numId w:val="17"/>
        </w:numPr>
        <w:jc w:val="both"/>
      </w:pPr>
      <w:r>
        <w:t>Simple java spring based single responsibility function</w:t>
      </w:r>
      <w:r w:rsidR="00D54CB5">
        <w:t xml:space="preserve">. </w:t>
      </w:r>
    </w:p>
    <w:p w14:paraId="610944CC" w14:textId="60529EB5" w:rsidR="008B013C" w:rsidRDefault="009808AC" w:rsidP="000E36BF">
      <w:pPr>
        <w:pStyle w:val="BodyText"/>
        <w:numPr>
          <w:ilvl w:val="1"/>
          <w:numId w:val="17"/>
        </w:numPr>
        <w:jc w:val="both"/>
      </w:pPr>
      <w:r>
        <w:t>Easy to maintain and update</w:t>
      </w:r>
      <w:r w:rsidR="003873DD">
        <w:t xml:space="preserve"> for dev/test/stag/prod environments</w:t>
      </w:r>
      <w:r w:rsidR="008B013C">
        <w:t>.</w:t>
      </w:r>
      <w:r>
        <w:t xml:space="preserve"> </w:t>
      </w:r>
    </w:p>
    <w:p w14:paraId="71E31650" w14:textId="77777777" w:rsidR="00F2068D" w:rsidRDefault="00F2068D" w:rsidP="000E36BF">
      <w:pPr>
        <w:pStyle w:val="BodyText"/>
        <w:jc w:val="both"/>
      </w:pPr>
    </w:p>
    <w:p w14:paraId="20FEE299" w14:textId="77777777" w:rsidR="00F2068D" w:rsidRDefault="00F2068D" w:rsidP="000E36BF">
      <w:pPr>
        <w:pStyle w:val="BodyText"/>
        <w:jc w:val="both"/>
      </w:pPr>
    </w:p>
    <w:p w14:paraId="52AC23DC" w14:textId="77777777" w:rsidR="00F2068D" w:rsidRDefault="00F2068D" w:rsidP="000E36BF">
      <w:pPr>
        <w:pStyle w:val="BodyText"/>
        <w:jc w:val="both"/>
      </w:pPr>
    </w:p>
    <w:p w14:paraId="5FF401B3" w14:textId="77777777" w:rsidR="00F2068D" w:rsidRDefault="00F2068D" w:rsidP="000E36BF">
      <w:pPr>
        <w:pStyle w:val="BodyText"/>
        <w:jc w:val="both"/>
      </w:pPr>
    </w:p>
    <w:p w14:paraId="3E168B0A" w14:textId="77777777" w:rsidR="00F2068D" w:rsidRDefault="00F2068D" w:rsidP="000E36BF">
      <w:pPr>
        <w:pStyle w:val="BodyText"/>
        <w:jc w:val="both"/>
      </w:pPr>
    </w:p>
    <w:p w14:paraId="69E1C27F" w14:textId="3061E51E" w:rsidR="003C1E2D" w:rsidRDefault="003C1E2D" w:rsidP="000E36BF">
      <w:pPr>
        <w:pStyle w:val="Heading1"/>
        <w:ind w:hanging="4410"/>
        <w:jc w:val="both"/>
      </w:pPr>
      <w:bookmarkStart w:id="25" w:name="_Toc366233188"/>
      <w:bookmarkStart w:id="26" w:name="_Toc211863910"/>
      <w:r>
        <w:t xml:space="preserve">Physical </w:t>
      </w:r>
      <w:bookmarkEnd w:id="25"/>
      <w:r w:rsidR="001D48AA">
        <w:t>Design</w:t>
      </w:r>
      <w:bookmarkEnd w:id="26"/>
    </w:p>
    <w:p w14:paraId="6A5DB723" w14:textId="47E5D4EF" w:rsidR="009822D0" w:rsidRDefault="009822D0" w:rsidP="000E36BF">
      <w:pPr>
        <w:jc w:val="both"/>
        <w:rPr>
          <w:rFonts w:ascii="Segoe UI" w:hAnsi="Segoe UI" w:cs="Segoe UI"/>
        </w:rPr>
      </w:pPr>
      <w:r w:rsidRPr="003D145E">
        <w:rPr>
          <w:rFonts w:ascii="Segoe UI" w:hAnsi="Segoe UI" w:cs="Segoe UI"/>
        </w:rPr>
        <w:t>This section describes the physical architecture of the system</w:t>
      </w:r>
      <w:r>
        <w:rPr>
          <w:rFonts w:ascii="Segoe UI" w:hAnsi="Segoe UI" w:cs="Segoe UI"/>
        </w:rPr>
        <w:t xml:space="preserve"> where system type, </w:t>
      </w:r>
      <w:r w:rsidR="00E63361">
        <w:rPr>
          <w:rFonts w:ascii="Segoe UI" w:hAnsi="Segoe UI" w:cs="Segoe UI"/>
        </w:rPr>
        <w:t>sequence</w:t>
      </w:r>
      <w:r w:rsidRPr="003D145E">
        <w:rPr>
          <w:rFonts w:ascii="Segoe UI" w:hAnsi="Segoe UI" w:cs="Segoe UI"/>
        </w:rPr>
        <w:t xml:space="preserve"> along with hardware and software requirements</w:t>
      </w:r>
      <w:r>
        <w:rPr>
          <w:rFonts w:ascii="Segoe UI" w:hAnsi="Segoe UI" w:cs="Segoe UI"/>
        </w:rPr>
        <w:t xml:space="preserve"> are visualized</w:t>
      </w:r>
      <w:r w:rsidRPr="003D145E">
        <w:rPr>
          <w:rFonts w:ascii="Segoe UI" w:hAnsi="Segoe UI" w:cs="Segoe UI"/>
        </w:rPr>
        <w:t xml:space="preserve">. The </w:t>
      </w:r>
      <w:r>
        <w:rPr>
          <w:rFonts w:ascii="Segoe UI" w:hAnsi="Segoe UI" w:cs="Segoe UI"/>
        </w:rPr>
        <w:t>Infra/DevOps</w:t>
      </w:r>
      <w:r w:rsidRPr="003D145E">
        <w:rPr>
          <w:rFonts w:ascii="Segoe UI" w:hAnsi="Segoe UI" w:cs="Segoe UI"/>
        </w:rPr>
        <w:t xml:space="preserve"> team</w:t>
      </w:r>
      <w:r>
        <w:rPr>
          <w:rFonts w:ascii="Segoe UI" w:hAnsi="Segoe UI" w:cs="Segoe UI"/>
        </w:rPr>
        <w:t>s</w:t>
      </w:r>
      <w:r w:rsidRPr="003D145E">
        <w:rPr>
          <w:rFonts w:ascii="Segoe UI" w:hAnsi="Segoe UI" w:cs="Segoe UI"/>
        </w:rPr>
        <w:t xml:space="preserve"> are the major stake holders of this section.</w:t>
      </w:r>
    </w:p>
    <w:p w14:paraId="0BE40B3E" w14:textId="61090BE3" w:rsidR="00340637" w:rsidRDefault="00BB291F" w:rsidP="000E36BF">
      <w:pPr>
        <w:pStyle w:val="Heading2"/>
        <w:ind w:left="450" w:hanging="810"/>
        <w:jc w:val="both"/>
        <w:rPr>
          <w:color w:val="000000" w:themeColor="text1"/>
        </w:rPr>
      </w:pPr>
      <w:bookmarkStart w:id="27" w:name="_Toc211863911"/>
      <w:r>
        <w:rPr>
          <w:color w:val="000000" w:themeColor="text1"/>
        </w:rPr>
        <w:t>Middleware Diagram</w:t>
      </w:r>
      <w:bookmarkEnd w:id="27"/>
    </w:p>
    <w:p w14:paraId="45FE4138" w14:textId="7735FEE5" w:rsidR="00406F03" w:rsidRPr="00406F03" w:rsidRDefault="00406F03" w:rsidP="000E36BF">
      <w:pPr>
        <w:pStyle w:val="Heading3"/>
        <w:ind w:left="540" w:firstLine="0"/>
        <w:jc w:val="both"/>
        <w:rPr>
          <w:rFonts w:ascii="Segoe UI" w:hAnsi="Segoe UI" w:cs="Segoe UI"/>
          <w:color w:val="000000" w:themeColor="text1"/>
        </w:rPr>
      </w:pPr>
      <w:bookmarkStart w:id="28" w:name="_Toc211863912"/>
      <w:r w:rsidRPr="00406F03">
        <w:rPr>
          <w:rFonts w:ascii="Segoe UI" w:hAnsi="Segoe UI" w:cs="Segoe UI"/>
          <w:color w:val="000000" w:themeColor="text1"/>
        </w:rPr>
        <w:t>Primary Presentation:</w:t>
      </w:r>
      <w:bookmarkEnd w:id="28"/>
    </w:p>
    <w:p w14:paraId="03C00E68" w14:textId="40919A0A" w:rsidR="00A459BB" w:rsidRDefault="006C0126" w:rsidP="000E36BF">
      <w:pPr>
        <w:jc w:val="both"/>
      </w:pPr>
      <w:r>
        <w:rPr>
          <w:noProof/>
          <w:lang w:val="en-IN" w:eastAsia="en-IN"/>
        </w:rPr>
        <w:drawing>
          <wp:inline distT="0" distB="0" distL="0" distR="0" wp14:anchorId="2CCF3E96" wp14:editId="516387E9">
            <wp:extent cx="5674976" cy="3605213"/>
            <wp:effectExtent l="0" t="0" r="2540" b="0"/>
            <wp:docPr id="1688875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75871" name="Picture 1" descr="A screenshot of a computer&#10;&#10;AI-generated content may be incorrect."/>
                    <pic:cNvPicPr/>
                  </pic:nvPicPr>
                  <pic:blipFill>
                    <a:blip r:embed="rId19"/>
                    <a:stretch>
                      <a:fillRect/>
                    </a:stretch>
                  </pic:blipFill>
                  <pic:spPr>
                    <a:xfrm>
                      <a:off x="0" y="0"/>
                      <a:ext cx="5754829" cy="3655942"/>
                    </a:xfrm>
                    <a:prstGeom prst="rect">
                      <a:avLst/>
                    </a:prstGeom>
                  </pic:spPr>
                </pic:pic>
              </a:graphicData>
            </a:graphic>
          </wp:inline>
        </w:drawing>
      </w:r>
    </w:p>
    <w:p w14:paraId="493F318C" w14:textId="7701CC0B" w:rsidR="00A459BB" w:rsidRDefault="00A459BB" w:rsidP="000E36BF">
      <w:pPr>
        <w:jc w:val="both"/>
        <w:rPr>
          <w:rFonts w:ascii="Segoe UI" w:hAnsi="Segoe UI" w:cs="Segoe UI"/>
          <w:sz w:val="16"/>
          <w:szCs w:val="16"/>
          <w:u w:val="single"/>
        </w:rPr>
      </w:pPr>
      <w:r>
        <w:tab/>
        <w:t xml:space="preserve">            </w:t>
      </w:r>
      <w:r w:rsidRPr="00BC09CF">
        <w:rPr>
          <w:rFonts w:ascii="Segoe UI" w:hAnsi="Segoe UI" w:cs="Segoe UI"/>
          <w:sz w:val="16"/>
          <w:szCs w:val="16"/>
          <w:u w:val="single"/>
        </w:rPr>
        <w:t>Fig #3.1</w:t>
      </w:r>
      <w:r w:rsidR="007F63CF">
        <w:rPr>
          <w:rFonts w:ascii="Segoe UI" w:hAnsi="Segoe UI" w:cs="Segoe UI"/>
          <w:sz w:val="16"/>
          <w:szCs w:val="16"/>
          <w:u w:val="single"/>
        </w:rPr>
        <w:t>.1</w:t>
      </w:r>
      <w:r w:rsidRPr="00BC09CF">
        <w:rPr>
          <w:rFonts w:ascii="Segoe UI" w:hAnsi="Segoe UI" w:cs="Segoe UI"/>
          <w:sz w:val="16"/>
          <w:szCs w:val="16"/>
          <w:u w:val="single"/>
        </w:rPr>
        <w:t xml:space="preserve"> </w:t>
      </w:r>
      <w:r>
        <w:rPr>
          <w:rFonts w:ascii="Segoe UI" w:hAnsi="Segoe UI" w:cs="Segoe UI"/>
          <w:sz w:val="16"/>
          <w:szCs w:val="16"/>
          <w:u w:val="single"/>
        </w:rPr>
        <w:t>Middleware</w:t>
      </w:r>
      <w:r w:rsidRPr="00BC09CF">
        <w:rPr>
          <w:rFonts w:ascii="Segoe UI" w:hAnsi="Segoe UI" w:cs="Segoe UI"/>
          <w:sz w:val="16"/>
          <w:szCs w:val="16"/>
          <w:u w:val="single"/>
        </w:rPr>
        <w:t xml:space="preserve"> Diagram</w:t>
      </w:r>
    </w:p>
    <w:p w14:paraId="521AC9D2" w14:textId="1BCA0516" w:rsidR="00A459BB" w:rsidRPr="00B22999" w:rsidRDefault="00406F03" w:rsidP="000E36BF">
      <w:pPr>
        <w:pStyle w:val="Heading3"/>
        <w:ind w:left="540" w:firstLine="0"/>
        <w:jc w:val="both"/>
        <w:rPr>
          <w:rFonts w:ascii="Segoe UI" w:hAnsi="Segoe UI" w:cs="Segoe UI"/>
          <w:color w:val="000000" w:themeColor="text1"/>
        </w:rPr>
      </w:pPr>
      <w:bookmarkStart w:id="29" w:name="_Toc211863913"/>
      <w:r w:rsidRPr="00406F03">
        <w:rPr>
          <w:rFonts w:ascii="Segoe UI" w:hAnsi="Segoe UI" w:cs="Segoe UI"/>
          <w:color w:val="000000" w:themeColor="text1"/>
        </w:rPr>
        <w:t>Elements Catalog</w:t>
      </w:r>
      <w:r>
        <w:rPr>
          <w:rFonts w:ascii="Segoe UI" w:hAnsi="Segoe UI" w:cs="Segoe UI"/>
          <w:color w:val="000000" w:themeColor="text1"/>
        </w:rPr>
        <w:t>:</w:t>
      </w:r>
      <w:bookmarkEnd w:id="29"/>
    </w:p>
    <w:p w14:paraId="44CC86E9" w14:textId="0749A5C2" w:rsidR="00A459BB" w:rsidRDefault="006E5EC3" w:rsidP="000E36BF">
      <w:pPr>
        <w:jc w:val="both"/>
      </w:pPr>
      <w:r w:rsidRPr="00A53126">
        <w:rPr>
          <w:u w:val="single"/>
        </w:rPr>
        <w:t>Booking Medium:</w:t>
      </w:r>
      <w:r w:rsidR="007337FC">
        <w:t xml:space="preserve"> Web</w:t>
      </w:r>
      <w:r w:rsidR="000D7DC1">
        <w:t xml:space="preserve"> (POS / XML)</w:t>
      </w:r>
      <w:r w:rsidR="007337FC">
        <w:t xml:space="preserve"> and Mobile are the two primary booking mediums</w:t>
      </w:r>
      <w:r w:rsidR="00BF7A2F">
        <w:t>.</w:t>
      </w:r>
    </w:p>
    <w:p w14:paraId="74F08297" w14:textId="41132A31" w:rsidR="006E5EC3" w:rsidRDefault="006E5EC3" w:rsidP="000E36BF">
      <w:pPr>
        <w:jc w:val="both"/>
      </w:pPr>
      <w:r w:rsidRPr="00A53126">
        <w:rPr>
          <w:u w:val="single"/>
        </w:rPr>
        <w:t>Booking Execution:</w:t>
      </w:r>
      <w:r w:rsidR="00BF7A2F">
        <w:t xml:space="preserve"> RezAir is going to be the </w:t>
      </w:r>
      <w:r w:rsidR="00406F03">
        <w:t>m</w:t>
      </w:r>
      <w:r w:rsidR="00BF7A2F">
        <w:t>iddleware booking engine.</w:t>
      </w:r>
    </w:p>
    <w:p w14:paraId="5492E68F" w14:textId="02E40798" w:rsidR="006E5EC3" w:rsidRDefault="006E5EC3" w:rsidP="000E36BF">
      <w:pPr>
        <w:jc w:val="both"/>
      </w:pPr>
      <w:r w:rsidRPr="00A53126">
        <w:rPr>
          <w:u w:val="single"/>
        </w:rPr>
        <w:t>Booking Inventory Supplier:</w:t>
      </w:r>
      <w:r w:rsidR="00BF7A2F">
        <w:t xml:space="preserve"> </w:t>
      </w:r>
      <w:r w:rsidR="00406F03">
        <w:t xml:space="preserve">GDS like TripJack, Amadeus, AerTicket, etc are </w:t>
      </w:r>
      <w:r w:rsidR="00E34887">
        <w:t>inventory</w:t>
      </w:r>
      <w:r w:rsidR="00406F03">
        <w:t xml:space="preserve"> suppliers.</w:t>
      </w:r>
    </w:p>
    <w:p w14:paraId="0F097CC0" w14:textId="77777777" w:rsidR="00A459BB" w:rsidRDefault="00A459BB" w:rsidP="000E36BF">
      <w:pPr>
        <w:jc w:val="both"/>
      </w:pPr>
    </w:p>
    <w:p w14:paraId="408B610F" w14:textId="1C2E177F" w:rsidR="003C1E2D" w:rsidRPr="00704FC3" w:rsidRDefault="003C1E2D" w:rsidP="000E36BF">
      <w:pPr>
        <w:pStyle w:val="Heading2"/>
        <w:ind w:left="450" w:hanging="810"/>
        <w:jc w:val="both"/>
        <w:rPr>
          <w:color w:val="000000" w:themeColor="text1"/>
        </w:rPr>
      </w:pPr>
      <w:bookmarkStart w:id="30" w:name="_Toc366233190"/>
      <w:bookmarkStart w:id="31" w:name="_Toc211863914"/>
      <w:r w:rsidRPr="00704FC3">
        <w:rPr>
          <w:color w:val="000000" w:themeColor="text1"/>
        </w:rPr>
        <w:t>Hardware Requirements</w:t>
      </w:r>
      <w:bookmarkEnd w:id="30"/>
      <w:bookmarkEnd w:id="31"/>
    </w:p>
    <w:p w14:paraId="65D6C702" w14:textId="1767E3C3" w:rsidR="00F34911" w:rsidRPr="00E63361" w:rsidRDefault="00E63361" w:rsidP="000E36BF">
      <w:pPr>
        <w:pStyle w:val="ListParagraph"/>
        <w:numPr>
          <w:ilvl w:val="0"/>
          <w:numId w:val="19"/>
        </w:numPr>
        <w:jc w:val="both"/>
        <w:rPr>
          <w:rFonts w:ascii="Segoe UI" w:hAnsi="Segoe UI" w:cs="Segoe UI"/>
        </w:rPr>
      </w:pPr>
      <w:r w:rsidRPr="00E63361">
        <w:rPr>
          <w:rFonts w:ascii="Segoe UI" w:hAnsi="Segoe UI" w:cs="Segoe UI"/>
        </w:rPr>
        <w:t>AWS API Gateway</w:t>
      </w:r>
    </w:p>
    <w:p w14:paraId="2598B587" w14:textId="13830905" w:rsidR="00186876" w:rsidRDefault="00E63361" w:rsidP="000E36BF">
      <w:pPr>
        <w:pStyle w:val="ListParagraph"/>
        <w:numPr>
          <w:ilvl w:val="0"/>
          <w:numId w:val="19"/>
        </w:numPr>
        <w:jc w:val="both"/>
        <w:rPr>
          <w:rFonts w:ascii="Segoe UI" w:hAnsi="Segoe UI" w:cs="Segoe UI"/>
        </w:rPr>
      </w:pPr>
      <w:r w:rsidRPr="00E63361">
        <w:rPr>
          <w:rFonts w:ascii="Segoe UI" w:hAnsi="Segoe UI" w:cs="Segoe UI"/>
        </w:rPr>
        <w:t>AWS Lambda</w:t>
      </w:r>
    </w:p>
    <w:p w14:paraId="24FDCF4C" w14:textId="14DC6706" w:rsidR="00E63361" w:rsidRPr="00E63361" w:rsidRDefault="00E63361" w:rsidP="000E36BF">
      <w:pPr>
        <w:pStyle w:val="ListParagraph"/>
        <w:numPr>
          <w:ilvl w:val="0"/>
          <w:numId w:val="19"/>
        </w:numPr>
        <w:jc w:val="both"/>
        <w:rPr>
          <w:rFonts w:ascii="Segoe UI" w:hAnsi="Segoe UI" w:cs="Segoe UI"/>
        </w:rPr>
      </w:pPr>
      <w:r>
        <w:rPr>
          <w:rFonts w:ascii="Segoe UI" w:hAnsi="Segoe UI" w:cs="Segoe UI"/>
        </w:rPr>
        <w:t xml:space="preserve">AWS RDS - </w:t>
      </w:r>
      <w:proofErr w:type="spellStart"/>
      <w:r>
        <w:rPr>
          <w:rFonts w:ascii="Segoe UI" w:hAnsi="Segoe UI" w:cs="Segoe UI"/>
        </w:rPr>
        <w:t>MySql</w:t>
      </w:r>
      <w:proofErr w:type="spellEnd"/>
    </w:p>
    <w:p w14:paraId="3FBB0E59" w14:textId="5AA2653D" w:rsidR="00A9312B" w:rsidRPr="008703E4" w:rsidRDefault="00A9312B" w:rsidP="000E36BF">
      <w:pPr>
        <w:pStyle w:val="ListParagraph"/>
        <w:jc w:val="both"/>
        <w:rPr>
          <w:rFonts w:ascii="Segoe UI" w:hAnsi="Segoe UI" w:cs="Segoe UI"/>
        </w:rPr>
      </w:pPr>
    </w:p>
    <w:p w14:paraId="2FF49818" w14:textId="77777777" w:rsidR="003C1E2D" w:rsidRPr="00704FC3" w:rsidRDefault="003C1E2D" w:rsidP="000E36BF">
      <w:pPr>
        <w:pStyle w:val="Heading2"/>
        <w:ind w:left="450" w:hanging="810"/>
        <w:jc w:val="both"/>
        <w:rPr>
          <w:color w:val="000000" w:themeColor="text1"/>
        </w:rPr>
      </w:pPr>
      <w:bookmarkStart w:id="32" w:name="_Toc366233191"/>
      <w:bookmarkStart w:id="33" w:name="_Toc211863915"/>
      <w:r w:rsidRPr="00704FC3">
        <w:rPr>
          <w:color w:val="000000" w:themeColor="text1"/>
        </w:rPr>
        <w:t>Software Requirements</w:t>
      </w:r>
      <w:bookmarkEnd w:id="32"/>
      <w:bookmarkEnd w:id="33"/>
    </w:p>
    <w:p w14:paraId="20D17C3B" w14:textId="17F94EE3" w:rsidR="003C1E2D" w:rsidRPr="004525F6" w:rsidRDefault="00D93321" w:rsidP="000E36BF">
      <w:pPr>
        <w:jc w:val="both"/>
        <w:rPr>
          <w:rFonts w:ascii="Segoe UI" w:hAnsi="Segoe UI" w:cs="Segoe UI"/>
        </w:rPr>
      </w:pPr>
      <w:r w:rsidRPr="004525F6">
        <w:rPr>
          <w:rFonts w:ascii="Segoe UI" w:hAnsi="Segoe UI" w:cs="Segoe UI"/>
        </w:rPr>
        <w:t>1. Java OpenJDK 21</w:t>
      </w:r>
    </w:p>
    <w:p w14:paraId="62981A5C" w14:textId="02842E66" w:rsidR="00E22BAC" w:rsidRPr="004525F6" w:rsidRDefault="00E22BAC" w:rsidP="000E36BF">
      <w:pPr>
        <w:jc w:val="both"/>
        <w:rPr>
          <w:rFonts w:ascii="Segoe UI" w:hAnsi="Segoe UI" w:cs="Segoe UI"/>
        </w:rPr>
      </w:pPr>
      <w:r w:rsidRPr="004525F6">
        <w:rPr>
          <w:rFonts w:ascii="Segoe UI" w:hAnsi="Segoe UI" w:cs="Segoe UI"/>
        </w:rPr>
        <w:t>2. Maven 3.9</w:t>
      </w:r>
    </w:p>
    <w:p w14:paraId="6BEF16E5" w14:textId="4A9B536A" w:rsidR="00E22BAC" w:rsidRPr="004525F6" w:rsidRDefault="00E63361" w:rsidP="000E36BF">
      <w:pPr>
        <w:jc w:val="both"/>
        <w:rPr>
          <w:rFonts w:ascii="Segoe UI" w:hAnsi="Segoe UI" w:cs="Segoe UI"/>
        </w:rPr>
      </w:pPr>
      <w:r>
        <w:rPr>
          <w:rFonts w:ascii="Segoe UI" w:hAnsi="Segoe UI" w:cs="Segoe UI"/>
        </w:rPr>
        <w:t>3</w:t>
      </w:r>
      <w:r w:rsidR="00E22BAC" w:rsidRPr="004525F6">
        <w:rPr>
          <w:rFonts w:ascii="Segoe UI" w:hAnsi="Segoe UI" w:cs="Segoe UI"/>
        </w:rPr>
        <w:t>. MySQL 8.4</w:t>
      </w:r>
    </w:p>
    <w:p w14:paraId="77AE743A" w14:textId="268C945C" w:rsidR="009A1C04" w:rsidRDefault="009A1C04" w:rsidP="000E36BF">
      <w:pPr>
        <w:jc w:val="both"/>
        <w:rPr>
          <w:rFonts w:ascii="Segoe UI" w:hAnsi="Segoe UI" w:cs="Segoe UI"/>
        </w:rPr>
      </w:pPr>
      <w:r>
        <w:rPr>
          <w:rFonts w:ascii="Segoe UI" w:hAnsi="Segoe UI" w:cs="Segoe UI"/>
        </w:rPr>
        <w:t xml:space="preserve">Note – Kindly refer </w:t>
      </w:r>
      <w:r w:rsidR="00494070">
        <w:rPr>
          <w:rFonts w:ascii="Segoe UI" w:hAnsi="Segoe UI" w:cs="Segoe UI"/>
        </w:rPr>
        <w:t>RezAir</w:t>
      </w:r>
      <w:r>
        <w:rPr>
          <w:rFonts w:ascii="Segoe UI" w:hAnsi="Segoe UI" w:cs="Segoe UI"/>
        </w:rPr>
        <w:t xml:space="preserve"> confluence</w:t>
      </w:r>
      <w:r w:rsidR="009C4558">
        <w:rPr>
          <w:rFonts w:ascii="Segoe UI" w:hAnsi="Segoe UI" w:cs="Segoe UI"/>
        </w:rPr>
        <w:t xml:space="preserve"> page</w:t>
      </w:r>
      <w:r>
        <w:rPr>
          <w:rFonts w:ascii="Segoe UI" w:hAnsi="Segoe UI" w:cs="Segoe UI"/>
        </w:rPr>
        <w:t xml:space="preserve"> for more details</w:t>
      </w:r>
    </w:p>
    <w:p w14:paraId="1F979C4E" w14:textId="101B2A89" w:rsidR="003C1E2D" w:rsidRPr="00704FC3" w:rsidRDefault="003C1E2D" w:rsidP="000E36BF">
      <w:pPr>
        <w:pStyle w:val="Heading2"/>
        <w:ind w:left="450" w:hanging="810"/>
        <w:jc w:val="both"/>
        <w:rPr>
          <w:color w:val="000000" w:themeColor="text1"/>
        </w:rPr>
      </w:pPr>
      <w:bookmarkStart w:id="34" w:name="_Toc366233192"/>
      <w:bookmarkStart w:id="35" w:name="_Toc211863916"/>
      <w:r w:rsidRPr="00704FC3">
        <w:rPr>
          <w:color w:val="000000" w:themeColor="text1"/>
        </w:rPr>
        <w:t xml:space="preserve">Network </w:t>
      </w:r>
      <w:bookmarkEnd w:id="34"/>
      <w:r w:rsidR="00CE4413">
        <w:rPr>
          <w:color w:val="000000" w:themeColor="text1"/>
        </w:rPr>
        <w:t>Diagram</w:t>
      </w:r>
      <w:bookmarkEnd w:id="35"/>
    </w:p>
    <w:p w14:paraId="4587640A" w14:textId="77777777" w:rsidR="00E012F9" w:rsidRDefault="001520BD" w:rsidP="000E36BF">
      <w:pPr>
        <w:pStyle w:val="BodyText"/>
        <w:jc w:val="both"/>
      </w:pPr>
      <w:r w:rsidRPr="001520BD">
        <w:rPr>
          <w:b/>
          <w:bCs/>
          <w:noProof/>
          <w:color w:val="000000" w:themeColor="text1"/>
          <w:sz w:val="16"/>
          <w:szCs w:val="16"/>
          <w:lang w:val="en-IN" w:eastAsia="en-IN"/>
        </w:rPr>
        <w:drawing>
          <wp:inline distT="0" distB="0" distL="0" distR="0" wp14:anchorId="6A744FA8" wp14:editId="36BB64A6">
            <wp:extent cx="10585450" cy="7663776"/>
            <wp:effectExtent l="0" t="0" r="6350" b="0"/>
            <wp:docPr id="5" name="Picture 5" descr="E:\Designs\LLD\Network Diagram\AWS Deployment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esigns\LLD\Network Diagram\AWS Deployment Diagram.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637935" cy="7701775"/>
                    </a:xfrm>
                    <a:prstGeom prst="rect">
                      <a:avLst/>
                    </a:prstGeom>
                    <a:noFill/>
                    <a:ln>
                      <a:noFill/>
                    </a:ln>
                  </pic:spPr>
                </pic:pic>
              </a:graphicData>
            </a:graphic>
          </wp:inline>
        </w:drawing>
      </w:r>
      <w:r w:rsidR="00F266DC" w:rsidRPr="00F266DC">
        <w:rPr>
          <w:b/>
          <w:bCs/>
          <w:color w:val="000000" w:themeColor="text1"/>
          <w:sz w:val="16"/>
          <w:szCs w:val="16"/>
        </w:rPr>
        <w:t xml:space="preserve"> </w:t>
      </w:r>
      <w:r w:rsidR="00F266DC">
        <w:t xml:space="preserve">    </w:t>
      </w:r>
    </w:p>
    <w:p w14:paraId="5F27EC28" w14:textId="526F6CCB" w:rsidR="00AD04C6" w:rsidRDefault="00F266DC" w:rsidP="000E36BF">
      <w:pPr>
        <w:pStyle w:val="BodyText"/>
        <w:jc w:val="both"/>
        <w:rPr>
          <w:u w:val="single"/>
        </w:rPr>
      </w:pPr>
      <w:r>
        <w:t xml:space="preserve">                                 </w:t>
      </w:r>
      <w:r w:rsidR="00E012F9">
        <w:t xml:space="preserve">                           </w:t>
      </w:r>
      <w:r w:rsidRPr="00F266DC">
        <w:rPr>
          <w:u w:val="single"/>
        </w:rPr>
        <w:t xml:space="preserve">Fig#3.4 Auth Lambda API Gateway </w:t>
      </w:r>
      <w:r w:rsidR="000A72A9">
        <w:rPr>
          <w:u w:val="single"/>
        </w:rPr>
        <w:t>–</w:t>
      </w:r>
      <w:r w:rsidRPr="00F266DC">
        <w:rPr>
          <w:u w:val="single"/>
        </w:rPr>
        <w:t xml:space="preserve"> 1</w:t>
      </w:r>
    </w:p>
    <w:p w14:paraId="17AD8CE7" w14:textId="77777777" w:rsidR="00D802DF" w:rsidRDefault="00D802DF" w:rsidP="000E36BF">
      <w:pPr>
        <w:pStyle w:val="BodyText"/>
        <w:jc w:val="both"/>
        <w:rPr>
          <w:u w:val="single"/>
        </w:rPr>
      </w:pPr>
    </w:p>
    <w:p w14:paraId="51F91300" w14:textId="122D342A" w:rsidR="00D802DF" w:rsidRPr="00704FC3" w:rsidRDefault="00D802DF" w:rsidP="000E36BF">
      <w:pPr>
        <w:pStyle w:val="Heading2"/>
        <w:ind w:left="450" w:hanging="810"/>
        <w:jc w:val="both"/>
        <w:rPr>
          <w:color w:val="000000" w:themeColor="text1"/>
        </w:rPr>
      </w:pPr>
      <w:bookmarkStart w:id="36" w:name="_Toc211863917"/>
      <w:r>
        <w:rPr>
          <w:color w:val="000000" w:themeColor="text1"/>
        </w:rPr>
        <w:t>Sub-system</w:t>
      </w:r>
      <w:r w:rsidR="00520394">
        <w:rPr>
          <w:color w:val="000000" w:themeColor="text1"/>
        </w:rPr>
        <w:t>s</w:t>
      </w:r>
      <w:r>
        <w:rPr>
          <w:color w:val="000000" w:themeColor="text1"/>
        </w:rPr>
        <w:t xml:space="preserve"> Diagram</w:t>
      </w:r>
      <w:bookmarkEnd w:id="36"/>
      <w:r>
        <w:rPr>
          <w:color w:val="000000" w:themeColor="text1"/>
        </w:rPr>
        <w:t xml:space="preserve"> </w:t>
      </w:r>
    </w:p>
    <w:p w14:paraId="5B5AD020" w14:textId="14CAE682" w:rsidR="00D802DF" w:rsidRPr="004525F6" w:rsidRDefault="00D802DF" w:rsidP="000E36BF">
      <w:pPr>
        <w:jc w:val="both"/>
        <w:rPr>
          <w:rFonts w:ascii="Segoe UI" w:hAnsi="Segoe UI" w:cs="Segoe UI"/>
        </w:rPr>
      </w:pPr>
      <w:r w:rsidRPr="004525F6">
        <w:rPr>
          <w:rFonts w:ascii="Segoe UI" w:hAnsi="Segoe UI" w:cs="Segoe UI"/>
        </w:rPr>
        <w:t xml:space="preserve">1. </w:t>
      </w:r>
      <w:r>
        <w:rPr>
          <w:rFonts w:ascii="Segoe UI" w:hAnsi="Segoe UI" w:cs="Segoe UI"/>
        </w:rPr>
        <w:t>Fig#3.5 highlighted in green the subsystem diagram for auth lambda</w:t>
      </w:r>
    </w:p>
    <w:p w14:paraId="2B9FE12A" w14:textId="5EC74A96" w:rsidR="00D802DF" w:rsidRDefault="00D802DF" w:rsidP="000E36BF">
      <w:pPr>
        <w:jc w:val="both"/>
        <w:rPr>
          <w:rFonts w:ascii="Segoe UI" w:hAnsi="Segoe UI" w:cs="Segoe UI"/>
        </w:rPr>
      </w:pPr>
      <w:r w:rsidRPr="004525F6">
        <w:rPr>
          <w:rFonts w:ascii="Segoe UI" w:hAnsi="Segoe UI" w:cs="Segoe UI"/>
        </w:rPr>
        <w:t xml:space="preserve">2. </w:t>
      </w:r>
      <w:r>
        <w:rPr>
          <w:rFonts w:ascii="Segoe UI" w:hAnsi="Segoe UI" w:cs="Segoe UI"/>
        </w:rPr>
        <w:t>RezLive to RezAir UI (React) to Api gateway-1 -&gt; Auth Lambda -&gt; MySQL (</w:t>
      </w:r>
      <w:proofErr w:type="spellStart"/>
      <w:r>
        <w:rPr>
          <w:rFonts w:ascii="Segoe UI" w:hAnsi="Segoe UI" w:cs="Segoe UI"/>
        </w:rPr>
        <w:t>ra_agent_tokens</w:t>
      </w:r>
      <w:proofErr w:type="spellEnd"/>
      <w:r>
        <w:rPr>
          <w:rFonts w:ascii="Segoe UI" w:hAnsi="Segoe UI" w:cs="Segoe UI"/>
        </w:rPr>
        <w:t xml:space="preserve"> table)</w:t>
      </w:r>
    </w:p>
    <w:p w14:paraId="24286C6C" w14:textId="77777777" w:rsidR="00D802DF" w:rsidRDefault="00D802DF" w:rsidP="000E36BF">
      <w:pPr>
        <w:pStyle w:val="BodyText"/>
        <w:jc w:val="both"/>
        <w:rPr>
          <w:u w:val="single"/>
        </w:rPr>
      </w:pPr>
    </w:p>
    <w:p w14:paraId="4F6494FA" w14:textId="4BAFE14C" w:rsidR="00D802DF" w:rsidRDefault="00D802DF" w:rsidP="000E36BF">
      <w:pPr>
        <w:pStyle w:val="BodyText"/>
        <w:jc w:val="both"/>
        <w:rPr>
          <w:u w:val="single"/>
        </w:rPr>
      </w:pPr>
      <w:r>
        <w:rPr>
          <w:noProof/>
          <w:u w:val="single"/>
          <w:lang w:val="en-IN" w:eastAsia="en-IN"/>
        </w:rPr>
        <w:drawing>
          <wp:inline distT="0" distB="0" distL="0" distR="0" wp14:anchorId="66FB973E" wp14:editId="1E1AFBBE">
            <wp:extent cx="6507480" cy="2855595"/>
            <wp:effectExtent l="0" t="0" r="762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07480" cy="2855595"/>
                    </a:xfrm>
                    <a:prstGeom prst="rect">
                      <a:avLst/>
                    </a:prstGeom>
                    <a:noFill/>
                    <a:ln>
                      <a:noFill/>
                    </a:ln>
                  </pic:spPr>
                </pic:pic>
              </a:graphicData>
            </a:graphic>
          </wp:inline>
        </w:drawing>
      </w:r>
    </w:p>
    <w:p w14:paraId="35630756" w14:textId="5A9566D3" w:rsidR="00CE4413" w:rsidRDefault="00FA4AEA" w:rsidP="000E36BF">
      <w:pPr>
        <w:pStyle w:val="BodyText"/>
        <w:jc w:val="both"/>
        <w:rPr>
          <w:u w:val="single"/>
        </w:rPr>
      </w:pPr>
      <w:r w:rsidRPr="00FA4AEA">
        <w:tab/>
        <w:t xml:space="preserve">        </w:t>
      </w:r>
      <w:r w:rsidR="00B15504">
        <w:t xml:space="preserve"> </w:t>
      </w:r>
      <w:r>
        <w:rPr>
          <w:u w:val="single"/>
        </w:rPr>
        <w:t>Fig#3.5</w:t>
      </w:r>
      <w:r w:rsidRPr="00F266DC">
        <w:rPr>
          <w:u w:val="single"/>
        </w:rPr>
        <w:t xml:space="preserve"> Auth Lambda </w:t>
      </w:r>
      <w:r>
        <w:rPr>
          <w:u w:val="single"/>
        </w:rPr>
        <w:t>Subsystem Diagram (Green Border)</w:t>
      </w:r>
    </w:p>
    <w:p w14:paraId="2380075D" w14:textId="222E2E7A" w:rsidR="00FA4AEA" w:rsidRPr="00B22999" w:rsidRDefault="00652B69" w:rsidP="000E36BF">
      <w:pPr>
        <w:pStyle w:val="Heading3"/>
        <w:ind w:left="540" w:firstLine="0"/>
        <w:jc w:val="both"/>
        <w:rPr>
          <w:rFonts w:ascii="Segoe UI" w:hAnsi="Segoe UI" w:cs="Segoe UI"/>
          <w:color w:val="000000" w:themeColor="text1"/>
        </w:rPr>
      </w:pPr>
      <w:bookmarkStart w:id="37" w:name="_Toc211863918"/>
      <w:r>
        <w:rPr>
          <w:rFonts w:ascii="Segoe UI" w:hAnsi="Segoe UI" w:cs="Segoe UI"/>
          <w:color w:val="000000" w:themeColor="text1"/>
        </w:rPr>
        <w:t>Design Rational</w:t>
      </w:r>
      <w:r w:rsidR="00FA4AEA">
        <w:rPr>
          <w:rFonts w:ascii="Segoe UI" w:hAnsi="Segoe UI" w:cs="Segoe UI"/>
          <w:color w:val="000000" w:themeColor="text1"/>
        </w:rPr>
        <w:t>:</w:t>
      </w:r>
      <w:bookmarkEnd w:id="37"/>
    </w:p>
    <w:p w14:paraId="00CC5251" w14:textId="754C5060" w:rsidR="000A72A9" w:rsidRDefault="000A72A9" w:rsidP="00A35BF1">
      <w:pPr>
        <w:pStyle w:val="BodyText"/>
        <w:ind w:left="540"/>
        <w:jc w:val="both"/>
      </w:pPr>
      <w:r w:rsidRPr="000A72A9">
        <w:t xml:space="preserve">1. </w:t>
      </w:r>
      <w:r>
        <w:t xml:space="preserve">Agent when redirects from RL -&gt; RA, by clicking on Air/Flight tab, </w:t>
      </w:r>
      <w:r w:rsidRPr="00A35BF1">
        <w:rPr>
          <w:b/>
          <w:bCs/>
        </w:rPr>
        <w:t>passes</w:t>
      </w:r>
      <w:r>
        <w:t xml:space="preserve"> the </w:t>
      </w:r>
      <w:r w:rsidRPr="00A35BF1">
        <w:rPr>
          <w:b/>
          <w:bCs/>
        </w:rPr>
        <w:t>agent id</w:t>
      </w:r>
      <w:r>
        <w:t xml:space="preserve"> and </w:t>
      </w:r>
      <w:proofErr w:type="spellStart"/>
      <w:r w:rsidRPr="00A35BF1">
        <w:rPr>
          <w:b/>
          <w:bCs/>
        </w:rPr>
        <w:t>jwt</w:t>
      </w:r>
      <w:proofErr w:type="spellEnd"/>
      <w:r>
        <w:t xml:space="preserve"> </w:t>
      </w:r>
    </w:p>
    <w:p w14:paraId="0BB456D5" w14:textId="0368588F" w:rsidR="000A72A9" w:rsidRDefault="000A72A9" w:rsidP="00A35BF1">
      <w:pPr>
        <w:pStyle w:val="BodyText"/>
        <w:ind w:left="540"/>
        <w:jc w:val="both"/>
      </w:pPr>
      <w:r>
        <w:t xml:space="preserve">2. </w:t>
      </w:r>
      <w:r w:rsidR="00E012F9" w:rsidRPr="00A35BF1">
        <w:rPr>
          <w:b/>
          <w:bCs/>
        </w:rPr>
        <w:t>R</w:t>
      </w:r>
      <w:r w:rsidR="00203B2D" w:rsidRPr="00A35BF1">
        <w:rPr>
          <w:b/>
          <w:bCs/>
        </w:rPr>
        <w:t>eact</w:t>
      </w:r>
      <w:r w:rsidR="00E012F9" w:rsidRPr="00A35BF1">
        <w:rPr>
          <w:b/>
          <w:bCs/>
        </w:rPr>
        <w:t xml:space="preserve"> UI</w:t>
      </w:r>
      <w:r w:rsidR="00203B2D">
        <w:t xml:space="preserve"> then </w:t>
      </w:r>
      <w:r w:rsidR="00203B2D" w:rsidRPr="00A35BF1">
        <w:rPr>
          <w:b/>
          <w:bCs/>
        </w:rPr>
        <w:t>passes</w:t>
      </w:r>
      <w:r w:rsidR="00203B2D">
        <w:t xml:space="preserve"> the incoming </w:t>
      </w:r>
      <w:r w:rsidR="00203B2D" w:rsidRPr="00A35BF1">
        <w:rPr>
          <w:b/>
          <w:bCs/>
        </w:rPr>
        <w:t>agent id</w:t>
      </w:r>
      <w:r w:rsidR="00203B2D">
        <w:t xml:space="preserve"> and </w:t>
      </w:r>
      <w:proofErr w:type="spellStart"/>
      <w:r w:rsidR="00203B2D" w:rsidRPr="00A35BF1">
        <w:rPr>
          <w:b/>
          <w:bCs/>
        </w:rPr>
        <w:t>jwt</w:t>
      </w:r>
      <w:proofErr w:type="spellEnd"/>
      <w:r w:rsidR="00203B2D">
        <w:t xml:space="preserve"> to the </w:t>
      </w:r>
      <w:r w:rsidR="00203B2D" w:rsidRPr="00A35BF1">
        <w:rPr>
          <w:b/>
          <w:bCs/>
        </w:rPr>
        <w:t>Auth Broker</w:t>
      </w:r>
      <w:r w:rsidR="00203B2D">
        <w:t xml:space="preserve"> (AWS API G</w:t>
      </w:r>
      <w:r w:rsidR="00ED7E24">
        <w:t>a</w:t>
      </w:r>
      <w:r w:rsidR="00203B2D">
        <w:t>teway</w:t>
      </w:r>
      <w:r w:rsidR="0069496E">
        <w:t>-1</w:t>
      </w:r>
      <w:r w:rsidR="00203B2D">
        <w:t>)</w:t>
      </w:r>
    </w:p>
    <w:p w14:paraId="19BF5F89" w14:textId="3825B541" w:rsidR="00203B2D" w:rsidRDefault="00203B2D" w:rsidP="00A35BF1">
      <w:pPr>
        <w:pStyle w:val="BodyText"/>
        <w:ind w:left="540"/>
        <w:jc w:val="both"/>
      </w:pPr>
      <w:r>
        <w:t xml:space="preserve">3. The </w:t>
      </w:r>
      <w:r w:rsidRPr="00A35BF1">
        <w:rPr>
          <w:b/>
          <w:bCs/>
        </w:rPr>
        <w:t>Auth Broker</w:t>
      </w:r>
      <w:r>
        <w:t xml:space="preserve"> then calls the </w:t>
      </w:r>
      <w:r w:rsidRPr="00A35BF1">
        <w:rPr>
          <w:b/>
          <w:bCs/>
        </w:rPr>
        <w:t>Auth Lambda</w:t>
      </w:r>
      <w:r>
        <w:t xml:space="preserve"> internally </w:t>
      </w:r>
      <w:r w:rsidR="000E36BF">
        <w:t>(Serverless Authentication Check)</w:t>
      </w:r>
    </w:p>
    <w:p w14:paraId="335918CC" w14:textId="527C4635" w:rsidR="00203B2D" w:rsidRDefault="00203B2D" w:rsidP="00A35BF1">
      <w:pPr>
        <w:pStyle w:val="BodyText"/>
        <w:ind w:left="540"/>
        <w:jc w:val="both"/>
      </w:pPr>
      <w:r>
        <w:t xml:space="preserve">4. The Auth Lambda gets the agent id and </w:t>
      </w:r>
      <w:proofErr w:type="spellStart"/>
      <w:r>
        <w:t>jwt</w:t>
      </w:r>
      <w:proofErr w:type="spellEnd"/>
      <w:r>
        <w:t xml:space="preserve"> and performs a lookup in the DB</w:t>
      </w:r>
    </w:p>
    <w:p w14:paraId="069E80A9" w14:textId="450A3C01" w:rsidR="00203B2D" w:rsidRDefault="00203B2D" w:rsidP="00A35BF1">
      <w:pPr>
        <w:pStyle w:val="BodyText"/>
        <w:ind w:left="540"/>
        <w:jc w:val="both"/>
      </w:pPr>
      <w:r>
        <w:t xml:space="preserve">5. If the Auth Lambda finds the entry for the incoming agent id and </w:t>
      </w:r>
      <w:proofErr w:type="spellStart"/>
      <w:r>
        <w:t>jwt</w:t>
      </w:r>
      <w:proofErr w:type="spellEnd"/>
      <w:r>
        <w:t xml:space="preserve">, then it return ok-200 </w:t>
      </w:r>
      <w:r w:rsidR="0081001E">
        <w:t>‘</w:t>
      </w:r>
      <w:r w:rsidR="0081001E">
        <w:rPr>
          <w:rFonts w:ascii="Consolas" w:hAnsi="Consolas"/>
          <w:color w:val="2A00FF"/>
          <w:shd w:val="clear" w:color="auto" w:fill="FFFFFF"/>
        </w:rPr>
        <w:t>Authorized</w:t>
      </w:r>
      <w:r w:rsidR="0081001E">
        <w:t>‘</w:t>
      </w:r>
      <w:r w:rsidR="0081001E">
        <w:rPr>
          <w:rFonts w:ascii="Consolas" w:hAnsi="Consolas"/>
          <w:color w:val="2A00FF"/>
          <w:shd w:val="clear" w:color="auto" w:fill="FFFFFF"/>
        </w:rPr>
        <w:t xml:space="preserve"> </w:t>
      </w:r>
      <w:r>
        <w:t xml:space="preserve">along with the details list containing the </w:t>
      </w:r>
      <w:proofErr w:type="spellStart"/>
      <w:r w:rsidR="00D8257E">
        <w:t>authId</w:t>
      </w:r>
      <w:proofErr w:type="spellEnd"/>
      <w:r w:rsidR="00D8257E">
        <w:t xml:space="preserve">, </w:t>
      </w:r>
      <w:proofErr w:type="spellStart"/>
      <w:r w:rsidR="000C2557">
        <w:t>ipaddress</w:t>
      </w:r>
      <w:proofErr w:type="spellEnd"/>
      <w:r w:rsidR="000C2557">
        <w:t xml:space="preserve">, </w:t>
      </w:r>
      <w:proofErr w:type="spellStart"/>
      <w:r w:rsidR="000E36BF">
        <w:t>created_at</w:t>
      </w:r>
      <w:proofErr w:type="spellEnd"/>
      <w:r w:rsidR="000E36BF">
        <w:t xml:space="preserve">, </w:t>
      </w:r>
      <w:proofErr w:type="spellStart"/>
      <w:r w:rsidR="00855DCC">
        <w:t>expires_at</w:t>
      </w:r>
      <w:proofErr w:type="spellEnd"/>
      <w:r w:rsidR="00855DCC">
        <w:t>, etc fields</w:t>
      </w:r>
    </w:p>
    <w:p w14:paraId="7E2CDA91" w14:textId="6A235F18" w:rsidR="0081001E" w:rsidRDefault="00855DCC" w:rsidP="00A35BF1">
      <w:pPr>
        <w:pStyle w:val="BodyText"/>
        <w:ind w:left="540"/>
        <w:jc w:val="both"/>
      </w:pPr>
      <w:r>
        <w:t xml:space="preserve">6. </w:t>
      </w:r>
      <w:r w:rsidR="0081001E">
        <w:t xml:space="preserve">If the Auth Lambda did not </w:t>
      </w:r>
      <w:proofErr w:type="gramStart"/>
      <w:r w:rsidR="0081001E">
        <w:t>finds</w:t>
      </w:r>
      <w:proofErr w:type="gramEnd"/>
      <w:r w:rsidR="0081001E">
        <w:t xml:space="preserve"> the entry for the incoming agent id and </w:t>
      </w:r>
      <w:proofErr w:type="spellStart"/>
      <w:r w:rsidR="0081001E">
        <w:t>jwt</w:t>
      </w:r>
      <w:proofErr w:type="spellEnd"/>
      <w:r w:rsidR="0081001E">
        <w:t xml:space="preserve">, then it </w:t>
      </w:r>
      <w:proofErr w:type="gramStart"/>
      <w:r w:rsidR="0081001E">
        <w:t>return</w:t>
      </w:r>
      <w:proofErr w:type="gramEnd"/>
      <w:r w:rsidR="0081001E">
        <w:t xml:space="preserve"> 401 ‘</w:t>
      </w:r>
      <w:r w:rsidR="0081001E">
        <w:rPr>
          <w:rFonts w:ascii="Consolas" w:hAnsi="Consolas"/>
          <w:color w:val="2A00FF"/>
          <w:shd w:val="clear" w:color="auto" w:fill="FFFFFF"/>
        </w:rPr>
        <w:t xml:space="preserve">Unauthorized: no matching JWT for </w:t>
      </w:r>
      <w:proofErr w:type="spellStart"/>
      <w:proofErr w:type="gramStart"/>
      <w:r w:rsidR="0081001E">
        <w:rPr>
          <w:rFonts w:ascii="Consolas" w:hAnsi="Consolas"/>
          <w:color w:val="2A00FF"/>
          <w:shd w:val="clear" w:color="auto" w:fill="FFFFFF"/>
        </w:rPr>
        <w:t>agentId</w:t>
      </w:r>
      <w:proofErr w:type="spellEnd"/>
      <w:r w:rsidR="0081001E">
        <w:t>‘</w:t>
      </w:r>
      <w:proofErr w:type="gramEnd"/>
      <w:r w:rsidR="0081001E">
        <w:rPr>
          <w:rFonts w:ascii="Consolas" w:hAnsi="Consolas"/>
          <w:color w:val="2A00FF"/>
          <w:shd w:val="clear" w:color="auto" w:fill="FFFFFF"/>
        </w:rPr>
        <w:t xml:space="preserve"> </w:t>
      </w:r>
    </w:p>
    <w:p w14:paraId="63F01865" w14:textId="1D9B0CFA" w:rsidR="00855DCC" w:rsidRDefault="004F6072" w:rsidP="00A35BF1">
      <w:pPr>
        <w:pStyle w:val="BodyText"/>
        <w:ind w:left="540"/>
        <w:jc w:val="both"/>
      </w:pPr>
      <w:r>
        <w:t xml:space="preserve">7. </w:t>
      </w:r>
      <w:r w:rsidR="002B57A7">
        <w:t>The logic also check</w:t>
      </w:r>
      <w:r w:rsidR="000E1ECB">
        <w:t>s</w:t>
      </w:r>
      <w:r w:rsidR="002B57A7">
        <w:t xml:space="preserve"> for JWT format and validate it before hitting the DB</w:t>
      </w:r>
    </w:p>
    <w:p w14:paraId="604D85B2" w14:textId="214C7316" w:rsidR="000E36BF" w:rsidRDefault="000E36BF" w:rsidP="00A35BF1">
      <w:pPr>
        <w:pStyle w:val="BodyText"/>
        <w:ind w:left="540"/>
        <w:jc w:val="both"/>
      </w:pPr>
      <w:r>
        <w:t xml:space="preserve">8. </w:t>
      </w:r>
      <w:proofErr w:type="spellStart"/>
      <w:r>
        <w:t>AuthId</w:t>
      </w:r>
      <w:proofErr w:type="spellEnd"/>
      <w:r>
        <w:t xml:space="preserve"> – The agent id, gets converted into ‘long’ </w:t>
      </w:r>
      <w:proofErr w:type="spellStart"/>
      <w:r>
        <w:t>anad</w:t>
      </w:r>
      <w:proofErr w:type="spellEnd"/>
      <w:r>
        <w:t xml:space="preserve"> returned from lambda using the CRC algorithm, please check below –</w:t>
      </w:r>
    </w:p>
    <w:p w14:paraId="1DB7D55D" w14:textId="77777777" w:rsidR="000E36BF" w:rsidRPr="006A0CBA" w:rsidRDefault="000E36BF" w:rsidP="003E5B5C">
      <w:pPr>
        <w:pStyle w:val="NormalWeb"/>
        <w:shd w:val="clear" w:color="auto" w:fill="FFFFFF"/>
        <w:spacing w:before="0" w:beforeAutospacing="0" w:after="0" w:afterAutospacing="0"/>
        <w:ind w:left="2736"/>
        <w:rPr>
          <w:rFonts w:ascii="Consolas" w:hAnsi="Consolas"/>
          <w:color w:val="000000"/>
          <w:sz w:val="20"/>
          <w:szCs w:val="20"/>
        </w:rPr>
      </w:pPr>
      <w:r w:rsidRPr="006A0CBA">
        <w:rPr>
          <w:rFonts w:ascii="Consolas" w:hAnsi="Consolas"/>
          <w:color w:val="3F7F5F"/>
          <w:sz w:val="20"/>
          <w:szCs w:val="20"/>
        </w:rPr>
        <w:t>// CRC creation for agent id, returns long data type value (Cyclic Redundancy Check)</w:t>
      </w:r>
    </w:p>
    <w:p w14:paraId="30811EB6" w14:textId="217F44D3" w:rsidR="000E36BF" w:rsidRPr="006A0CBA" w:rsidRDefault="000E36BF" w:rsidP="003E5B5C">
      <w:pPr>
        <w:pStyle w:val="NormalWeb"/>
        <w:shd w:val="clear" w:color="auto" w:fill="FFFFFF"/>
        <w:spacing w:before="0" w:beforeAutospacing="0" w:after="0" w:afterAutospacing="0"/>
        <w:ind w:left="2736"/>
        <w:rPr>
          <w:rFonts w:ascii="Consolas" w:hAnsi="Consolas"/>
          <w:color w:val="000000"/>
          <w:sz w:val="20"/>
          <w:szCs w:val="20"/>
        </w:rPr>
      </w:pPr>
      <w:r w:rsidRPr="006A0CBA">
        <w:rPr>
          <w:rFonts w:ascii="Consolas" w:hAnsi="Consolas"/>
          <w:b/>
          <w:bCs/>
          <w:color w:val="7F0055"/>
          <w:sz w:val="20"/>
          <w:szCs w:val="20"/>
        </w:rPr>
        <w:t>private</w:t>
      </w:r>
      <w:r w:rsidRPr="006A0CBA">
        <w:rPr>
          <w:rFonts w:ascii="Consolas" w:hAnsi="Consolas"/>
          <w:color w:val="000000"/>
          <w:sz w:val="20"/>
          <w:szCs w:val="20"/>
        </w:rPr>
        <w:t xml:space="preserve"> </w:t>
      </w:r>
      <w:r w:rsidRPr="006A0CBA">
        <w:rPr>
          <w:rFonts w:ascii="Consolas" w:hAnsi="Consolas"/>
          <w:b/>
          <w:bCs/>
          <w:color w:val="7F0055"/>
          <w:sz w:val="20"/>
          <w:szCs w:val="20"/>
        </w:rPr>
        <w:t>static</w:t>
      </w:r>
      <w:r w:rsidRPr="006A0CBA">
        <w:rPr>
          <w:rFonts w:ascii="Consolas" w:hAnsi="Consolas"/>
          <w:color w:val="000000"/>
          <w:sz w:val="20"/>
          <w:szCs w:val="20"/>
        </w:rPr>
        <w:t xml:space="preserve"> </w:t>
      </w:r>
      <w:r w:rsidRPr="006A0CBA">
        <w:rPr>
          <w:rFonts w:ascii="Consolas" w:hAnsi="Consolas"/>
          <w:b/>
          <w:bCs/>
          <w:color w:val="7F0055"/>
          <w:sz w:val="20"/>
          <w:szCs w:val="20"/>
        </w:rPr>
        <w:t>long</w:t>
      </w:r>
      <w:r w:rsidRPr="006A0CBA">
        <w:rPr>
          <w:rFonts w:ascii="Consolas" w:hAnsi="Consolas"/>
          <w:color w:val="000000"/>
          <w:sz w:val="20"/>
          <w:szCs w:val="20"/>
        </w:rPr>
        <w:t xml:space="preserve"> </w:t>
      </w:r>
      <w:proofErr w:type="spellStart"/>
      <w:proofErr w:type="gramStart"/>
      <w:r w:rsidRPr="003E5B5C">
        <w:rPr>
          <w:rFonts w:ascii="Consolas" w:hAnsi="Consolas"/>
          <w:b/>
          <w:bCs/>
          <w:color w:val="000000"/>
          <w:sz w:val="20"/>
          <w:szCs w:val="20"/>
        </w:rPr>
        <w:t>getCrcLongOfAgentId</w:t>
      </w:r>
      <w:proofErr w:type="spellEnd"/>
      <w:r w:rsidRPr="006A0CBA">
        <w:rPr>
          <w:rFonts w:ascii="Consolas" w:hAnsi="Consolas"/>
          <w:color w:val="000000"/>
          <w:sz w:val="20"/>
          <w:szCs w:val="20"/>
        </w:rPr>
        <w:t>(</w:t>
      </w:r>
      <w:proofErr w:type="gramEnd"/>
      <w:r w:rsidRPr="006A0CBA">
        <w:rPr>
          <w:rFonts w:ascii="Consolas" w:hAnsi="Consolas"/>
          <w:color w:val="000000"/>
          <w:sz w:val="20"/>
          <w:szCs w:val="20"/>
        </w:rPr>
        <w:t xml:space="preserve">String </w:t>
      </w:r>
      <w:proofErr w:type="spellStart"/>
      <w:r w:rsidRPr="003E5B5C">
        <w:rPr>
          <w:rFonts w:ascii="Consolas" w:hAnsi="Consolas"/>
          <w:b/>
          <w:bCs/>
          <w:color w:val="6A3E3E"/>
          <w:sz w:val="20"/>
          <w:szCs w:val="20"/>
        </w:rPr>
        <w:t>agentId</w:t>
      </w:r>
      <w:proofErr w:type="spellEnd"/>
      <w:r w:rsidRPr="006A0CBA">
        <w:rPr>
          <w:rFonts w:ascii="Consolas" w:hAnsi="Consolas"/>
          <w:color w:val="000000"/>
          <w:sz w:val="20"/>
          <w:szCs w:val="20"/>
        </w:rPr>
        <w:t>) {</w:t>
      </w:r>
    </w:p>
    <w:p w14:paraId="6484025C" w14:textId="31B29897" w:rsidR="000E36BF" w:rsidRPr="006A0CBA" w:rsidRDefault="00C00598" w:rsidP="003E5B5C">
      <w:pPr>
        <w:pStyle w:val="NormalWeb"/>
        <w:shd w:val="clear" w:color="auto" w:fill="FFFFFF"/>
        <w:spacing w:before="0" w:beforeAutospacing="0" w:after="0" w:afterAutospacing="0"/>
        <w:ind w:left="2736"/>
        <w:rPr>
          <w:rFonts w:ascii="Consolas" w:hAnsi="Consolas"/>
          <w:color w:val="000000"/>
          <w:sz w:val="20"/>
          <w:szCs w:val="20"/>
        </w:rPr>
      </w:pPr>
      <w:r>
        <w:rPr>
          <w:rFonts w:ascii="Consolas" w:hAnsi="Consolas"/>
          <w:color w:val="000000"/>
          <w:sz w:val="20"/>
          <w:szCs w:val="20"/>
        </w:rPr>
        <w:t xml:space="preserve"> </w:t>
      </w:r>
      <w:r w:rsidR="000E36BF" w:rsidRPr="006A0CBA">
        <w:rPr>
          <w:rFonts w:ascii="Consolas" w:hAnsi="Consolas"/>
          <w:color w:val="000000"/>
          <w:sz w:val="20"/>
          <w:szCs w:val="20"/>
        </w:rPr>
        <w:t xml:space="preserve">CRC32 </w:t>
      </w:r>
      <w:proofErr w:type="spellStart"/>
      <w:r w:rsidR="000E36BF" w:rsidRPr="003E5B5C">
        <w:rPr>
          <w:rFonts w:ascii="Consolas" w:hAnsi="Consolas"/>
          <w:b/>
          <w:bCs/>
          <w:color w:val="6A3E3E"/>
          <w:sz w:val="20"/>
          <w:szCs w:val="20"/>
        </w:rPr>
        <w:t>crc</w:t>
      </w:r>
      <w:proofErr w:type="spellEnd"/>
      <w:r w:rsidR="000E36BF" w:rsidRPr="006A0CBA">
        <w:rPr>
          <w:rFonts w:ascii="Consolas" w:hAnsi="Consolas"/>
          <w:color w:val="000000"/>
          <w:sz w:val="20"/>
          <w:szCs w:val="20"/>
        </w:rPr>
        <w:t xml:space="preserve"> = </w:t>
      </w:r>
      <w:r w:rsidR="000E36BF" w:rsidRPr="006A0CBA">
        <w:rPr>
          <w:rFonts w:ascii="Consolas" w:hAnsi="Consolas"/>
          <w:b/>
          <w:bCs/>
          <w:color w:val="7F0055"/>
          <w:sz w:val="20"/>
          <w:szCs w:val="20"/>
        </w:rPr>
        <w:t>new</w:t>
      </w:r>
      <w:r w:rsidR="000E36BF" w:rsidRPr="006A0CBA">
        <w:rPr>
          <w:rFonts w:ascii="Consolas" w:hAnsi="Consolas"/>
          <w:color w:val="000000"/>
          <w:sz w:val="20"/>
          <w:szCs w:val="20"/>
        </w:rPr>
        <w:t xml:space="preserve"> CRC32(</w:t>
      </w:r>
      <w:proofErr w:type="gramStart"/>
      <w:r w:rsidR="000E36BF" w:rsidRPr="006A0CBA">
        <w:rPr>
          <w:rFonts w:ascii="Consolas" w:hAnsi="Consolas"/>
          <w:color w:val="000000"/>
          <w:sz w:val="20"/>
          <w:szCs w:val="20"/>
        </w:rPr>
        <w:t>);</w:t>
      </w:r>
      <w:proofErr w:type="gramEnd"/>
    </w:p>
    <w:p w14:paraId="375B5FE2" w14:textId="2B94B16C" w:rsidR="000E36BF" w:rsidRPr="006A0CBA" w:rsidRDefault="00C00598" w:rsidP="003E5B5C">
      <w:pPr>
        <w:pStyle w:val="NormalWeb"/>
        <w:shd w:val="clear" w:color="auto" w:fill="FFFFFF"/>
        <w:spacing w:before="0" w:beforeAutospacing="0" w:after="0" w:afterAutospacing="0"/>
        <w:ind w:left="2736"/>
        <w:rPr>
          <w:rFonts w:ascii="Consolas" w:hAnsi="Consolas"/>
          <w:color w:val="000000"/>
          <w:sz w:val="20"/>
          <w:szCs w:val="20"/>
        </w:rPr>
      </w:pPr>
      <w:r>
        <w:rPr>
          <w:rFonts w:ascii="Consolas" w:hAnsi="Consolas"/>
          <w:b/>
          <w:bCs/>
          <w:color w:val="6A3E3E"/>
          <w:sz w:val="20"/>
          <w:szCs w:val="20"/>
        </w:rPr>
        <w:t xml:space="preserve"> </w:t>
      </w:r>
      <w:proofErr w:type="spellStart"/>
      <w:proofErr w:type="gramStart"/>
      <w:r w:rsidR="000E36BF" w:rsidRPr="003E5B5C">
        <w:rPr>
          <w:rFonts w:ascii="Consolas" w:hAnsi="Consolas"/>
          <w:b/>
          <w:bCs/>
          <w:color w:val="6A3E3E"/>
          <w:sz w:val="20"/>
          <w:szCs w:val="20"/>
        </w:rPr>
        <w:t>crc</w:t>
      </w:r>
      <w:r w:rsidR="000E36BF" w:rsidRPr="006A0CBA">
        <w:rPr>
          <w:rFonts w:ascii="Consolas" w:hAnsi="Consolas"/>
          <w:color w:val="000000"/>
          <w:sz w:val="20"/>
          <w:szCs w:val="20"/>
        </w:rPr>
        <w:t>.update</w:t>
      </w:r>
      <w:proofErr w:type="spellEnd"/>
      <w:proofErr w:type="gramEnd"/>
      <w:r w:rsidR="000E36BF" w:rsidRPr="006A0CBA">
        <w:rPr>
          <w:rFonts w:ascii="Consolas" w:hAnsi="Consolas"/>
          <w:color w:val="000000"/>
          <w:sz w:val="20"/>
          <w:szCs w:val="20"/>
        </w:rPr>
        <w:t>(</w:t>
      </w:r>
      <w:proofErr w:type="spellStart"/>
      <w:r w:rsidR="000E36BF" w:rsidRPr="006A0CBA">
        <w:rPr>
          <w:rFonts w:ascii="Consolas" w:hAnsi="Consolas"/>
          <w:color w:val="6A3E3E"/>
          <w:sz w:val="20"/>
          <w:szCs w:val="20"/>
        </w:rPr>
        <w:t>agentId</w:t>
      </w:r>
      <w:r w:rsidR="000E36BF" w:rsidRPr="006A0CBA">
        <w:rPr>
          <w:rFonts w:ascii="Consolas" w:hAnsi="Consolas"/>
          <w:color w:val="000000"/>
          <w:sz w:val="20"/>
          <w:szCs w:val="20"/>
        </w:rPr>
        <w:t>.getBytes</w:t>
      </w:r>
      <w:proofErr w:type="spellEnd"/>
      <w:r w:rsidR="000E36BF" w:rsidRPr="006A0CBA">
        <w:rPr>
          <w:rFonts w:ascii="Consolas" w:hAnsi="Consolas"/>
          <w:color w:val="000000"/>
          <w:sz w:val="20"/>
          <w:szCs w:val="20"/>
        </w:rPr>
        <w:t>(StandardCharsets.</w:t>
      </w:r>
      <w:r w:rsidR="000E36BF" w:rsidRPr="006A0CBA">
        <w:rPr>
          <w:rFonts w:ascii="Consolas" w:hAnsi="Consolas"/>
          <w:b/>
          <w:bCs/>
          <w:i/>
          <w:iCs/>
          <w:color w:val="0000C0"/>
          <w:sz w:val="20"/>
          <w:szCs w:val="20"/>
        </w:rPr>
        <w:t>UTF_8</w:t>
      </w:r>
      <w:r w:rsidR="000E36BF" w:rsidRPr="006A0CBA">
        <w:rPr>
          <w:rFonts w:ascii="Consolas" w:hAnsi="Consolas"/>
          <w:color w:val="000000"/>
          <w:sz w:val="20"/>
          <w:szCs w:val="20"/>
        </w:rPr>
        <w:t>));</w:t>
      </w:r>
    </w:p>
    <w:p w14:paraId="477A407C" w14:textId="02674A8A" w:rsidR="000E36BF" w:rsidRPr="006A0CBA" w:rsidRDefault="00C00598" w:rsidP="003E5B5C">
      <w:pPr>
        <w:pStyle w:val="NormalWeb"/>
        <w:shd w:val="clear" w:color="auto" w:fill="FFFFFF"/>
        <w:spacing w:before="0" w:beforeAutospacing="0" w:after="0" w:afterAutospacing="0"/>
        <w:ind w:left="2736"/>
        <w:rPr>
          <w:rFonts w:ascii="Consolas" w:hAnsi="Consolas"/>
          <w:color w:val="000000"/>
          <w:sz w:val="20"/>
          <w:szCs w:val="20"/>
        </w:rPr>
      </w:pPr>
      <w:r>
        <w:rPr>
          <w:rFonts w:ascii="Consolas" w:hAnsi="Consolas"/>
          <w:b/>
          <w:bCs/>
          <w:color w:val="7F0055"/>
          <w:sz w:val="20"/>
          <w:szCs w:val="20"/>
        </w:rPr>
        <w:t xml:space="preserve"> </w:t>
      </w:r>
      <w:r w:rsidR="000E36BF" w:rsidRPr="006A0CBA">
        <w:rPr>
          <w:rFonts w:ascii="Consolas" w:hAnsi="Consolas"/>
          <w:b/>
          <w:bCs/>
          <w:color w:val="7F0055"/>
          <w:sz w:val="20"/>
          <w:szCs w:val="20"/>
        </w:rPr>
        <w:t>return</w:t>
      </w:r>
      <w:r w:rsidR="000E36BF" w:rsidRPr="006A0CBA">
        <w:rPr>
          <w:rFonts w:ascii="Consolas" w:hAnsi="Consolas"/>
          <w:color w:val="000000"/>
          <w:sz w:val="20"/>
          <w:szCs w:val="20"/>
        </w:rPr>
        <w:t xml:space="preserve"> </w:t>
      </w:r>
      <w:proofErr w:type="spellStart"/>
      <w:proofErr w:type="gramStart"/>
      <w:r w:rsidR="000E36BF" w:rsidRPr="003E5B5C">
        <w:rPr>
          <w:rFonts w:ascii="Consolas" w:hAnsi="Consolas"/>
          <w:b/>
          <w:bCs/>
          <w:color w:val="6A3E3E"/>
          <w:sz w:val="20"/>
          <w:szCs w:val="20"/>
        </w:rPr>
        <w:t>crc</w:t>
      </w:r>
      <w:r w:rsidR="000E36BF" w:rsidRPr="006A0CBA">
        <w:rPr>
          <w:rFonts w:ascii="Consolas" w:hAnsi="Consolas"/>
          <w:color w:val="000000"/>
          <w:sz w:val="20"/>
          <w:szCs w:val="20"/>
        </w:rPr>
        <w:t>.getValue</w:t>
      </w:r>
      <w:proofErr w:type="spellEnd"/>
      <w:proofErr w:type="gramEnd"/>
      <w:r w:rsidR="000E36BF" w:rsidRPr="006A0CBA">
        <w:rPr>
          <w:rFonts w:ascii="Consolas" w:hAnsi="Consolas"/>
          <w:color w:val="000000"/>
          <w:sz w:val="20"/>
          <w:szCs w:val="20"/>
        </w:rPr>
        <w:t>();</w:t>
      </w:r>
    </w:p>
    <w:p w14:paraId="3808B7A7" w14:textId="3AB20D40" w:rsidR="000E36BF" w:rsidRDefault="000E36BF" w:rsidP="003E5B5C">
      <w:pPr>
        <w:pStyle w:val="NormalWeb"/>
        <w:shd w:val="clear" w:color="auto" w:fill="FFFFFF"/>
        <w:spacing w:before="0" w:beforeAutospacing="0" w:after="0" w:afterAutospacing="0"/>
        <w:ind w:left="2736"/>
        <w:rPr>
          <w:rFonts w:ascii="Consolas" w:hAnsi="Consolas"/>
          <w:color w:val="000000"/>
        </w:rPr>
      </w:pPr>
      <w:r w:rsidRPr="006A0CBA">
        <w:rPr>
          <w:rFonts w:ascii="Consolas" w:hAnsi="Consolas"/>
          <w:color w:val="000000"/>
          <w:sz w:val="20"/>
          <w:szCs w:val="20"/>
        </w:rPr>
        <w:t>}</w:t>
      </w:r>
    </w:p>
    <w:p w14:paraId="3932A47D" w14:textId="006E5FC0" w:rsidR="000E36BF" w:rsidRDefault="000E36BF" w:rsidP="001427D0">
      <w:pPr>
        <w:pStyle w:val="NormalWeb"/>
        <w:shd w:val="clear" w:color="auto" w:fill="FFFFFF"/>
        <w:spacing w:before="0" w:beforeAutospacing="0" w:after="0" w:afterAutospacing="0"/>
        <w:jc w:val="both"/>
        <w:rPr>
          <w:rFonts w:ascii="Segoe UI" w:eastAsia="Calibri" w:hAnsi="Segoe UI"/>
          <w:sz w:val="20"/>
          <w:szCs w:val="20"/>
          <w:lang w:val="en-US" w:eastAsia="en-US"/>
        </w:rPr>
      </w:pPr>
      <w:r w:rsidRPr="000E36BF">
        <w:rPr>
          <w:rFonts w:ascii="Segoe UI" w:eastAsia="Calibri" w:hAnsi="Segoe UI"/>
          <w:sz w:val="20"/>
          <w:szCs w:val="20"/>
          <w:lang w:val="en-US" w:eastAsia="en-US"/>
        </w:rPr>
        <w:t>9.</w:t>
      </w:r>
      <w:r>
        <w:rPr>
          <w:rFonts w:ascii="Segoe UI" w:eastAsia="Calibri" w:hAnsi="Segoe UI"/>
          <w:sz w:val="20"/>
          <w:szCs w:val="20"/>
          <w:lang w:val="en-US" w:eastAsia="en-US"/>
        </w:rPr>
        <w:t xml:space="preserve"> The </w:t>
      </w:r>
      <w:proofErr w:type="spellStart"/>
      <w:r>
        <w:rPr>
          <w:rFonts w:ascii="Segoe UI" w:eastAsia="Calibri" w:hAnsi="Segoe UI"/>
          <w:sz w:val="20"/>
          <w:szCs w:val="20"/>
          <w:lang w:val="en-US" w:eastAsia="en-US"/>
        </w:rPr>
        <w:t>crc</w:t>
      </w:r>
      <w:proofErr w:type="spellEnd"/>
      <w:r>
        <w:rPr>
          <w:rFonts w:ascii="Segoe UI" w:eastAsia="Calibri" w:hAnsi="Segoe UI"/>
          <w:sz w:val="20"/>
          <w:szCs w:val="20"/>
          <w:lang w:val="en-US" w:eastAsia="en-US"/>
        </w:rPr>
        <w:t xml:space="preserve"> value of the agent id gets passed to the backend, where the </w:t>
      </w:r>
      <w:proofErr w:type="spellStart"/>
      <w:r>
        <w:rPr>
          <w:rFonts w:ascii="Segoe UI" w:eastAsia="Calibri" w:hAnsi="Segoe UI"/>
          <w:sz w:val="20"/>
          <w:szCs w:val="20"/>
          <w:lang w:val="en-US" w:eastAsia="en-US"/>
        </w:rPr>
        <w:t>crc</w:t>
      </w:r>
      <w:proofErr w:type="spellEnd"/>
      <w:r>
        <w:rPr>
          <w:rFonts w:ascii="Segoe UI" w:eastAsia="Calibri" w:hAnsi="Segoe UI"/>
          <w:sz w:val="20"/>
          <w:szCs w:val="20"/>
          <w:lang w:val="en-US" w:eastAsia="en-US"/>
        </w:rPr>
        <w:t xml:space="preserve"> gets regenerated and matched against the incoming </w:t>
      </w:r>
      <w:proofErr w:type="spellStart"/>
      <w:r>
        <w:rPr>
          <w:rFonts w:ascii="Segoe UI" w:eastAsia="Calibri" w:hAnsi="Segoe UI"/>
          <w:sz w:val="20"/>
          <w:szCs w:val="20"/>
          <w:lang w:val="en-US" w:eastAsia="en-US"/>
        </w:rPr>
        <w:t>authId</w:t>
      </w:r>
      <w:proofErr w:type="spellEnd"/>
      <w:r>
        <w:rPr>
          <w:rFonts w:ascii="Segoe UI" w:eastAsia="Calibri" w:hAnsi="Segoe UI"/>
          <w:sz w:val="20"/>
          <w:szCs w:val="20"/>
          <w:lang w:val="en-US" w:eastAsia="en-US"/>
        </w:rPr>
        <w:t>, if the match passed, the booking process continues, if it fails, the auth failed error is returned</w:t>
      </w:r>
      <w:r w:rsidR="006A0CBA">
        <w:rPr>
          <w:rFonts w:ascii="Segoe UI" w:eastAsia="Calibri" w:hAnsi="Segoe UI"/>
          <w:sz w:val="20"/>
          <w:szCs w:val="20"/>
          <w:lang w:val="en-US" w:eastAsia="en-US"/>
        </w:rPr>
        <w:t xml:space="preserve">. The </w:t>
      </w:r>
      <w:proofErr w:type="spellStart"/>
      <w:r w:rsidR="006A0CBA">
        <w:rPr>
          <w:rFonts w:ascii="Segoe UI" w:eastAsia="Calibri" w:hAnsi="Segoe UI"/>
          <w:sz w:val="20"/>
          <w:szCs w:val="20"/>
          <w:lang w:val="en-US" w:eastAsia="en-US"/>
        </w:rPr>
        <w:t>crc</w:t>
      </w:r>
      <w:proofErr w:type="spellEnd"/>
      <w:r w:rsidR="006A0CBA">
        <w:rPr>
          <w:rFonts w:ascii="Segoe UI" w:eastAsia="Calibri" w:hAnsi="Segoe UI"/>
          <w:sz w:val="20"/>
          <w:szCs w:val="20"/>
          <w:lang w:val="en-US" w:eastAsia="en-US"/>
        </w:rPr>
        <w:t xml:space="preserve"> check will not happen for each request but rather for 1</w:t>
      </w:r>
      <w:r w:rsidR="006A0CBA" w:rsidRPr="006A0CBA">
        <w:rPr>
          <w:rFonts w:ascii="Segoe UI" w:eastAsia="Calibri" w:hAnsi="Segoe UI"/>
          <w:sz w:val="20"/>
          <w:szCs w:val="20"/>
          <w:vertAlign w:val="superscript"/>
          <w:lang w:val="en-US" w:eastAsia="en-US"/>
        </w:rPr>
        <w:t>st</w:t>
      </w:r>
      <w:r w:rsidR="006A0CBA">
        <w:rPr>
          <w:rFonts w:ascii="Segoe UI" w:eastAsia="Calibri" w:hAnsi="Segoe UI"/>
          <w:sz w:val="20"/>
          <w:szCs w:val="20"/>
          <w:lang w:val="en-US" w:eastAsia="en-US"/>
        </w:rPr>
        <w:t xml:space="preserve"> request from the </w:t>
      </w:r>
      <w:proofErr w:type="spellStart"/>
      <w:r w:rsidR="006A0CBA">
        <w:rPr>
          <w:rFonts w:ascii="Segoe UI" w:eastAsia="Calibri" w:hAnsi="Segoe UI"/>
          <w:sz w:val="20"/>
          <w:szCs w:val="20"/>
          <w:lang w:val="en-US" w:eastAsia="en-US"/>
        </w:rPr>
        <w:t>agentid</w:t>
      </w:r>
      <w:proofErr w:type="spellEnd"/>
      <w:r w:rsidR="006A0CBA">
        <w:rPr>
          <w:rFonts w:ascii="Segoe UI" w:eastAsia="Calibri" w:hAnsi="Segoe UI"/>
          <w:sz w:val="20"/>
          <w:szCs w:val="20"/>
          <w:lang w:val="en-US" w:eastAsia="en-US"/>
        </w:rPr>
        <w:t xml:space="preserve">, making </w:t>
      </w:r>
      <w:r w:rsidR="00EF7413">
        <w:rPr>
          <w:rFonts w:ascii="Segoe UI" w:eastAsia="Calibri" w:hAnsi="Segoe UI"/>
          <w:sz w:val="20"/>
          <w:szCs w:val="20"/>
          <w:lang w:val="en-US" w:eastAsia="en-US"/>
        </w:rPr>
        <w:t>it</w:t>
      </w:r>
      <w:r w:rsidR="006A0CBA">
        <w:rPr>
          <w:rFonts w:ascii="Segoe UI" w:eastAsia="Calibri" w:hAnsi="Segoe UI"/>
          <w:sz w:val="20"/>
          <w:szCs w:val="20"/>
          <w:lang w:val="en-US" w:eastAsia="en-US"/>
        </w:rPr>
        <w:t xml:space="preserve"> more optimal</w:t>
      </w:r>
    </w:p>
    <w:p w14:paraId="7316F60A" w14:textId="77777777" w:rsidR="001427D0" w:rsidRDefault="001427D0" w:rsidP="001427D0">
      <w:pPr>
        <w:pStyle w:val="NormalWeb"/>
        <w:shd w:val="clear" w:color="auto" w:fill="FFFFFF"/>
        <w:spacing w:before="0" w:beforeAutospacing="0" w:after="0" w:afterAutospacing="0"/>
        <w:jc w:val="both"/>
      </w:pPr>
    </w:p>
    <w:p w14:paraId="4388584F" w14:textId="5450BA86" w:rsidR="000A1E3C" w:rsidRDefault="000A1E3C" w:rsidP="000E36BF">
      <w:pPr>
        <w:pStyle w:val="Heading3"/>
        <w:ind w:left="540" w:firstLine="0"/>
        <w:jc w:val="both"/>
        <w:rPr>
          <w:rFonts w:ascii="Segoe UI" w:hAnsi="Segoe UI" w:cs="Segoe UI"/>
          <w:color w:val="000000" w:themeColor="text1"/>
        </w:rPr>
      </w:pPr>
      <w:bookmarkStart w:id="38" w:name="_Toc211863919"/>
      <w:r>
        <w:rPr>
          <w:rFonts w:ascii="Segoe UI" w:hAnsi="Segoe UI" w:cs="Segoe UI"/>
          <w:color w:val="000000" w:themeColor="text1"/>
        </w:rPr>
        <w:t>Variability Guide</w:t>
      </w:r>
      <w:r w:rsidRPr="000A1E3C">
        <w:rPr>
          <w:rFonts w:ascii="Segoe UI" w:hAnsi="Segoe UI" w:cs="Segoe UI"/>
          <w:color w:val="000000" w:themeColor="text1"/>
        </w:rPr>
        <w:t>:</w:t>
      </w:r>
      <w:bookmarkEnd w:id="38"/>
    </w:p>
    <w:p w14:paraId="38107AAD" w14:textId="3AC41560" w:rsidR="000A1E3C" w:rsidRPr="000A1E3C" w:rsidRDefault="000A1E3C" w:rsidP="000E36BF">
      <w:pPr>
        <w:pStyle w:val="BodyText"/>
        <w:jc w:val="both"/>
        <w:rPr>
          <w:u w:val="single"/>
        </w:rPr>
      </w:pPr>
      <w:r w:rsidRPr="000A1E3C">
        <w:rPr>
          <w:u w:val="single"/>
        </w:rPr>
        <w:t>This section documents variation points to achieve variability for adapting to change:</w:t>
      </w:r>
    </w:p>
    <w:p w14:paraId="0F74DAB8" w14:textId="69651932" w:rsidR="000A1E3C" w:rsidRDefault="000A1E3C" w:rsidP="000E36BF">
      <w:pPr>
        <w:pStyle w:val="BodyText"/>
        <w:jc w:val="both"/>
      </w:pPr>
      <w:r>
        <w:t xml:space="preserve">1. As the traction on the RezAir system </w:t>
      </w:r>
      <w:r w:rsidR="00F6740A">
        <w:t>is</w:t>
      </w:r>
      <w:r>
        <w:t xml:space="preserve"> increased, the output of the </w:t>
      </w:r>
      <w:r w:rsidR="00F6740A">
        <w:t>lambda</w:t>
      </w:r>
      <w:r>
        <w:t xml:space="preserve"> needs to be increased as well and for that, additiona</w:t>
      </w:r>
      <w:r w:rsidR="00F6740A">
        <w:t>l computational</w:t>
      </w:r>
      <w:r>
        <w:t xml:space="preserve"> processing must be integrated</w:t>
      </w:r>
    </w:p>
    <w:p w14:paraId="7FB1E851" w14:textId="789894B3" w:rsidR="000A1E3C" w:rsidRDefault="000A1E3C" w:rsidP="000E36BF">
      <w:pPr>
        <w:pStyle w:val="BodyText"/>
        <w:jc w:val="both"/>
      </w:pPr>
      <w:r>
        <w:t xml:space="preserve">2. </w:t>
      </w:r>
      <w:r w:rsidR="00F6740A" w:rsidRPr="00F6740A">
        <w:t>Once integration with DB is seamless, as a next step, team</w:t>
      </w:r>
      <w:r w:rsidR="00CA0292">
        <w:t>(s)</w:t>
      </w:r>
      <w:r w:rsidR="00F6740A" w:rsidRPr="00F6740A">
        <w:t xml:space="preserve"> would do the JWT read/write in Redis and the lookup will happen from there, this require change in PHP (To Post the Agent details in Redis) and in RezAir (To Get the agent details from Redis).</w:t>
      </w:r>
      <w:r w:rsidR="00F6740A">
        <w:t xml:space="preserve"> </w:t>
      </w:r>
      <w:r w:rsidR="00CA0292">
        <w:t>However,</w:t>
      </w:r>
      <w:r w:rsidR="00F6740A">
        <w:t xml:space="preserve"> this will depend if there is a need to optimize the performance</w:t>
      </w:r>
    </w:p>
    <w:p w14:paraId="68D5DC19" w14:textId="49A61744" w:rsidR="00CA0292" w:rsidRDefault="00CA0292" w:rsidP="000E36BF">
      <w:pPr>
        <w:pStyle w:val="BodyText"/>
        <w:jc w:val="both"/>
      </w:pPr>
      <w:r>
        <w:t xml:space="preserve">3. As </w:t>
      </w:r>
      <w:r w:rsidRPr="00CA0292">
        <w:t xml:space="preserve">of now, the </w:t>
      </w:r>
      <w:proofErr w:type="spellStart"/>
      <w:r w:rsidRPr="00CA0292">
        <w:t>expire_at</w:t>
      </w:r>
      <w:proofErr w:type="spellEnd"/>
      <w:r w:rsidRPr="00CA0292">
        <w:t xml:space="preserve"> column of the </w:t>
      </w:r>
      <w:proofErr w:type="spellStart"/>
      <w:r w:rsidRPr="00CA0292">
        <w:t>ra_agent_tokens</w:t>
      </w:r>
      <w:proofErr w:type="spellEnd"/>
      <w:r w:rsidRPr="00CA0292">
        <w:t xml:space="preserve"> table is having the session validity details and the same will be utilized in RezAir, post the integration with Redis TTL can be used for the same</w:t>
      </w:r>
    </w:p>
    <w:p w14:paraId="03D7653F" w14:textId="0B27A368" w:rsidR="00CA0292" w:rsidRPr="000A1E3C" w:rsidRDefault="00CA0292" w:rsidP="000E36BF">
      <w:pPr>
        <w:pStyle w:val="BodyText"/>
        <w:jc w:val="both"/>
      </w:pPr>
      <w:r>
        <w:t xml:space="preserve">4. No </w:t>
      </w:r>
      <w:r w:rsidR="009E2FD6">
        <w:t>secret</w:t>
      </w:r>
      <w:r w:rsidRPr="00CA0292">
        <w:t xml:space="preserve"> or signing key will be shared by PHP to RezAir for doing any local authorization check and instead DB to be used for the same</w:t>
      </w:r>
      <w:r w:rsidR="009064D0">
        <w:t>. If need be</w:t>
      </w:r>
      <w:r w:rsidR="001427D0">
        <w:t>,</w:t>
      </w:r>
      <w:r w:rsidR="009064D0">
        <w:t xml:space="preserve"> the approach to use </w:t>
      </w:r>
      <w:r w:rsidR="001427D0">
        <w:t xml:space="preserve">a </w:t>
      </w:r>
      <w:r w:rsidR="009064D0">
        <w:t>key to decrypt the JWT can be opted</w:t>
      </w:r>
      <w:r w:rsidR="009D3340">
        <w:t xml:space="preserve"> saving the db call</w:t>
      </w:r>
    </w:p>
    <w:p w14:paraId="20B418EE" w14:textId="6742A224" w:rsidR="00C354D3" w:rsidRDefault="00DD591E" w:rsidP="000E36BF">
      <w:pPr>
        <w:pStyle w:val="Heading1"/>
        <w:ind w:hanging="4410"/>
        <w:jc w:val="both"/>
      </w:pPr>
      <w:bookmarkStart w:id="39" w:name="_Toc366233198"/>
      <w:bookmarkStart w:id="40" w:name="_Toc211863920"/>
      <w:r>
        <w:t>Sequence</w:t>
      </w:r>
      <w:r w:rsidR="00C354D3">
        <w:t xml:space="preserve"> View</w:t>
      </w:r>
      <w:bookmarkEnd w:id="39"/>
      <w:bookmarkEnd w:id="40"/>
    </w:p>
    <w:p w14:paraId="382D2719" w14:textId="184CE1CC" w:rsidR="00C354D3" w:rsidRDefault="00DD591E" w:rsidP="000E36BF">
      <w:pPr>
        <w:pStyle w:val="Heading2"/>
        <w:ind w:left="0"/>
        <w:jc w:val="both"/>
        <w:rPr>
          <w:color w:val="000000" w:themeColor="text1"/>
        </w:rPr>
      </w:pPr>
      <w:bookmarkStart w:id="41" w:name="_Toc211863921"/>
      <w:r>
        <w:rPr>
          <w:color w:val="000000" w:themeColor="text1"/>
        </w:rPr>
        <w:t>Sequence</w:t>
      </w:r>
      <w:r w:rsidR="00C354D3">
        <w:rPr>
          <w:color w:val="000000" w:themeColor="text1"/>
        </w:rPr>
        <w:t xml:space="preserve"> Outline</w:t>
      </w:r>
      <w:bookmarkEnd w:id="41"/>
    </w:p>
    <w:p w14:paraId="3741AC3F" w14:textId="3B1C2DFF" w:rsidR="00C354D3" w:rsidRDefault="00DD591E" w:rsidP="000E36BF">
      <w:pPr>
        <w:pStyle w:val="BodyText"/>
        <w:jc w:val="both"/>
      </w:pPr>
      <w:r>
        <w:t>The</w:t>
      </w:r>
      <w:r w:rsidR="003854CC">
        <w:t xml:space="preserve"> cloud-based setup is already in place and with </w:t>
      </w:r>
      <w:r>
        <w:t xml:space="preserve">API Gateway, Lambda Java 21 JVM, MySQL </w:t>
      </w:r>
      <w:r w:rsidR="003854CC">
        <w:t>DB and React,</w:t>
      </w:r>
      <w:r>
        <w:t xml:space="preserve"> etc.</w:t>
      </w:r>
      <w:r w:rsidR="00AA063F">
        <w:t>:</w:t>
      </w:r>
    </w:p>
    <w:p w14:paraId="431D5193" w14:textId="17375A79" w:rsidR="00DD591E" w:rsidRPr="0058218C" w:rsidRDefault="00564AC8" w:rsidP="000E36BF">
      <w:pPr>
        <w:pStyle w:val="BodyText"/>
        <w:jc w:val="both"/>
      </w:pPr>
      <w:r>
        <w:rPr>
          <w:noProof/>
          <w:lang w:val="en-IN" w:eastAsia="en-IN"/>
        </w:rPr>
        <w:drawing>
          <wp:inline distT="0" distB="0" distL="0" distR="0" wp14:anchorId="1107E2CB" wp14:editId="2789EF05">
            <wp:extent cx="9833202" cy="32512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838663" cy="3253006"/>
                    </a:xfrm>
                    <a:prstGeom prst="rect">
                      <a:avLst/>
                    </a:prstGeom>
                    <a:noFill/>
                    <a:ln>
                      <a:noFill/>
                    </a:ln>
                  </pic:spPr>
                </pic:pic>
              </a:graphicData>
            </a:graphic>
          </wp:inline>
        </w:drawing>
      </w:r>
    </w:p>
    <w:p w14:paraId="1D5EB031" w14:textId="0B61BBB2" w:rsidR="003B3B50" w:rsidRPr="00D02A07" w:rsidRDefault="00D02A07" w:rsidP="000E36BF">
      <w:pPr>
        <w:pStyle w:val="BodyText"/>
        <w:jc w:val="both"/>
        <w:rPr>
          <w:rStyle w:val="BlueItalic"/>
          <w:i w:val="0"/>
          <w:color w:val="auto"/>
        </w:rPr>
      </w:pPr>
      <w:r>
        <w:t xml:space="preserve">                                    </w:t>
      </w:r>
      <w:r w:rsidR="002F2976">
        <w:t xml:space="preserve">                   </w:t>
      </w:r>
      <w:r w:rsidR="003B3B50" w:rsidRPr="004B751A">
        <w:rPr>
          <w:sz w:val="16"/>
          <w:szCs w:val="16"/>
          <w:u w:val="single"/>
        </w:rPr>
        <w:t>Fig #</w:t>
      </w:r>
      <w:r w:rsidR="003B3B50">
        <w:rPr>
          <w:sz w:val="16"/>
          <w:szCs w:val="16"/>
          <w:u w:val="single"/>
        </w:rPr>
        <w:t>5.</w:t>
      </w:r>
      <w:r w:rsidR="00C11521">
        <w:rPr>
          <w:sz w:val="16"/>
          <w:szCs w:val="16"/>
          <w:u w:val="single"/>
        </w:rPr>
        <w:t>1</w:t>
      </w:r>
      <w:r w:rsidR="003B3B50">
        <w:rPr>
          <w:sz w:val="16"/>
          <w:szCs w:val="16"/>
          <w:u w:val="single"/>
        </w:rPr>
        <w:t>.1</w:t>
      </w:r>
      <w:r w:rsidR="003B3B50" w:rsidRPr="004B751A">
        <w:rPr>
          <w:sz w:val="16"/>
          <w:szCs w:val="16"/>
          <w:u w:val="single"/>
        </w:rPr>
        <w:t xml:space="preserve"> </w:t>
      </w:r>
      <w:r w:rsidR="002F2976">
        <w:rPr>
          <w:sz w:val="16"/>
          <w:szCs w:val="16"/>
          <w:u w:val="single"/>
        </w:rPr>
        <w:t>Sequence diagram</w:t>
      </w:r>
      <w:r w:rsidR="003B3B50">
        <w:rPr>
          <w:sz w:val="16"/>
          <w:szCs w:val="16"/>
          <w:u w:val="single"/>
        </w:rPr>
        <w:t xml:space="preserve"> for </w:t>
      </w:r>
      <w:r w:rsidR="002F2976">
        <w:rPr>
          <w:sz w:val="16"/>
          <w:szCs w:val="16"/>
          <w:u w:val="single"/>
        </w:rPr>
        <w:t>auth lambda with</w:t>
      </w:r>
      <w:r w:rsidR="003B3B50">
        <w:rPr>
          <w:sz w:val="16"/>
          <w:szCs w:val="16"/>
          <w:u w:val="single"/>
        </w:rPr>
        <w:t xml:space="preserve"> booking process</w:t>
      </w:r>
    </w:p>
    <w:p w14:paraId="7814200E" w14:textId="23BE56E4" w:rsidR="003C1E2D" w:rsidRDefault="003C1E2D" w:rsidP="000E36BF">
      <w:pPr>
        <w:pStyle w:val="Heading1"/>
        <w:ind w:hanging="4410"/>
        <w:jc w:val="both"/>
      </w:pPr>
      <w:bookmarkStart w:id="42" w:name="_Toc211863922"/>
      <w:r w:rsidRPr="008515E1">
        <w:t>Test Guidelines</w:t>
      </w:r>
      <w:bookmarkEnd w:id="42"/>
      <w:r w:rsidR="00552282">
        <w:t xml:space="preserve"> </w:t>
      </w:r>
    </w:p>
    <w:p w14:paraId="6B52C195" w14:textId="4961EBD5" w:rsidR="009658DC" w:rsidRPr="00F946E0" w:rsidRDefault="00DC2969" w:rsidP="000E36BF">
      <w:pPr>
        <w:pStyle w:val="Heading2"/>
        <w:ind w:left="0"/>
        <w:jc w:val="both"/>
        <w:rPr>
          <w:color w:val="000000" w:themeColor="text1"/>
        </w:rPr>
      </w:pPr>
      <w:bookmarkStart w:id="43" w:name="_Toc211863923"/>
      <w:r>
        <w:rPr>
          <w:color w:val="000000" w:themeColor="text1"/>
        </w:rPr>
        <w:t>Elements Catalog</w:t>
      </w:r>
      <w:bookmarkEnd w:id="43"/>
    </w:p>
    <w:p w14:paraId="4E95E283" w14:textId="351AD237" w:rsidR="004A73DB" w:rsidRPr="00A55B3F" w:rsidRDefault="004A73DB" w:rsidP="000E36BF">
      <w:pPr>
        <w:pStyle w:val="Heading3"/>
        <w:ind w:left="504" w:firstLine="0"/>
        <w:jc w:val="both"/>
        <w:rPr>
          <w:color w:val="auto"/>
        </w:rPr>
      </w:pPr>
      <w:bookmarkStart w:id="44" w:name="_Toc211863924"/>
      <w:r w:rsidRPr="00A55B3F">
        <w:rPr>
          <w:rFonts w:ascii="Segoe UI" w:hAnsi="Segoe UI" w:cs="Segoe UI"/>
          <w:color w:val="auto"/>
        </w:rPr>
        <w:t>Testing Guidelines:</w:t>
      </w:r>
      <w:bookmarkEnd w:id="44"/>
    </w:p>
    <w:p w14:paraId="671F97C0" w14:textId="77777777" w:rsidR="004A73DB" w:rsidRPr="00A61D47" w:rsidRDefault="004A73DB" w:rsidP="000E36BF">
      <w:pPr>
        <w:pStyle w:val="BodyText"/>
        <w:jc w:val="both"/>
        <w:rPr>
          <w:u w:val="single"/>
        </w:rPr>
      </w:pPr>
      <w:r w:rsidRPr="00A61D47">
        <w:rPr>
          <w:u w:val="single"/>
        </w:rPr>
        <w:t>1. Objective of Testing:</w:t>
      </w:r>
    </w:p>
    <w:p w14:paraId="1C8BE8DB" w14:textId="79DC41ED" w:rsidR="004A73DB" w:rsidRDefault="004A73DB" w:rsidP="000E36BF">
      <w:pPr>
        <w:pStyle w:val="BodyText"/>
        <w:jc w:val="both"/>
      </w:pPr>
      <w:r>
        <w:t>- Its purpose is to ensure that the system meets the functional requirements</w:t>
      </w:r>
      <w:r w:rsidR="00C613DF">
        <w:t xml:space="preserve"> from lambda function</w:t>
      </w:r>
      <w:r>
        <w:t>.</w:t>
      </w:r>
    </w:p>
    <w:p w14:paraId="7B10186E" w14:textId="1CED1CCB" w:rsidR="009B3921" w:rsidRPr="009B3921" w:rsidRDefault="00196077" w:rsidP="000639FB">
      <w:pPr>
        <w:spacing w:before="100" w:beforeAutospacing="1" w:after="100" w:afterAutospacing="1" w:line="240" w:lineRule="auto"/>
        <w:jc w:val="both"/>
        <w:rPr>
          <w:rFonts w:ascii="Segoe UI" w:eastAsia="Times New Roman" w:hAnsi="Segoe UI" w:cs="Segoe UI"/>
        </w:rPr>
      </w:pPr>
      <w:r>
        <w:rPr>
          <w:rFonts w:ascii="Segoe UI" w:eastAsia="Times New Roman" w:hAnsi="Segoe UI" w:cs="Segoe UI"/>
          <w:u w:val="single"/>
        </w:rPr>
        <w:t>2</w:t>
      </w:r>
      <w:r w:rsidR="00C62FE5" w:rsidRPr="00D8678E">
        <w:rPr>
          <w:rFonts w:ascii="Segoe UI" w:eastAsia="Times New Roman" w:hAnsi="Segoe UI" w:cs="Segoe UI"/>
          <w:u w:val="single"/>
        </w:rPr>
        <w:t xml:space="preserve">. </w:t>
      </w:r>
      <w:r w:rsidR="009B3921" w:rsidRPr="00D8678E">
        <w:rPr>
          <w:rFonts w:ascii="Segoe UI" w:eastAsia="Times New Roman" w:hAnsi="Segoe UI" w:cs="Segoe UI"/>
          <w:u w:val="single"/>
        </w:rPr>
        <w:t>Testing Strategy</w:t>
      </w:r>
      <w:r w:rsidR="009B3921" w:rsidRPr="000639FB">
        <w:rPr>
          <w:rFonts w:ascii="Segoe UI" w:eastAsia="Times New Roman" w:hAnsi="Segoe UI" w:cs="Segoe UI"/>
        </w:rPr>
        <w:t>:</w:t>
      </w:r>
      <w:r w:rsidR="00E50501" w:rsidRPr="000639FB">
        <w:rPr>
          <w:rFonts w:ascii="Segoe UI" w:eastAsia="Times New Roman" w:hAnsi="Segoe UI" w:cs="Segoe UI"/>
        </w:rPr>
        <w:t xml:space="preserve"> </w:t>
      </w:r>
      <w:r w:rsidR="00C613DF">
        <w:rPr>
          <w:rFonts w:ascii="Segoe UI" w:eastAsia="Times New Roman" w:hAnsi="Segoe UI" w:cs="Segoe UI"/>
        </w:rPr>
        <w:t>By creating a test in the aws console</w:t>
      </w:r>
      <w:r w:rsidR="00344DD2">
        <w:rPr>
          <w:rFonts w:ascii="Segoe UI" w:eastAsia="Times New Roman" w:hAnsi="Segoe UI" w:cs="Segoe UI"/>
        </w:rPr>
        <w:t>:</w:t>
      </w:r>
    </w:p>
    <w:p w14:paraId="338636B6" w14:textId="71A6C325" w:rsidR="009B3921" w:rsidRPr="009B3921" w:rsidRDefault="00C613DF" w:rsidP="000E36BF">
      <w:pPr>
        <w:numPr>
          <w:ilvl w:val="1"/>
          <w:numId w:val="21"/>
        </w:numPr>
        <w:spacing w:after="100" w:afterAutospacing="1" w:line="240" w:lineRule="auto"/>
        <w:jc w:val="both"/>
        <w:rPr>
          <w:rFonts w:ascii="Segoe UI" w:eastAsia="Times New Roman" w:hAnsi="Segoe UI" w:cs="Segoe UI"/>
        </w:rPr>
      </w:pPr>
      <w:r>
        <w:rPr>
          <w:rFonts w:ascii="Segoe UI" w:eastAsia="Times New Roman" w:hAnsi="Segoe UI" w:cs="Segoe UI"/>
        </w:rPr>
        <w:t>Pass Agent id</w:t>
      </w:r>
    </w:p>
    <w:p w14:paraId="3EEDBC9C" w14:textId="1DF0394E" w:rsidR="009B3921" w:rsidRDefault="00C613DF" w:rsidP="000E36BF">
      <w:pPr>
        <w:numPr>
          <w:ilvl w:val="1"/>
          <w:numId w:val="21"/>
        </w:numPr>
        <w:spacing w:before="100" w:beforeAutospacing="1" w:after="100" w:afterAutospacing="1" w:line="240" w:lineRule="auto"/>
        <w:jc w:val="both"/>
        <w:rPr>
          <w:rFonts w:ascii="Segoe UI" w:eastAsia="Times New Roman" w:hAnsi="Segoe UI" w:cs="Segoe UI"/>
        </w:rPr>
      </w:pPr>
      <w:r>
        <w:rPr>
          <w:rFonts w:ascii="Segoe UI" w:eastAsia="Times New Roman" w:hAnsi="Segoe UI" w:cs="Segoe UI"/>
        </w:rPr>
        <w:t>Pass Token</w:t>
      </w:r>
    </w:p>
    <w:p w14:paraId="61AAD213" w14:textId="7FAF21F0" w:rsidR="009B3921" w:rsidRPr="001427D0" w:rsidRDefault="00C613DF" w:rsidP="00613EFB">
      <w:pPr>
        <w:numPr>
          <w:ilvl w:val="1"/>
          <w:numId w:val="21"/>
        </w:numPr>
        <w:spacing w:before="100" w:beforeAutospacing="1" w:after="100" w:afterAutospacing="1" w:line="240" w:lineRule="auto"/>
        <w:jc w:val="both"/>
        <w:rPr>
          <w:rFonts w:ascii="Segoe UI" w:eastAsia="Times New Roman" w:hAnsi="Segoe UI" w:cs="Segoe UI"/>
        </w:rPr>
      </w:pPr>
      <w:r w:rsidRPr="001427D0">
        <w:rPr>
          <w:rFonts w:ascii="Segoe UI" w:eastAsia="Times New Roman" w:hAnsi="Segoe UI" w:cs="Segoe UI"/>
        </w:rPr>
        <w:t>The lambda will validate and return success response</w:t>
      </w:r>
    </w:p>
    <w:p w14:paraId="49E179EA" w14:textId="3CBD926A" w:rsidR="003C1E2D" w:rsidRDefault="003C1E2D" w:rsidP="000E36BF">
      <w:pPr>
        <w:pStyle w:val="Heading1"/>
        <w:ind w:left="360" w:hanging="1260"/>
        <w:jc w:val="both"/>
      </w:pPr>
      <w:bookmarkStart w:id="45" w:name="_Toc211863925"/>
      <w:r w:rsidRPr="00B1541A">
        <w:t>Constraints</w:t>
      </w:r>
      <w:bookmarkEnd w:id="45"/>
    </w:p>
    <w:p w14:paraId="4997DE86" w14:textId="77777777" w:rsidR="00F06FE3" w:rsidRPr="00B1541A" w:rsidRDefault="00F06FE3" w:rsidP="000E36BF">
      <w:pPr>
        <w:pStyle w:val="Heading2"/>
        <w:ind w:left="0"/>
        <w:jc w:val="both"/>
        <w:rPr>
          <w:color w:val="000000" w:themeColor="text1"/>
        </w:rPr>
      </w:pPr>
      <w:bookmarkStart w:id="46" w:name="_Toc211863926"/>
      <w:r w:rsidRPr="00B1541A">
        <w:rPr>
          <w:color w:val="000000" w:themeColor="text1"/>
        </w:rPr>
        <w:t>Assumptions</w:t>
      </w:r>
      <w:bookmarkEnd w:id="46"/>
    </w:p>
    <w:p w14:paraId="4A500407" w14:textId="34D1053E" w:rsidR="000A1C2A" w:rsidRDefault="000A1C2A" w:rsidP="000E36BF">
      <w:pPr>
        <w:pStyle w:val="BodyText"/>
        <w:jc w:val="both"/>
      </w:pPr>
      <w:r>
        <w:t>1. User signup/login is not in a scope, user</w:t>
      </w:r>
      <w:r w:rsidR="00710967">
        <w:t>s</w:t>
      </w:r>
      <w:r>
        <w:t xml:space="preserve"> with valid credentials will </w:t>
      </w:r>
      <w:proofErr w:type="gramStart"/>
      <w:r>
        <w:t>access to</w:t>
      </w:r>
      <w:proofErr w:type="gramEnd"/>
      <w:r>
        <w:t xml:space="preserve"> the </w:t>
      </w:r>
      <w:r w:rsidR="00E140FB">
        <w:t>Rez</w:t>
      </w:r>
      <w:r w:rsidR="00392F53">
        <w:t>Live</w:t>
      </w:r>
      <w:r>
        <w:t xml:space="preserve"> portal, all authentication and login validations will be already checked at existing </w:t>
      </w:r>
      <w:r w:rsidR="00710967">
        <w:t xml:space="preserve">RezLive </w:t>
      </w:r>
      <w:r>
        <w:t>platform</w:t>
      </w:r>
      <w:r w:rsidR="00392F53">
        <w:t>.</w:t>
      </w:r>
    </w:p>
    <w:p w14:paraId="14340FF8" w14:textId="0C7B8711" w:rsidR="000A1C2A" w:rsidRDefault="00392F53" w:rsidP="000E36BF">
      <w:pPr>
        <w:pStyle w:val="BodyText"/>
        <w:jc w:val="both"/>
      </w:pPr>
      <w:r>
        <w:t>2</w:t>
      </w:r>
      <w:r w:rsidR="000A1C2A">
        <w:t xml:space="preserve">. Existing </w:t>
      </w:r>
      <w:r>
        <w:t xml:space="preserve">DB and </w:t>
      </w:r>
      <w:proofErr w:type="spellStart"/>
      <w:r>
        <w:t>ra_agent_tokens</w:t>
      </w:r>
      <w:proofErr w:type="spellEnd"/>
      <w:r>
        <w:t xml:space="preserve"> table</w:t>
      </w:r>
      <w:r w:rsidR="000A1C2A">
        <w:t xml:space="preserve"> will be utilized </w:t>
      </w:r>
      <w:r>
        <w:t>for lookup</w:t>
      </w:r>
      <w:r w:rsidR="000A1C2A">
        <w:t>.</w:t>
      </w:r>
    </w:p>
    <w:p w14:paraId="6A0EC336" w14:textId="10C2D1A1" w:rsidR="003C1E2D" w:rsidRPr="00B1541A" w:rsidRDefault="003C1E2D" w:rsidP="000E36BF">
      <w:pPr>
        <w:pStyle w:val="Heading2"/>
        <w:ind w:left="0"/>
        <w:jc w:val="both"/>
        <w:rPr>
          <w:color w:val="000000" w:themeColor="text1"/>
        </w:rPr>
      </w:pPr>
      <w:bookmarkStart w:id="47" w:name="_Toc211863927"/>
      <w:r w:rsidRPr="00B1541A">
        <w:rPr>
          <w:color w:val="000000" w:themeColor="text1"/>
        </w:rPr>
        <w:t xml:space="preserve">Dependencies on </w:t>
      </w:r>
      <w:r w:rsidR="00975F90" w:rsidRPr="00B1541A">
        <w:rPr>
          <w:color w:val="000000" w:themeColor="text1"/>
        </w:rPr>
        <w:t>another</w:t>
      </w:r>
      <w:r w:rsidRPr="00B1541A">
        <w:rPr>
          <w:color w:val="000000" w:themeColor="text1"/>
        </w:rPr>
        <w:t xml:space="preserve"> Subsystem</w:t>
      </w:r>
      <w:bookmarkEnd w:id="47"/>
      <w:r w:rsidRPr="00B1541A">
        <w:rPr>
          <w:color w:val="000000" w:themeColor="text1"/>
        </w:rPr>
        <w:t xml:space="preserve"> </w:t>
      </w:r>
    </w:p>
    <w:p w14:paraId="4D8D24E3" w14:textId="634504B3" w:rsidR="00EE25F5" w:rsidRPr="00196077" w:rsidRDefault="00196077" w:rsidP="000E36BF">
      <w:pPr>
        <w:pStyle w:val="BodyText"/>
        <w:jc w:val="both"/>
      </w:pPr>
      <w:r>
        <w:t>1. RezLive System</w:t>
      </w:r>
    </w:p>
    <w:p w14:paraId="61EBAC76" w14:textId="291ABD32" w:rsidR="003C1E2D" w:rsidRDefault="00E71C3A" w:rsidP="000E36BF">
      <w:pPr>
        <w:pStyle w:val="Heading2"/>
        <w:ind w:left="0"/>
        <w:jc w:val="both"/>
        <w:rPr>
          <w:color w:val="000000" w:themeColor="text1"/>
        </w:rPr>
      </w:pPr>
      <w:bookmarkStart w:id="48" w:name="_Toc211863928"/>
      <w:r>
        <w:rPr>
          <w:color w:val="000000" w:themeColor="text1"/>
        </w:rPr>
        <w:t>Limitations</w:t>
      </w:r>
      <w:r w:rsidR="00400CFF">
        <w:rPr>
          <w:color w:val="000000" w:themeColor="text1"/>
        </w:rPr>
        <w:t xml:space="preserve"> &amp; Constraints</w:t>
      </w:r>
      <w:bookmarkEnd w:id="48"/>
    </w:p>
    <w:p w14:paraId="62CF8B08" w14:textId="410F8CD5" w:rsidR="005674E0" w:rsidRDefault="00AF2A99" w:rsidP="000E36BF">
      <w:pPr>
        <w:pStyle w:val="BodyText"/>
        <w:jc w:val="both"/>
      </w:pPr>
      <w:r w:rsidRPr="00AF2A99">
        <w:t>1.</w:t>
      </w:r>
      <w:r>
        <w:rPr>
          <w:sz w:val="16"/>
          <w:szCs w:val="16"/>
        </w:rPr>
        <w:t xml:space="preserve"> </w:t>
      </w:r>
      <w:r>
        <w:t>AWS API Gateway is a powerful managed service, but it has some limitations</w:t>
      </w:r>
      <w:r w:rsidR="00BB7DFE">
        <w:t>:</w:t>
      </w:r>
    </w:p>
    <w:p w14:paraId="155BC4A7" w14:textId="1B98319D" w:rsidR="002F1567" w:rsidRDefault="002F1567" w:rsidP="000E36BF">
      <w:pPr>
        <w:pStyle w:val="BodyText"/>
        <w:jc w:val="both"/>
      </w:pPr>
      <w:r>
        <w:t xml:space="preserve">    - </w:t>
      </w:r>
      <w:r w:rsidRPr="001427D0">
        <w:rPr>
          <w:rStyle w:val="Strong"/>
          <w:bCs w:val="0"/>
        </w:rPr>
        <w:t>REST API</w:t>
      </w:r>
      <w:r w:rsidRPr="00D15DF0">
        <w:t>:</w:t>
      </w:r>
      <w:r>
        <w:t xml:space="preserve"> Max payload size is </w:t>
      </w:r>
      <w:r w:rsidRPr="002F1567">
        <w:rPr>
          <w:rStyle w:val="Strong"/>
          <w:b w:val="0"/>
          <w:bCs w:val="0"/>
        </w:rPr>
        <w:t>10 MB</w:t>
      </w:r>
      <w:r w:rsidR="001427D0">
        <w:rPr>
          <w:rStyle w:val="Strong"/>
          <w:b w:val="0"/>
          <w:bCs w:val="0"/>
        </w:rPr>
        <w:t xml:space="preserve"> &amp; </w:t>
      </w:r>
      <w:r w:rsidRPr="001427D0">
        <w:rPr>
          <w:b/>
        </w:rPr>
        <w:t>HTTP API</w:t>
      </w:r>
      <w:r w:rsidRPr="002F1567">
        <w:t>: Max payload size is 2 MB.</w:t>
      </w:r>
    </w:p>
    <w:p w14:paraId="36E30BB2" w14:textId="65CEBEEA" w:rsidR="002E2CFA" w:rsidRDefault="002E2CFA" w:rsidP="000E36BF">
      <w:pPr>
        <w:pStyle w:val="BodyText"/>
        <w:jc w:val="both"/>
      </w:pPr>
      <w:r>
        <w:t xml:space="preserve">    - </w:t>
      </w:r>
      <w:r w:rsidRPr="002E2CFA">
        <w:t xml:space="preserve">Max timeout for integration responses is </w:t>
      </w:r>
      <w:r w:rsidR="00F5363C">
        <w:t>~</w:t>
      </w:r>
      <w:r w:rsidRPr="002E2CFA">
        <w:t>29 seconds.</w:t>
      </w:r>
    </w:p>
    <w:p w14:paraId="4808DC36" w14:textId="479876EC" w:rsidR="002E2CFA" w:rsidRDefault="002E2CFA" w:rsidP="000E36BF">
      <w:pPr>
        <w:pStyle w:val="BodyText"/>
        <w:jc w:val="both"/>
      </w:pPr>
      <w:r>
        <w:t xml:space="preserve">    - </w:t>
      </w:r>
      <w:r w:rsidRPr="002E2CFA">
        <w:t>Default soft limit: 10,000 RPS (requests per second) per region for REST APIs</w:t>
      </w:r>
      <w:r>
        <w:t>.</w:t>
      </w:r>
    </w:p>
    <w:p w14:paraId="2BDBFFAB" w14:textId="494170D2" w:rsidR="00122D92" w:rsidRDefault="00122D92" w:rsidP="000E36BF">
      <w:pPr>
        <w:pStyle w:val="BodyText"/>
        <w:jc w:val="both"/>
      </w:pPr>
      <w:r>
        <w:t>2. AWS Lambda limitation:</w:t>
      </w:r>
    </w:p>
    <w:p w14:paraId="73B8CE87" w14:textId="460D3418" w:rsidR="00122D92" w:rsidRDefault="00122D92" w:rsidP="000E36BF">
      <w:pPr>
        <w:pStyle w:val="BodyText"/>
        <w:jc w:val="both"/>
      </w:pPr>
      <w:r>
        <w:t xml:space="preserve">   - </w:t>
      </w:r>
      <w:r w:rsidRPr="00122D92">
        <w:t>Max duration: 15 minutes per invocation</w:t>
      </w:r>
      <w:r>
        <w:t>.</w:t>
      </w:r>
    </w:p>
    <w:p w14:paraId="4910311E" w14:textId="69846D62" w:rsidR="00122D92" w:rsidRDefault="00122D92" w:rsidP="000E36BF">
      <w:pPr>
        <w:pStyle w:val="BodyText"/>
        <w:jc w:val="both"/>
      </w:pPr>
      <w:r>
        <w:t xml:space="preserve">   - </w:t>
      </w:r>
      <w:r w:rsidRPr="00122D92">
        <w:t>Max uncompressed size: 250 MB</w:t>
      </w:r>
      <w:r>
        <w:t>.</w:t>
      </w:r>
    </w:p>
    <w:p w14:paraId="0EABB3EB" w14:textId="2C6B7846" w:rsidR="00155EAD" w:rsidRDefault="00122D92" w:rsidP="000E36BF">
      <w:pPr>
        <w:pStyle w:val="BodyText"/>
        <w:jc w:val="both"/>
      </w:pPr>
      <w:r>
        <w:t xml:space="preserve">   - </w:t>
      </w:r>
      <w:r w:rsidR="00155EAD" w:rsidRPr="00155EAD">
        <w:t>Memory: 128 MB – 10 GB</w:t>
      </w:r>
      <w:r w:rsidR="00155EAD">
        <w:t xml:space="preserve">.   </w:t>
      </w:r>
    </w:p>
    <w:p w14:paraId="0C6B1D88" w14:textId="71D7E408" w:rsidR="003C1E2D" w:rsidRDefault="00392F53" w:rsidP="000E36BF">
      <w:pPr>
        <w:pStyle w:val="Heading1"/>
        <w:ind w:hanging="4410"/>
        <w:jc w:val="both"/>
      </w:pPr>
      <w:bookmarkStart w:id="49" w:name="_Toc366233199"/>
      <w:bookmarkStart w:id="50" w:name="_Toc211863929"/>
      <w:r>
        <w:t>Lambda</w:t>
      </w:r>
      <w:r w:rsidR="003C1E2D">
        <w:t xml:space="preserve"> Strategies</w:t>
      </w:r>
      <w:bookmarkEnd w:id="49"/>
      <w:bookmarkEnd w:id="50"/>
    </w:p>
    <w:p w14:paraId="400A152A" w14:textId="77777777" w:rsidR="003C1E2D" w:rsidRPr="005E0AF2" w:rsidRDefault="003C1E2D" w:rsidP="000E36BF">
      <w:pPr>
        <w:pStyle w:val="Heading2"/>
        <w:ind w:left="0"/>
        <w:jc w:val="both"/>
        <w:rPr>
          <w:color w:val="000000" w:themeColor="text1"/>
        </w:rPr>
      </w:pPr>
      <w:bookmarkStart w:id="51" w:name="_Toc366233200"/>
      <w:bookmarkStart w:id="52" w:name="_Toc211863930"/>
      <w:r w:rsidRPr="005E0AF2">
        <w:rPr>
          <w:color w:val="000000" w:themeColor="text1"/>
        </w:rPr>
        <w:t>Tools to be used</w:t>
      </w:r>
      <w:bookmarkEnd w:id="51"/>
      <w:bookmarkEnd w:id="52"/>
    </w:p>
    <w:p w14:paraId="5DDAC8B8" w14:textId="77777777" w:rsidR="003C1E2D" w:rsidRPr="00251A85" w:rsidRDefault="003C1E2D" w:rsidP="000E36BF">
      <w:pPr>
        <w:jc w:val="both"/>
        <w:rPr>
          <w:rFonts w:ascii="Segoe UI" w:hAnsi="Segoe UI" w:cs="Segoe UI"/>
        </w:rPr>
      </w:pPr>
      <w:r w:rsidRPr="00251A85">
        <w:rPr>
          <w:rFonts w:ascii="Segoe UI" w:hAnsi="Segoe UI" w:cs="Segoe UI"/>
        </w:rPr>
        <w:t>This section will describe any tools to be used in the application for e.g.</w:t>
      </w:r>
    </w:p>
    <w:p w14:paraId="682205AC" w14:textId="508CC3E8" w:rsidR="003C1E2D" w:rsidRPr="00251A85" w:rsidRDefault="003C1E2D" w:rsidP="000E36BF">
      <w:pPr>
        <w:pStyle w:val="BulletLevel2"/>
        <w:jc w:val="both"/>
        <w:rPr>
          <w:rFonts w:ascii="Segoe UI" w:hAnsi="Segoe UI" w:cs="Segoe UI"/>
        </w:rPr>
      </w:pPr>
      <w:r w:rsidRPr="00251A85">
        <w:rPr>
          <w:rFonts w:ascii="Segoe UI" w:hAnsi="Segoe UI" w:cs="Segoe UI"/>
        </w:rPr>
        <w:t>Code generators</w:t>
      </w:r>
      <w:r w:rsidR="00392F53">
        <w:rPr>
          <w:rFonts w:ascii="Segoe UI" w:hAnsi="Segoe UI" w:cs="Segoe UI"/>
        </w:rPr>
        <w:t>: IDE Eclipse</w:t>
      </w:r>
    </w:p>
    <w:p w14:paraId="7C40992F" w14:textId="01DCB1CB" w:rsidR="003C1E2D" w:rsidRPr="00251A85" w:rsidRDefault="003C1E2D" w:rsidP="000E36BF">
      <w:pPr>
        <w:pStyle w:val="BulletLevel2"/>
        <w:jc w:val="both"/>
        <w:rPr>
          <w:rFonts w:ascii="Segoe UI" w:hAnsi="Segoe UI" w:cs="Segoe UI"/>
        </w:rPr>
      </w:pPr>
      <w:r w:rsidRPr="00251A85">
        <w:rPr>
          <w:rFonts w:ascii="Segoe UI" w:hAnsi="Segoe UI" w:cs="Segoe UI"/>
        </w:rPr>
        <w:t>Review Tools</w:t>
      </w:r>
      <w:r w:rsidR="00392F53">
        <w:rPr>
          <w:rFonts w:ascii="Segoe UI" w:hAnsi="Segoe UI" w:cs="Segoe UI"/>
        </w:rPr>
        <w:t>: JIRA</w:t>
      </w:r>
    </w:p>
    <w:p w14:paraId="3D359C8C" w14:textId="77777777" w:rsidR="003C1E2D" w:rsidRPr="005E0AF2" w:rsidRDefault="003C1E2D" w:rsidP="000E36BF">
      <w:pPr>
        <w:pStyle w:val="Heading2"/>
        <w:ind w:left="0"/>
        <w:jc w:val="both"/>
        <w:rPr>
          <w:color w:val="000000" w:themeColor="text1"/>
        </w:rPr>
      </w:pPr>
      <w:bookmarkStart w:id="53" w:name="_Toc366233201"/>
      <w:bookmarkStart w:id="54" w:name="_Toc211863931"/>
      <w:r w:rsidRPr="005E0AF2">
        <w:rPr>
          <w:color w:val="000000" w:themeColor="text1"/>
        </w:rPr>
        <w:t>Exception Handling</w:t>
      </w:r>
      <w:bookmarkEnd w:id="53"/>
      <w:bookmarkEnd w:id="54"/>
    </w:p>
    <w:p w14:paraId="02B18A44" w14:textId="4BF7F6B9" w:rsidR="003C1E2D" w:rsidRPr="00392F53" w:rsidRDefault="00883D8E" w:rsidP="000E36BF">
      <w:pPr>
        <w:jc w:val="both"/>
        <w:rPr>
          <w:rFonts w:ascii="Segoe UI" w:hAnsi="Segoe UI" w:cs="Segoe UI"/>
        </w:rPr>
      </w:pPr>
      <w:r w:rsidRPr="00392F53">
        <w:rPr>
          <w:rFonts w:ascii="Segoe UI" w:hAnsi="Segoe UI" w:cs="Segoe UI"/>
        </w:rPr>
        <w:t xml:space="preserve">1. Standard exception handling </w:t>
      </w:r>
      <w:r w:rsidR="00392F53" w:rsidRPr="00392F53">
        <w:rPr>
          <w:rFonts w:ascii="Segoe UI" w:hAnsi="Segoe UI" w:cs="Segoe UI"/>
        </w:rPr>
        <w:t>at the component level</w:t>
      </w:r>
      <w:r w:rsidR="00A90BE6" w:rsidRPr="00392F53">
        <w:rPr>
          <w:rFonts w:ascii="Segoe UI" w:hAnsi="Segoe UI" w:cs="Segoe UI"/>
        </w:rPr>
        <w:t>.</w:t>
      </w:r>
    </w:p>
    <w:p w14:paraId="03BC1174" w14:textId="4E139D34" w:rsidR="00883D8E" w:rsidRPr="00392F53" w:rsidRDefault="00392F53" w:rsidP="000E36BF">
      <w:pPr>
        <w:jc w:val="both"/>
        <w:rPr>
          <w:rFonts w:ascii="Segoe UI" w:hAnsi="Segoe UI" w:cs="Segoe UI"/>
        </w:rPr>
      </w:pPr>
      <w:r>
        <w:rPr>
          <w:rFonts w:ascii="Segoe UI" w:hAnsi="Segoe UI" w:cs="Segoe UI"/>
        </w:rPr>
        <w:t>2</w:t>
      </w:r>
      <w:r w:rsidR="00883D8E" w:rsidRPr="00392F53">
        <w:rPr>
          <w:rFonts w:ascii="Segoe UI" w:hAnsi="Segoe UI" w:cs="Segoe UI"/>
        </w:rPr>
        <w:t xml:space="preserve">. Fallback mechanism for handling </w:t>
      </w:r>
      <w:r>
        <w:rPr>
          <w:rFonts w:ascii="Segoe UI" w:hAnsi="Segoe UI" w:cs="Segoe UI"/>
        </w:rPr>
        <w:t xml:space="preserve">DB </w:t>
      </w:r>
      <w:r w:rsidR="00883D8E" w:rsidRPr="00392F53">
        <w:rPr>
          <w:rFonts w:ascii="Segoe UI" w:hAnsi="Segoe UI" w:cs="Segoe UI"/>
        </w:rPr>
        <w:t>failures</w:t>
      </w:r>
      <w:r w:rsidR="00A90BE6" w:rsidRPr="00392F53">
        <w:rPr>
          <w:rFonts w:ascii="Segoe UI" w:hAnsi="Segoe UI" w:cs="Segoe UI"/>
        </w:rPr>
        <w:t>.</w:t>
      </w:r>
    </w:p>
    <w:p w14:paraId="16611D13" w14:textId="77777777" w:rsidR="003C1E2D" w:rsidRPr="005E0AF2" w:rsidRDefault="003C1E2D" w:rsidP="000E36BF">
      <w:pPr>
        <w:pStyle w:val="Heading2"/>
        <w:ind w:left="0"/>
        <w:jc w:val="both"/>
        <w:rPr>
          <w:color w:val="000000" w:themeColor="text1"/>
        </w:rPr>
      </w:pPr>
      <w:bookmarkStart w:id="55" w:name="_Toc366233205"/>
      <w:bookmarkStart w:id="56" w:name="_Toc211863932"/>
      <w:r w:rsidRPr="005E0AF2">
        <w:rPr>
          <w:color w:val="000000" w:themeColor="text1"/>
        </w:rPr>
        <w:t>Logging and Auditing Strategy</w:t>
      </w:r>
      <w:bookmarkEnd w:id="55"/>
      <w:bookmarkEnd w:id="56"/>
    </w:p>
    <w:p w14:paraId="28B2FF12" w14:textId="31C34965" w:rsidR="003C1E2D" w:rsidRDefault="00016638" w:rsidP="000E36BF">
      <w:pPr>
        <w:jc w:val="both"/>
      </w:pPr>
      <w:r>
        <w:t>1. Log4j based logging will be enabled for logging at all levels.</w:t>
      </w:r>
    </w:p>
    <w:p w14:paraId="4AEA860C" w14:textId="77777777" w:rsidR="007E004C" w:rsidRDefault="005E0AF2" w:rsidP="000E36BF">
      <w:pPr>
        <w:pStyle w:val="BodyText"/>
        <w:jc w:val="both"/>
      </w:pPr>
      <w:r>
        <w:tab/>
        <w:t xml:space="preserve">                         </w:t>
      </w:r>
    </w:p>
    <w:p w14:paraId="1B0DD649" w14:textId="5EF712E8" w:rsidR="005E0AF2" w:rsidRPr="005E0AF2" w:rsidRDefault="007E004C" w:rsidP="007E004C">
      <w:pPr>
        <w:pStyle w:val="BodyText"/>
        <w:ind w:firstLine="2736"/>
        <w:jc w:val="both"/>
      </w:pPr>
      <w:r>
        <w:t xml:space="preserve">                     </w:t>
      </w:r>
      <w:r w:rsidR="005E0AF2" w:rsidRPr="005E0AF2">
        <w:rPr>
          <w:b/>
          <w:bCs/>
          <w:sz w:val="30"/>
          <w:szCs w:val="30"/>
        </w:rPr>
        <w:t>*********</w:t>
      </w:r>
    </w:p>
    <w:sectPr w:rsidR="005E0AF2" w:rsidRPr="005E0AF2" w:rsidSect="00805BE0">
      <w:headerReference w:type="default" r:id="rId23"/>
      <w:footerReference w:type="default" r:id="rId24"/>
      <w:pgSz w:w="12240" w:h="15840" w:code="1"/>
      <w:pgMar w:top="1440" w:right="540" w:bottom="1440" w:left="1440" w:header="450" w:footer="18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CF50A" w14:textId="77777777" w:rsidR="00A35107" w:rsidRDefault="00A35107" w:rsidP="00707D40">
      <w:pPr>
        <w:spacing w:line="240" w:lineRule="auto"/>
      </w:pPr>
      <w:r>
        <w:separator/>
      </w:r>
    </w:p>
    <w:p w14:paraId="30618568" w14:textId="77777777" w:rsidR="00A35107" w:rsidRDefault="00A35107"/>
  </w:endnote>
  <w:endnote w:type="continuationSeparator" w:id="0">
    <w:p w14:paraId="64AC9A4F" w14:textId="77777777" w:rsidR="00A35107" w:rsidRDefault="00A35107" w:rsidP="00707D40">
      <w:pPr>
        <w:spacing w:line="240" w:lineRule="auto"/>
      </w:pPr>
      <w:r>
        <w:continuationSeparator/>
      </w:r>
    </w:p>
    <w:p w14:paraId="4CA8BF4F" w14:textId="77777777" w:rsidR="00A35107" w:rsidRDefault="00A351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345"/>
      <w:tblW w:w="11774" w:type="dxa"/>
      <w:tblBorders>
        <w:top w:val="single" w:sz="6" w:space="0" w:color="000000"/>
        <w:left w:val="single" w:sz="4" w:space="0" w:color="FFFFFF"/>
        <w:bottom w:val="single" w:sz="4" w:space="0" w:color="FFFFFF"/>
        <w:right w:val="single" w:sz="4" w:space="0" w:color="FFFFFF"/>
        <w:insideH w:val="single" w:sz="4" w:space="0" w:color="FFFFFF"/>
        <w:insideV w:val="single" w:sz="4" w:space="0" w:color="FFFFFF"/>
      </w:tblBorders>
      <w:tblLook w:val="0000" w:firstRow="0" w:lastRow="0" w:firstColumn="0" w:lastColumn="0" w:noHBand="0" w:noVBand="0"/>
    </w:tblPr>
    <w:tblGrid>
      <w:gridCol w:w="467"/>
      <w:gridCol w:w="2178"/>
      <w:gridCol w:w="6560"/>
      <w:gridCol w:w="1507"/>
      <w:gridCol w:w="1062"/>
    </w:tblGrid>
    <w:tr w:rsidR="004F6072" w:rsidRPr="00237FB2" w14:paraId="6D51C1DB" w14:textId="77777777" w:rsidTr="00237FB2">
      <w:trPr>
        <w:trHeight w:val="530"/>
      </w:trPr>
      <w:tc>
        <w:tcPr>
          <w:tcW w:w="198" w:type="pct"/>
        </w:tcPr>
        <w:p w14:paraId="3F8B9D48" w14:textId="77777777" w:rsidR="004F6072" w:rsidRPr="00237FB2" w:rsidRDefault="004F6072" w:rsidP="00432464">
          <w:pPr>
            <w:pStyle w:val="FooterText"/>
            <w:rPr>
              <w:rFonts w:ascii="Segoe UI" w:hAnsi="Segoe UI" w:cs="Segoe UI"/>
            </w:rPr>
          </w:pPr>
          <w:r w:rsidRPr="00237FB2">
            <w:rPr>
              <w:rFonts w:ascii="Segoe UI" w:hAnsi="Segoe UI" w:cs="Segoe UI"/>
              <w:noProof/>
              <w:lang w:val="en-IN" w:eastAsia="en-IN"/>
            </w:rPr>
            <mc:AlternateContent>
              <mc:Choice Requires="wps">
                <w:drawing>
                  <wp:anchor distT="0" distB="0" distL="114300" distR="114300" simplePos="0" relativeHeight="251661824" behindDoc="0" locked="0" layoutInCell="1" allowOverlap="1" wp14:anchorId="40DDB0C8" wp14:editId="13D3ACEB">
                    <wp:simplePos x="0" y="0"/>
                    <wp:positionH relativeFrom="column">
                      <wp:posOffset>-68580</wp:posOffset>
                    </wp:positionH>
                    <wp:positionV relativeFrom="paragraph">
                      <wp:posOffset>40640</wp:posOffset>
                    </wp:positionV>
                    <wp:extent cx="7762875" cy="0"/>
                    <wp:effectExtent l="0" t="0" r="1270" b="635"/>
                    <wp:wrapNone/>
                    <wp:docPr id="1" name="Auto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type w14:anchorId="3C5E90BB" id="_x0000_t32" coordsize="21600,21600" o:spt="32" o:oned="t" path="m,l21600,21600e" filled="f">
                    <v:path arrowok="t" fillok="f" o:connecttype="none"/>
                    <o:lock v:ext="edit" shapetype="t"/>
                  </v:shapetype>
                  <v:shape id="AutoShape 64" o:spid="_x0000_s1026" type="#_x0000_t32" style="position:absolute;margin-left:-5.4pt;margin-top:3.2pt;width:611.2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" stroked="f"/>
                </w:pict>
              </mc:Fallback>
            </mc:AlternateContent>
          </w:r>
        </w:p>
      </w:tc>
      <w:tc>
        <w:tcPr>
          <w:tcW w:w="925" w:type="pct"/>
          <w:vAlign w:val="center"/>
        </w:tcPr>
        <w:p w14:paraId="6A1DB7EF" w14:textId="10DF039D" w:rsidR="004F6072" w:rsidRPr="00237FB2" w:rsidRDefault="004F6072" w:rsidP="00132826">
          <w:pPr>
            <w:pStyle w:val="FooterText"/>
            <w:ind w:left="-92"/>
            <w:rPr>
              <w:rFonts w:ascii="Segoe UI" w:hAnsi="Segoe UI" w:cs="Segoe UI"/>
            </w:rPr>
          </w:pPr>
          <w:r>
            <w:rPr>
              <w:rFonts w:ascii="Segoe UI" w:hAnsi="Segoe UI" w:cs="Segoe UI"/>
            </w:rPr>
            <w:t>TDG RezAir</w:t>
          </w:r>
        </w:p>
      </w:tc>
      <w:tc>
        <w:tcPr>
          <w:tcW w:w="2785" w:type="pct"/>
          <w:vAlign w:val="center"/>
        </w:tcPr>
        <w:p w14:paraId="039B9230" w14:textId="68A87B20" w:rsidR="004F6072" w:rsidRPr="00237FB2" w:rsidRDefault="004F6072" w:rsidP="000C11E0">
          <w:pPr>
            <w:pStyle w:val="FooterText"/>
            <w:rPr>
              <w:rFonts w:ascii="Segoe UI" w:hAnsi="Segoe UI" w:cs="Segoe UI"/>
            </w:rPr>
          </w:pPr>
        </w:p>
      </w:tc>
      <w:tc>
        <w:tcPr>
          <w:tcW w:w="640" w:type="pct"/>
          <w:vAlign w:val="center"/>
        </w:tcPr>
        <w:p w14:paraId="0243F7C3" w14:textId="09EE894B" w:rsidR="004F6072" w:rsidRPr="00237FB2" w:rsidRDefault="004F6072" w:rsidP="00432464">
          <w:pPr>
            <w:pStyle w:val="FooterText"/>
            <w:jc w:val="right"/>
            <w:rPr>
              <w:rFonts w:ascii="Segoe UI" w:hAnsi="Segoe UI" w:cs="Segoe UI"/>
            </w:rPr>
          </w:pPr>
          <w:r w:rsidRPr="00237FB2">
            <w:rPr>
              <w:rFonts w:ascii="Segoe UI" w:hAnsi="Segoe UI" w:cs="Segoe UI"/>
            </w:rPr>
            <w:t xml:space="preserve">   Page </w:t>
          </w:r>
          <w:r w:rsidRPr="00237FB2">
            <w:rPr>
              <w:rFonts w:ascii="Segoe UI" w:hAnsi="Segoe UI" w:cs="Segoe UI"/>
            </w:rPr>
            <w:fldChar w:fldCharType="begin"/>
          </w:r>
          <w:r w:rsidRPr="00237FB2">
            <w:rPr>
              <w:rFonts w:ascii="Segoe UI" w:hAnsi="Segoe UI" w:cs="Segoe UI"/>
            </w:rPr>
            <w:instrText xml:space="preserve"> PAGE </w:instrText>
          </w:r>
          <w:r w:rsidRPr="00237FB2">
            <w:rPr>
              <w:rFonts w:ascii="Segoe UI" w:hAnsi="Segoe UI" w:cs="Segoe UI"/>
            </w:rPr>
            <w:fldChar w:fldCharType="separate"/>
          </w:r>
          <w:r w:rsidR="00AF25DD">
            <w:rPr>
              <w:rFonts w:ascii="Segoe UI" w:hAnsi="Segoe UI" w:cs="Segoe UI"/>
              <w:noProof/>
            </w:rPr>
            <w:t>11</w:t>
          </w:r>
          <w:r w:rsidRPr="00237FB2">
            <w:rPr>
              <w:rFonts w:ascii="Segoe UI" w:hAnsi="Segoe UI" w:cs="Segoe UI"/>
            </w:rPr>
            <w:fldChar w:fldCharType="end"/>
          </w:r>
          <w:r w:rsidRPr="00237FB2">
            <w:rPr>
              <w:rFonts w:ascii="Segoe UI" w:hAnsi="Segoe UI" w:cs="Segoe UI"/>
            </w:rPr>
            <w:t xml:space="preserve"> of </w:t>
          </w:r>
          <w:r w:rsidRPr="00237FB2">
            <w:rPr>
              <w:rFonts w:ascii="Segoe UI" w:hAnsi="Segoe UI" w:cs="Segoe UI"/>
            </w:rPr>
            <w:fldChar w:fldCharType="begin"/>
          </w:r>
          <w:r w:rsidRPr="00237FB2">
            <w:rPr>
              <w:rFonts w:ascii="Segoe UI" w:hAnsi="Segoe UI" w:cs="Segoe UI"/>
            </w:rPr>
            <w:instrText xml:space="preserve"> NUMPAGES </w:instrText>
          </w:r>
          <w:r w:rsidRPr="00237FB2">
            <w:rPr>
              <w:rFonts w:ascii="Segoe UI" w:hAnsi="Segoe UI" w:cs="Segoe UI"/>
            </w:rPr>
            <w:fldChar w:fldCharType="separate"/>
          </w:r>
          <w:r w:rsidR="00AF25DD">
            <w:rPr>
              <w:rFonts w:ascii="Segoe UI" w:hAnsi="Segoe UI" w:cs="Segoe UI"/>
              <w:noProof/>
            </w:rPr>
            <w:t>11</w:t>
          </w:r>
          <w:r w:rsidRPr="00237FB2">
            <w:rPr>
              <w:rFonts w:ascii="Segoe UI" w:hAnsi="Segoe UI" w:cs="Segoe UI"/>
              <w:noProof/>
            </w:rPr>
            <w:fldChar w:fldCharType="end"/>
          </w:r>
        </w:p>
      </w:tc>
      <w:tc>
        <w:tcPr>
          <w:tcW w:w="451" w:type="pct"/>
        </w:tcPr>
        <w:p w14:paraId="048494EC" w14:textId="77777777" w:rsidR="004F6072" w:rsidRPr="00237FB2" w:rsidRDefault="004F6072" w:rsidP="00432464">
          <w:pPr>
            <w:pStyle w:val="FooterText"/>
            <w:rPr>
              <w:rFonts w:ascii="Segoe UI" w:hAnsi="Segoe UI" w:cs="Segoe UI"/>
            </w:rPr>
          </w:pPr>
        </w:p>
      </w:tc>
    </w:tr>
  </w:tbl>
  <w:p w14:paraId="7486DCB1" w14:textId="77777777" w:rsidR="004F6072" w:rsidRPr="00237FB2" w:rsidRDefault="004F6072" w:rsidP="00432464">
    <w:pPr>
      <w:rPr>
        <w:rFonts w:ascii="Segoe UI" w:hAnsi="Segoe UI" w:cs="Segoe UI"/>
      </w:rPr>
    </w:pPr>
  </w:p>
  <w:p w14:paraId="74CD63D0" w14:textId="77777777" w:rsidR="004F6072" w:rsidRPr="00237FB2" w:rsidRDefault="004F6072" w:rsidP="00432464">
    <w:pPr>
      <w:pStyle w:val="Footer"/>
      <w:rPr>
        <w:rFonts w:ascii="Segoe UI" w:hAnsi="Segoe UI" w:cs="Segoe U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3BCA5" w14:textId="77777777" w:rsidR="00A35107" w:rsidRDefault="00A35107" w:rsidP="00707D40">
      <w:pPr>
        <w:spacing w:line="240" w:lineRule="auto"/>
      </w:pPr>
      <w:r>
        <w:separator/>
      </w:r>
    </w:p>
    <w:p w14:paraId="0DA8EBD9" w14:textId="77777777" w:rsidR="00A35107" w:rsidRDefault="00A35107"/>
  </w:footnote>
  <w:footnote w:type="continuationSeparator" w:id="0">
    <w:p w14:paraId="7523814D" w14:textId="77777777" w:rsidR="00A35107" w:rsidRDefault="00A35107" w:rsidP="00707D40">
      <w:pPr>
        <w:spacing w:line="240" w:lineRule="auto"/>
      </w:pPr>
      <w:r>
        <w:continuationSeparator/>
      </w:r>
    </w:p>
    <w:p w14:paraId="6E244B26" w14:textId="77777777" w:rsidR="00A35107" w:rsidRDefault="00A351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250" w:type="dxa"/>
      <w:tblInd w:w="-1332" w:type="dxa"/>
      <w:tblLayout w:type="fixed"/>
      <w:tblLook w:val="04A0" w:firstRow="1" w:lastRow="0" w:firstColumn="1" w:lastColumn="0" w:noHBand="0" w:noVBand="1"/>
    </w:tblPr>
    <w:tblGrid>
      <w:gridCol w:w="1440"/>
      <w:gridCol w:w="5940"/>
      <w:gridCol w:w="3870"/>
    </w:tblGrid>
    <w:tr w:rsidR="004F6072" w:rsidRPr="009825A2" w14:paraId="4FC648BD" w14:textId="77777777" w:rsidTr="006F5049">
      <w:trPr>
        <w:trHeight w:val="900"/>
      </w:trPr>
      <w:tc>
        <w:tcPr>
          <w:tcW w:w="7380" w:type="dxa"/>
          <w:gridSpan w:val="2"/>
        </w:tcPr>
        <w:p w14:paraId="1FA19488" w14:textId="0CF52CF6" w:rsidR="004F6072" w:rsidRPr="00237FB2" w:rsidRDefault="004F6072" w:rsidP="005F3C08">
          <w:pPr>
            <w:pStyle w:val="HeaderText"/>
            <w:rPr>
              <w:rStyle w:val="BlueBold"/>
              <w:rFonts w:ascii="Segoe UI" w:hAnsi="Segoe UI" w:cs="Segoe UI"/>
              <w:color w:val="auto"/>
            </w:rPr>
          </w:pPr>
          <w:r>
            <w:rPr>
              <w:rStyle w:val="BlueBold"/>
              <w:rFonts w:ascii="Segoe UI" w:hAnsi="Segoe UI" w:cs="Segoe UI"/>
              <w:color w:val="auto"/>
            </w:rPr>
            <w:t>TDG</w:t>
          </w:r>
        </w:p>
        <w:p w14:paraId="41234501" w14:textId="6F4327D1" w:rsidR="004F6072" w:rsidRPr="00901B20" w:rsidRDefault="004F6072" w:rsidP="005F3C08">
          <w:pPr>
            <w:pStyle w:val="HeaderText"/>
            <w:rPr>
              <w:rStyle w:val="BlueBold"/>
              <w:rFonts w:ascii="Segoe UI" w:hAnsi="Segoe UI" w:cs="Segoe UI"/>
              <w:b w:val="0"/>
              <w:bCs/>
              <w:color w:val="auto"/>
              <w:sz w:val="18"/>
              <w:szCs w:val="18"/>
            </w:rPr>
          </w:pPr>
          <w:r>
            <w:rPr>
              <w:rStyle w:val="BlueBold"/>
              <w:rFonts w:ascii="Segoe UI" w:hAnsi="Segoe UI" w:cs="Segoe UI"/>
              <w:color w:val="auto"/>
            </w:rPr>
            <w:t>AID</w:t>
          </w:r>
          <w:r w:rsidR="007A2086">
            <w:rPr>
              <w:rStyle w:val="BlueBold"/>
              <w:rFonts w:ascii="Segoe UI" w:hAnsi="Segoe UI" w:cs="Segoe UI"/>
              <w:color w:val="auto"/>
            </w:rPr>
            <w:t>_AuthLambda</w:t>
          </w:r>
          <w:r w:rsidRPr="00237FB2">
            <w:rPr>
              <w:rStyle w:val="BlueBold"/>
              <w:rFonts w:ascii="Segoe UI" w:hAnsi="Segoe UI" w:cs="Segoe UI"/>
              <w:color w:val="auto"/>
            </w:rPr>
            <w:t>_</w:t>
          </w:r>
          <w:r>
            <w:rPr>
              <w:rStyle w:val="BlueBold"/>
              <w:rFonts w:ascii="Segoe UI" w:hAnsi="Segoe UI" w:cs="Segoe UI"/>
              <w:color w:val="auto"/>
            </w:rPr>
            <w:t>RezAir</w:t>
          </w:r>
          <w:r w:rsidRPr="00237FB2">
            <w:rPr>
              <w:rStyle w:val="BlueBold"/>
              <w:rFonts w:ascii="Segoe UI" w:hAnsi="Segoe UI" w:cs="Segoe UI"/>
              <w:color w:val="auto"/>
            </w:rPr>
            <w:br/>
          </w:r>
          <w:r w:rsidRPr="00901B20">
            <w:rPr>
              <w:rStyle w:val="BlueBold"/>
              <w:rFonts w:ascii="Segoe UI" w:hAnsi="Segoe UI" w:cs="Segoe UI"/>
              <w:color w:val="auto"/>
              <w:sz w:val="18"/>
              <w:szCs w:val="18"/>
            </w:rPr>
            <w:t>Release Date</w:t>
          </w:r>
          <w:r w:rsidRPr="00901B20">
            <w:rPr>
              <w:rStyle w:val="BlueBold"/>
              <w:rFonts w:ascii="Segoe UI" w:hAnsi="Segoe UI" w:cs="Segoe UI"/>
              <w:b w:val="0"/>
              <w:bCs/>
              <w:color w:val="auto"/>
              <w:sz w:val="18"/>
              <w:szCs w:val="18"/>
            </w:rPr>
            <w:t xml:space="preserve">: </w:t>
          </w:r>
          <w:r w:rsidR="007A2086">
            <w:rPr>
              <w:rStyle w:val="BlueBold"/>
              <w:rFonts w:ascii="Segoe UI" w:hAnsi="Segoe UI" w:cs="Segoe UI"/>
              <w:b w:val="0"/>
              <w:bCs/>
              <w:color w:val="auto"/>
              <w:sz w:val="18"/>
              <w:szCs w:val="18"/>
            </w:rPr>
            <w:t>12</w:t>
          </w:r>
          <w:r>
            <w:rPr>
              <w:rStyle w:val="BlueBold"/>
              <w:rFonts w:ascii="Segoe UI" w:hAnsi="Segoe UI" w:cs="Segoe UI"/>
              <w:b w:val="0"/>
              <w:bCs/>
              <w:color w:val="auto"/>
              <w:sz w:val="18"/>
              <w:szCs w:val="18"/>
            </w:rPr>
            <w:t>-Oct-25</w:t>
          </w:r>
        </w:p>
        <w:p w14:paraId="1FD4F8A6" w14:textId="4A8AC41A" w:rsidR="004F6072" w:rsidRPr="00193629" w:rsidRDefault="004F6072" w:rsidP="005F3C08">
          <w:pPr>
            <w:pStyle w:val="HeaderText"/>
            <w:rPr>
              <w:rStyle w:val="Bold"/>
              <w:b w:val="0"/>
              <w:bCs/>
            </w:rPr>
          </w:pPr>
          <w:r w:rsidRPr="00901B20">
            <w:rPr>
              <w:rStyle w:val="BlueBold"/>
              <w:rFonts w:ascii="Segoe UI" w:hAnsi="Segoe UI" w:cs="Segoe UI"/>
              <w:color w:val="auto"/>
              <w:sz w:val="18"/>
              <w:szCs w:val="18"/>
            </w:rPr>
            <w:t>Classification</w:t>
          </w:r>
          <w:r w:rsidRPr="00901B20">
            <w:rPr>
              <w:rStyle w:val="BlueBold"/>
              <w:rFonts w:ascii="Segoe UI" w:hAnsi="Segoe UI" w:cs="Segoe UI"/>
              <w:b w:val="0"/>
              <w:bCs/>
              <w:color w:val="auto"/>
              <w:sz w:val="18"/>
              <w:szCs w:val="18"/>
            </w:rPr>
            <w:t xml:space="preserve">: </w:t>
          </w:r>
          <w:r>
            <w:rPr>
              <w:rFonts w:ascii="Segoe UI" w:hAnsi="Segoe UI" w:cs="Segoe UI"/>
            </w:rPr>
            <w:t>Internal</w:t>
          </w:r>
        </w:p>
      </w:tc>
      <w:tc>
        <w:tcPr>
          <w:tcW w:w="3870" w:type="dxa"/>
        </w:tcPr>
        <w:p w14:paraId="4853BEAA" w14:textId="18A34DBC" w:rsidR="004F6072" w:rsidRPr="009825A2" w:rsidRDefault="004F6072" w:rsidP="00BC5185">
          <w:pPr>
            <w:tabs>
              <w:tab w:val="left" w:pos="2175"/>
              <w:tab w:val="left" w:pos="3762"/>
            </w:tabs>
            <w:spacing w:line="240" w:lineRule="auto"/>
            <w:ind w:right="162"/>
            <w:jc w:val="right"/>
          </w:pPr>
          <w:r>
            <w:rPr>
              <w:noProof/>
              <w:lang w:val="en-IN" w:eastAsia="en-IN"/>
            </w:rPr>
            <w:drawing>
              <wp:inline distT="0" distB="0" distL="0" distR="0" wp14:anchorId="78616902" wp14:editId="4C066C75">
                <wp:extent cx="1403985" cy="354330"/>
                <wp:effectExtent l="0" t="0" r="571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3985" cy="354330"/>
                        </a:xfrm>
                        <a:prstGeom prst="rect">
                          <a:avLst/>
                        </a:prstGeom>
                        <a:noFill/>
                        <a:ln>
                          <a:noFill/>
                        </a:ln>
                      </pic:spPr>
                    </pic:pic>
                  </a:graphicData>
                </a:graphic>
              </wp:inline>
            </w:drawing>
          </w:r>
        </w:p>
      </w:tc>
    </w:tr>
    <w:tr w:rsidR="004F6072" w:rsidRPr="009825A2" w14:paraId="7A1505F6" w14:textId="77777777" w:rsidTr="006F5049">
      <w:trPr>
        <w:trHeight w:val="368"/>
      </w:trPr>
      <w:tc>
        <w:tcPr>
          <w:tcW w:w="1440" w:type="dxa"/>
        </w:tcPr>
        <w:p w14:paraId="04E1515B" w14:textId="557EA2D4" w:rsidR="004F6072" w:rsidRPr="009825A2" w:rsidRDefault="004F6072" w:rsidP="009825A2">
          <w:pPr>
            <w:tabs>
              <w:tab w:val="left" w:pos="2175"/>
            </w:tabs>
            <w:spacing w:line="240" w:lineRule="auto"/>
          </w:pPr>
        </w:p>
      </w:tc>
      <w:tc>
        <w:tcPr>
          <w:tcW w:w="9810" w:type="dxa"/>
          <w:gridSpan w:val="2"/>
        </w:tcPr>
        <w:p w14:paraId="52FAC99A" w14:textId="31D58349" w:rsidR="004F6072" w:rsidRPr="009825A2" w:rsidRDefault="004F6072" w:rsidP="009825A2">
          <w:pPr>
            <w:tabs>
              <w:tab w:val="left" w:pos="2175"/>
            </w:tabs>
            <w:spacing w:line="240" w:lineRule="auto"/>
          </w:pPr>
        </w:p>
      </w:tc>
    </w:tr>
  </w:tbl>
  <w:p w14:paraId="1392B996" w14:textId="1774BE55" w:rsidR="004F6072" w:rsidRPr="00AE03E8" w:rsidRDefault="004F6072" w:rsidP="00AE03E8">
    <w:r>
      <w:rPr>
        <w:noProof/>
        <w:lang w:val="en-IN" w:eastAsia="en-IN"/>
      </w:rPr>
      <mc:AlternateContent>
        <mc:Choice Requires="wps">
          <w:drawing>
            <wp:anchor distT="0" distB="0" distL="114300" distR="114300" simplePos="0" relativeHeight="251659776" behindDoc="0" locked="0" layoutInCell="1" allowOverlap="1" wp14:anchorId="74B68F9A" wp14:editId="458F08D1">
              <wp:simplePos x="0" y="0"/>
              <wp:positionH relativeFrom="column">
                <wp:posOffset>-904875</wp:posOffset>
              </wp:positionH>
              <wp:positionV relativeFrom="paragraph">
                <wp:posOffset>-214630</wp:posOffset>
              </wp:positionV>
              <wp:extent cx="7753350"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7753350" cy="0"/>
                      </a:xfrm>
                      <a:prstGeom prst="line">
                        <a:avLst/>
                      </a:prstGeom>
                      <a:ln w="19050">
                        <a:solidFill>
                          <a:srgbClr val="00B8F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A87273" id="Straight Connector 28"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71.25pt,-16.9pt" to="539.2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" strokecolor="#00b8f1"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1128"/>
    <w:multiLevelType w:val="multilevel"/>
    <w:tmpl w:val="F0AED224"/>
    <w:lvl w:ilvl="0">
      <w:start w:val="1"/>
      <w:numFmt w:val="none"/>
      <w:pStyle w:val="NumberLevel3First"/>
      <w:lvlText w:val="1."/>
      <w:lvlJc w:val="left"/>
      <w:pPr>
        <w:tabs>
          <w:tab w:val="num" w:pos="-2646"/>
        </w:tabs>
        <w:ind w:left="-2646" w:hanging="288"/>
      </w:pPr>
      <w:rPr>
        <w:rFonts w:ascii="Segoe UI" w:hAnsi="Segoe UI" w:cs="Segoe UI" w:hint="default"/>
        <w:b w:val="0"/>
        <w:i w:val="0"/>
        <w:color w:val="0070C0"/>
        <w:sz w:val="20"/>
      </w:rPr>
    </w:lvl>
    <w:lvl w:ilvl="1">
      <w:start w:val="2"/>
      <w:numFmt w:val="decimal"/>
      <w:pStyle w:val="NumberLevel3"/>
      <w:lvlText w:val="%2."/>
      <w:lvlJc w:val="left"/>
      <w:pPr>
        <w:tabs>
          <w:tab w:val="num" w:pos="648"/>
        </w:tabs>
        <w:ind w:left="648" w:hanging="288"/>
      </w:pPr>
      <w:rPr>
        <w:rFonts w:ascii="Segoe UI" w:hAnsi="Segoe UI" w:cs="Segoe UI" w:hint="default"/>
        <w:b w:val="0"/>
        <w:i w:val="0"/>
        <w:color w:val="0070C0"/>
        <w:sz w:val="20"/>
      </w:rPr>
    </w:lvl>
    <w:lvl w:ilvl="2">
      <w:start w:val="1"/>
      <w:numFmt w:val="lowerRoman"/>
      <w:lvlText w:val="%3."/>
      <w:lvlJc w:val="right"/>
      <w:pPr>
        <w:ind w:left="-1350" w:hanging="180"/>
      </w:pPr>
      <w:rPr>
        <w:rFonts w:hint="default"/>
      </w:rPr>
    </w:lvl>
    <w:lvl w:ilvl="3">
      <w:start w:val="1"/>
      <w:numFmt w:val="decimal"/>
      <w:lvlText w:val="%4."/>
      <w:lvlJc w:val="left"/>
      <w:pPr>
        <w:ind w:left="-630" w:hanging="360"/>
      </w:pPr>
      <w:rPr>
        <w:rFonts w:hint="default"/>
      </w:rPr>
    </w:lvl>
    <w:lvl w:ilvl="4">
      <w:start w:val="1"/>
      <w:numFmt w:val="lowerLetter"/>
      <w:lvlText w:val="%5."/>
      <w:lvlJc w:val="left"/>
      <w:pPr>
        <w:ind w:left="90" w:hanging="360"/>
      </w:pPr>
      <w:rPr>
        <w:rFonts w:hint="default"/>
      </w:rPr>
    </w:lvl>
    <w:lvl w:ilvl="5">
      <w:start w:val="1"/>
      <w:numFmt w:val="lowerRoman"/>
      <w:lvlText w:val="%6."/>
      <w:lvlJc w:val="right"/>
      <w:pPr>
        <w:ind w:left="810" w:hanging="180"/>
      </w:pPr>
      <w:rPr>
        <w:rFonts w:hint="default"/>
      </w:rPr>
    </w:lvl>
    <w:lvl w:ilvl="6">
      <w:start w:val="1"/>
      <w:numFmt w:val="decimal"/>
      <w:lvlText w:val="%7."/>
      <w:lvlJc w:val="left"/>
      <w:pPr>
        <w:ind w:left="1530" w:hanging="360"/>
      </w:pPr>
      <w:rPr>
        <w:rFonts w:hint="default"/>
      </w:rPr>
    </w:lvl>
    <w:lvl w:ilvl="7">
      <w:start w:val="1"/>
      <w:numFmt w:val="lowerLetter"/>
      <w:lvlText w:val="%8."/>
      <w:lvlJc w:val="left"/>
      <w:pPr>
        <w:ind w:left="2250" w:hanging="360"/>
      </w:pPr>
      <w:rPr>
        <w:rFonts w:hint="default"/>
      </w:rPr>
    </w:lvl>
    <w:lvl w:ilvl="8">
      <w:start w:val="1"/>
      <w:numFmt w:val="lowerRoman"/>
      <w:lvlText w:val="%9."/>
      <w:lvlJc w:val="right"/>
      <w:pPr>
        <w:ind w:left="2970" w:hanging="180"/>
      </w:pPr>
      <w:rPr>
        <w:rFonts w:hint="default"/>
      </w:rPr>
    </w:lvl>
  </w:abstractNum>
  <w:abstractNum w:abstractNumId="1" w15:restartNumberingAfterBreak="0">
    <w:nsid w:val="0A1738B9"/>
    <w:multiLevelType w:val="hybridMultilevel"/>
    <w:tmpl w:val="38A0AF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E2527"/>
    <w:multiLevelType w:val="multilevel"/>
    <w:tmpl w:val="0409001D"/>
    <w:styleLink w:val="Note"/>
    <w:lvl w:ilvl="0">
      <w:start w:val="1"/>
      <w:numFmt w:val="none"/>
      <w:lvlText w:val="%1)"/>
      <w:lvlJc w:val="left"/>
      <w:pPr>
        <w:ind w:left="360" w:hanging="360"/>
      </w:pPr>
      <w:rPr>
        <w:rFonts w:ascii="Arial" w:hAnsi="Arial"/>
        <w:color w:val="0070C0"/>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8691FA4"/>
    <w:multiLevelType w:val="hybridMultilevel"/>
    <w:tmpl w:val="F3884974"/>
    <w:lvl w:ilvl="0" w:tplc="488C7E7A">
      <w:start w:val="1"/>
      <w:numFmt w:val="bullet"/>
      <w:pStyle w:val="BulletLevel3"/>
      <w:lvlText w:val="o"/>
      <w:lvlJc w:val="left"/>
      <w:pPr>
        <w:tabs>
          <w:tab w:val="num" w:pos="720"/>
        </w:tabs>
        <w:ind w:left="720" w:hanging="288"/>
      </w:pPr>
      <w:rPr>
        <w:rFonts w:ascii="Courier New" w:hAnsi="Courier New"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87B585F"/>
    <w:multiLevelType w:val="multilevel"/>
    <w:tmpl w:val="4F56F3D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83781"/>
    <w:multiLevelType w:val="hybridMultilevel"/>
    <w:tmpl w:val="45BE0A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25740"/>
    <w:multiLevelType w:val="multilevel"/>
    <w:tmpl w:val="E794A874"/>
    <w:lvl w:ilvl="0">
      <w:start w:val="1"/>
      <w:numFmt w:val="none"/>
      <w:pStyle w:val="BlueNumberLevel2First"/>
      <w:lvlText w:val="1."/>
      <w:lvlJc w:val="left"/>
      <w:pPr>
        <w:tabs>
          <w:tab w:val="num" w:pos="576"/>
        </w:tabs>
        <w:ind w:left="360" w:hanging="72"/>
      </w:pPr>
      <w:rPr>
        <w:rFonts w:ascii="Arial" w:hAnsi="Arial" w:hint="default"/>
        <w:b w:val="0"/>
        <w:i w:val="0"/>
        <w:color w:val="0075B0"/>
        <w:sz w:val="20"/>
      </w:rPr>
    </w:lvl>
    <w:lvl w:ilvl="1">
      <w:start w:val="2"/>
      <w:numFmt w:val="decimal"/>
      <w:pStyle w:val="BlueNumberLevel2"/>
      <w:lvlText w:val="%2."/>
      <w:lvlJc w:val="left"/>
      <w:pPr>
        <w:tabs>
          <w:tab w:val="num" w:pos="576"/>
        </w:tabs>
        <w:ind w:left="360" w:hanging="72"/>
      </w:pPr>
      <w:rPr>
        <w:rFonts w:ascii="Arial" w:hAnsi="Arial" w:hint="default"/>
        <w:b w:val="0"/>
        <w:i w:val="0"/>
        <w:color w:val="0075B0"/>
        <w:sz w:val="20"/>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7" w15:restartNumberingAfterBreak="0">
    <w:nsid w:val="230F3B1E"/>
    <w:multiLevelType w:val="hybridMultilevel"/>
    <w:tmpl w:val="DC1803E2"/>
    <w:lvl w:ilvl="0" w:tplc="09742188">
      <w:start w:val="8"/>
      <w:numFmt w:val="bullet"/>
      <w:lvlText w:val="-"/>
      <w:lvlJc w:val="left"/>
      <w:pPr>
        <w:ind w:left="720" w:hanging="360"/>
      </w:pPr>
      <w:rPr>
        <w:rFonts w:ascii="Segoe UI" w:eastAsia="Calibr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7A3764"/>
    <w:multiLevelType w:val="hybridMultilevel"/>
    <w:tmpl w:val="32DEEA86"/>
    <w:lvl w:ilvl="0" w:tplc="F29E4F1A">
      <w:start w:val="1"/>
      <w:numFmt w:val="decimal"/>
      <w:pStyle w:val="FigureTitle"/>
      <w:suff w:val="space"/>
      <w:lvlText w:val="Figure %1:"/>
      <w:lvlJc w:val="left"/>
      <w:pPr>
        <w:ind w:left="2232" w:hanging="360"/>
      </w:pPr>
      <w:rPr>
        <w:rFonts w:ascii="Arial" w:hAnsi="Arial" w:hint="default"/>
        <w:color w:val="00000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5025A5"/>
    <w:multiLevelType w:val="hybridMultilevel"/>
    <w:tmpl w:val="7EA85242"/>
    <w:lvl w:ilvl="0" w:tplc="9208A0D4">
      <w:start w:val="1"/>
      <w:numFmt w:val="bullet"/>
      <w:pStyle w:val="BulletLevel1"/>
      <w:lvlText w:val=""/>
      <w:lvlJc w:val="left"/>
      <w:pPr>
        <w:tabs>
          <w:tab w:val="num" w:pos="288"/>
        </w:tabs>
        <w:ind w:left="288"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056079"/>
    <w:multiLevelType w:val="hybridMultilevel"/>
    <w:tmpl w:val="F7924AF0"/>
    <w:lvl w:ilvl="0" w:tplc="0409000D">
      <w:start w:val="1"/>
      <w:numFmt w:val="bullet"/>
      <w:lvlText w:val=""/>
      <w:lvlJc w:val="left"/>
      <w:pPr>
        <w:ind w:left="720" w:hanging="360"/>
      </w:pPr>
      <w:rPr>
        <w:rFonts w:ascii="Wingdings" w:hAnsi="Wingdings" w:hint="default"/>
      </w:rPr>
    </w:lvl>
    <w:lvl w:ilvl="1" w:tplc="2AAA0792">
      <w:numFmt w:val="bullet"/>
      <w:lvlText w:val="•"/>
      <w:lvlJc w:val="left"/>
      <w:pPr>
        <w:ind w:left="1440" w:hanging="360"/>
      </w:pPr>
      <w:rPr>
        <w:rFonts w:ascii="Segoe UI" w:eastAsia="Calibri"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DC07D3"/>
    <w:multiLevelType w:val="multilevel"/>
    <w:tmpl w:val="0409001D"/>
    <w:styleLink w:val="NumberedLeve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DF05475"/>
    <w:multiLevelType w:val="multilevel"/>
    <w:tmpl w:val="17F0A980"/>
    <w:lvl w:ilvl="0">
      <w:start w:val="1"/>
      <w:numFmt w:val="none"/>
      <w:pStyle w:val="NumberLevel1First"/>
      <w:lvlText w:val="1."/>
      <w:lvlJc w:val="left"/>
      <w:pPr>
        <w:tabs>
          <w:tab w:val="num" w:pos="288"/>
        </w:tabs>
        <w:ind w:left="288" w:hanging="288"/>
      </w:pPr>
      <w:rPr>
        <w:rFonts w:ascii="Segoe UI" w:hAnsi="Segoe UI" w:cs="Segoe UI" w:hint="default"/>
        <w:b w:val="0"/>
        <w:i w:val="0"/>
        <w:color w:val="0070C0"/>
        <w:sz w:val="20"/>
      </w:rPr>
    </w:lvl>
    <w:lvl w:ilvl="1">
      <w:start w:val="2"/>
      <w:numFmt w:val="decimal"/>
      <w:pStyle w:val="NumberLevel1"/>
      <w:lvlText w:val="%2."/>
      <w:lvlJc w:val="left"/>
      <w:pPr>
        <w:tabs>
          <w:tab w:val="num" w:pos="288"/>
        </w:tabs>
        <w:ind w:left="288" w:hanging="288"/>
      </w:pPr>
      <w:rPr>
        <w:rFonts w:ascii="Segoe UI" w:hAnsi="Segoe UI" w:cs="Segoe UI" w:hint="default"/>
        <w:b w:val="0"/>
        <w:bCs w:val="0"/>
        <w:i w:val="0"/>
        <w:iCs w:val="0"/>
        <w:caps w:val="0"/>
        <w:smallCaps w:val="0"/>
        <w:strike w:val="0"/>
        <w:dstrike w:val="0"/>
        <w:noProof w:val="0"/>
        <w:snapToGrid w:val="0"/>
        <w:vanish w:val="0"/>
        <w:color w:val="0070C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tabs>
          <w:tab w:val="num" w:pos="720"/>
        </w:tabs>
        <w:ind w:left="720" w:hanging="720"/>
      </w:pPr>
      <w:rPr>
        <w:rFonts w:hint="default"/>
      </w:rPr>
    </w:lvl>
    <w:lvl w:ilvl="3">
      <w:start w:val="1"/>
      <w:numFmt w:val="decimal"/>
      <w:lvlText w:val="%4."/>
      <w:lvlJc w:val="left"/>
      <w:pPr>
        <w:tabs>
          <w:tab w:val="num" w:pos="720"/>
        </w:tabs>
        <w:ind w:left="720" w:hanging="720"/>
      </w:pPr>
      <w:rPr>
        <w:rFonts w:hint="default"/>
      </w:rPr>
    </w:lvl>
    <w:lvl w:ilvl="4">
      <w:start w:val="1"/>
      <w:numFmt w:val="lowerLetter"/>
      <w:lvlText w:val="%5."/>
      <w:lvlJc w:val="left"/>
      <w:pPr>
        <w:tabs>
          <w:tab w:val="num" w:pos="720"/>
        </w:tabs>
        <w:ind w:left="720" w:hanging="720"/>
      </w:pPr>
      <w:rPr>
        <w:rFonts w:hint="default"/>
      </w:rPr>
    </w:lvl>
    <w:lvl w:ilvl="5">
      <w:start w:val="1"/>
      <w:numFmt w:val="lowerRoman"/>
      <w:lvlText w:val="%6."/>
      <w:lvlJc w:val="right"/>
      <w:pPr>
        <w:tabs>
          <w:tab w:val="num" w:pos="720"/>
        </w:tabs>
        <w:ind w:left="720" w:hanging="720"/>
      </w:pPr>
      <w:rPr>
        <w:rFonts w:hint="default"/>
      </w:rPr>
    </w:lvl>
    <w:lvl w:ilvl="6">
      <w:start w:val="1"/>
      <w:numFmt w:val="decimal"/>
      <w:lvlText w:val="%7."/>
      <w:lvlJc w:val="left"/>
      <w:pPr>
        <w:tabs>
          <w:tab w:val="num" w:pos="720"/>
        </w:tabs>
        <w:ind w:left="720" w:hanging="720"/>
      </w:pPr>
      <w:rPr>
        <w:rFonts w:hint="default"/>
      </w:rPr>
    </w:lvl>
    <w:lvl w:ilvl="7">
      <w:start w:val="1"/>
      <w:numFmt w:val="lowerLetter"/>
      <w:lvlText w:val="%8."/>
      <w:lvlJc w:val="left"/>
      <w:pPr>
        <w:tabs>
          <w:tab w:val="num" w:pos="720"/>
        </w:tabs>
        <w:ind w:left="720" w:hanging="720"/>
      </w:pPr>
      <w:rPr>
        <w:rFonts w:hint="default"/>
      </w:rPr>
    </w:lvl>
    <w:lvl w:ilvl="8">
      <w:start w:val="1"/>
      <w:numFmt w:val="lowerRoman"/>
      <w:lvlText w:val="%9."/>
      <w:lvlJc w:val="right"/>
      <w:pPr>
        <w:tabs>
          <w:tab w:val="num" w:pos="720"/>
        </w:tabs>
        <w:ind w:left="720" w:hanging="720"/>
      </w:pPr>
      <w:rPr>
        <w:rFonts w:hint="default"/>
      </w:rPr>
    </w:lvl>
  </w:abstractNum>
  <w:abstractNum w:abstractNumId="13" w15:restartNumberingAfterBreak="0">
    <w:nsid w:val="42A745DA"/>
    <w:multiLevelType w:val="hybridMultilevel"/>
    <w:tmpl w:val="3A4C075E"/>
    <w:lvl w:ilvl="0" w:tplc="A45A93D0">
      <w:start w:val="8"/>
      <w:numFmt w:val="bullet"/>
      <w:lvlText w:val="-"/>
      <w:lvlJc w:val="left"/>
      <w:pPr>
        <w:ind w:left="720" w:hanging="360"/>
      </w:pPr>
      <w:rPr>
        <w:rFonts w:ascii="Segoe UI" w:eastAsia="Calibr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B163F0"/>
    <w:multiLevelType w:val="multilevel"/>
    <w:tmpl w:val="85B042CC"/>
    <w:lvl w:ilvl="0">
      <w:start w:val="1"/>
      <w:numFmt w:val="none"/>
      <w:pStyle w:val="BlueNumberLevel3First"/>
      <w:lvlText w:val="1."/>
      <w:lvlJc w:val="left"/>
      <w:pPr>
        <w:tabs>
          <w:tab w:val="num" w:pos="864"/>
        </w:tabs>
        <w:ind w:left="864" w:hanging="288"/>
      </w:pPr>
      <w:rPr>
        <w:rFonts w:ascii="Segoe UI" w:hAnsi="Segoe UI" w:cs="Segoe UI" w:hint="default"/>
        <w:b w:val="0"/>
        <w:i w:val="0"/>
        <w:color w:val="0075B0"/>
        <w:sz w:val="20"/>
      </w:rPr>
    </w:lvl>
    <w:lvl w:ilvl="1">
      <w:start w:val="2"/>
      <w:numFmt w:val="decimal"/>
      <w:pStyle w:val="BlueNumberLevel3"/>
      <w:lvlText w:val="%2."/>
      <w:lvlJc w:val="left"/>
      <w:pPr>
        <w:tabs>
          <w:tab w:val="num" w:pos="864"/>
        </w:tabs>
        <w:ind w:left="576" w:firstLine="288"/>
      </w:pPr>
      <w:rPr>
        <w:rFonts w:ascii="Segoe UI" w:hAnsi="Segoe UI" w:cs="Segoe UI" w:hint="default"/>
        <w:b w:val="0"/>
        <w:i w:val="0"/>
        <w:color w:val="0075B0"/>
        <w:sz w:val="2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5B023055"/>
    <w:multiLevelType w:val="hybridMultilevel"/>
    <w:tmpl w:val="F6E43C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B0236E"/>
    <w:multiLevelType w:val="hybridMultilevel"/>
    <w:tmpl w:val="D39A7A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7020AC"/>
    <w:multiLevelType w:val="multilevel"/>
    <w:tmpl w:val="24D0C43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250053"/>
    <w:multiLevelType w:val="hybridMultilevel"/>
    <w:tmpl w:val="232835A6"/>
    <w:lvl w:ilvl="0" w:tplc="74181B28">
      <w:start w:val="1"/>
      <w:numFmt w:val="bullet"/>
      <w:pStyle w:val="BulletLevel2"/>
      <w:lvlText w:val=""/>
      <w:lvlJc w:val="left"/>
      <w:pPr>
        <w:tabs>
          <w:tab w:val="num" w:pos="648"/>
        </w:tabs>
        <w:ind w:left="64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9" w15:restartNumberingAfterBreak="0">
    <w:nsid w:val="69315599"/>
    <w:multiLevelType w:val="hybridMultilevel"/>
    <w:tmpl w:val="62282A4E"/>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706353"/>
    <w:multiLevelType w:val="hybridMultilevel"/>
    <w:tmpl w:val="486EF87A"/>
    <w:lvl w:ilvl="0" w:tplc="63BEF0B8">
      <w:start w:val="8"/>
      <w:numFmt w:val="bullet"/>
      <w:lvlText w:val="-"/>
      <w:lvlJc w:val="left"/>
      <w:pPr>
        <w:ind w:left="585" w:hanging="360"/>
      </w:pPr>
      <w:rPr>
        <w:rFonts w:ascii="Segoe UI" w:eastAsia="Calibri" w:hAnsi="Segoe UI" w:cs="Segoe UI" w:hint="default"/>
      </w:rPr>
    </w:lvl>
    <w:lvl w:ilvl="1" w:tplc="40090003" w:tentative="1">
      <w:start w:val="1"/>
      <w:numFmt w:val="bullet"/>
      <w:lvlText w:val="o"/>
      <w:lvlJc w:val="left"/>
      <w:pPr>
        <w:ind w:left="1305" w:hanging="360"/>
      </w:pPr>
      <w:rPr>
        <w:rFonts w:ascii="Courier New" w:hAnsi="Courier New" w:cs="Courier New" w:hint="default"/>
      </w:rPr>
    </w:lvl>
    <w:lvl w:ilvl="2" w:tplc="40090005" w:tentative="1">
      <w:start w:val="1"/>
      <w:numFmt w:val="bullet"/>
      <w:lvlText w:val=""/>
      <w:lvlJc w:val="left"/>
      <w:pPr>
        <w:ind w:left="2025" w:hanging="360"/>
      </w:pPr>
      <w:rPr>
        <w:rFonts w:ascii="Wingdings" w:hAnsi="Wingdings" w:hint="default"/>
      </w:rPr>
    </w:lvl>
    <w:lvl w:ilvl="3" w:tplc="40090001" w:tentative="1">
      <w:start w:val="1"/>
      <w:numFmt w:val="bullet"/>
      <w:lvlText w:val=""/>
      <w:lvlJc w:val="left"/>
      <w:pPr>
        <w:ind w:left="2745" w:hanging="360"/>
      </w:pPr>
      <w:rPr>
        <w:rFonts w:ascii="Symbol" w:hAnsi="Symbol" w:hint="default"/>
      </w:rPr>
    </w:lvl>
    <w:lvl w:ilvl="4" w:tplc="40090003" w:tentative="1">
      <w:start w:val="1"/>
      <w:numFmt w:val="bullet"/>
      <w:lvlText w:val="o"/>
      <w:lvlJc w:val="left"/>
      <w:pPr>
        <w:ind w:left="3465" w:hanging="360"/>
      </w:pPr>
      <w:rPr>
        <w:rFonts w:ascii="Courier New" w:hAnsi="Courier New" w:cs="Courier New" w:hint="default"/>
      </w:rPr>
    </w:lvl>
    <w:lvl w:ilvl="5" w:tplc="40090005" w:tentative="1">
      <w:start w:val="1"/>
      <w:numFmt w:val="bullet"/>
      <w:lvlText w:val=""/>
      <w:lvlJc w:val="left"/>
      <w:pPr>
        <w:ind w:left="4185" w:hanging="360"/>
      </w:pPr>
      <w:rPr>
        <w:rFonts w:ascii="Wingdings" w:hAnsi="Wingdings" w:hint="default"/>
      </w:rPr>
    </w:lvl>
    <w:lvl w:ilvl="6" w:tplc="40090001" w:tentative="1">
      <w:start w:val="1"/>
      <w:numFmt w:val="bullet"/>
      <w:lvlText w:val=""/>
      <w:lvlJc w:val="left"/>
      <w:pPr>
        <w:ind w:left="4905" w:hanging="360"/>
      </w:pPr>
      <w:rPr>
        <w:rFonts w:ascii="Symbol" w:hAnsi="Symbol" w:hint="default"/>
      </w:rPr>
    </w:lvl>
    <w:lvl w:ilvl="7" w:tplc="40090003" w:tentative="1">
      <w:start w:val="1"/>
      <w:numFmt w:val="bullet"/>
      <w:lvlText w:val="o"/>
      <w:lvlJc w:val="left"/>
      <w:pPr>
        <w:ind w:left="5625" w:hanging="360"/>
      </w:pPr>
      <w:rPr>
        <w:rFonts w:ascii="Courier New" w:hAnsi="Courier New" w:cs="Courier New" w:hint="default"/>
      </w:rPr>
    </w:lvl>
    <w:lvl w:ilvl="8" w:tplc="40090005" w:tentative="1">
      <w:start w:val="1"/>
      <w:numFmt w:val="bullet"/>
      <w:lvlText w:val=""/>
      <w:lvlJc w:val="left"/>
      <w:pPr>
        <w:ind w:left="6345" w:hanging="360"/>
      </w:pPr>
      <w:rPr>
        <w:rFonts w:ascii="Wingdings" w:hAnsi="Wingdings" w:hint="default"/>
      </w:rPr>
    </w:lvl>
  </w:abstractNum>
  <w:abstractNum w:abstractNumId="21" w15:restartNumberingAfterBreak="0">
    <w:nsid w:val="6BF85457"/>
    <w:multiLevelType w:val="multilevel"/>
    <w:tmpl w:val="FBCA0690"/>
    <w:lvl w:ilvl="0">
      <w:start w:val="1"/>
      <w:numFmt w:val="none"/>
      <w:pStyle w:val="NumberLevel2first"/>
      <w:lvlText w:val="1."/>
      <w:lvlJc w:val="left"/>
      <w:pPr>
        <w:tabs>
          <w:tab w:val="num" w:pos="360"/>
        </w:tabs>
        <w:ind w:left="288" w:hanging="288"/>
      </w:pPr>
      <w:rPr>
        <w:rFonts w:ascii="Segoe UI" w:hAnsi="Segoe UI" w:cs="Segoe UI" w:hint="default"/>
        <w:b w:val="0"/>
        <w:bCs w:val="0"/>
        <w:i w:val="0"/>
        <w:iCs w:val="0"/>
        <w:caps w:val="0"/>
        <w:smallCaps w:val="0"/>
        <w:strike w:val="0"/>
        <w:dstrike w:val="0"/>
        <w:noProof w:val="0"/>
        <w:snapToGrid w:val="0"/>
        <w:vanish w:val="0"/>
        <w:color w:val="000000"/>
        <w:spacing w:val="0"/>
        <w:w w:val="0"/>
        <w:kern w:val="0"/>
        <w:position w:val="0"/>
        <w:sz w:val="2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pStyle w:val="NumberLevel2"/>
      <w:lvlText w:val="%2."/>
      <w:lvlJc w:val="left"/>
      <w:pPr>
        <w:tabs>
          <w:tab w:val="num" w:pos="288"/>
        </w:tabs>
        <w:ind w:left="288" w:hanging="288"/>
      </w:pPr>
      <w:rPr>
        <w:rFonts w:ascii="Segoe UI" w:hAnsi="Segoe UI" w:cs="Segoe UI" w:hint="default"/>
        <w:b w:val="0"/>
        <w:bCs w:val="0"/>
        <w:i w:val="0"/>
        <w:iCs w:val="0"/>
        <w:caps w:val="0"/>
        <w:smallCaps w:val="0"/>
        <w:strike w:val="0"/>
        <w:dstrike w:val="0"/>
        <w:noProof w:val="0"/>
        <w:snapToGrid w:val="0"/>
        <w:vanish w:val="0"/>
        <w:color w:val="000000"/>
        <w:spacing w:val="0"/>
        <w:w w:val="0"/>
        <w:kern w:val="0"/>
        <w:position w:val="0"/>
        <w:sz w:val="2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22" w15:restartNumberingAfterBreak="0">
    <w:nsid w:val="6BFB4465"/>
    <w:multiLevelType w:val="hybridMultilevel"/>
    <w:tmpl w:val="44D035BA"/>
    <w:lvl w:ilvl="0" w:tplc="44F82F12">
      <w:start w:val="8"/>
      <w:numFmt w:val="bullet"/>
      <w:lvlText w:val="-"/>
      <w:lvlJc w:val="left"/>
      <w:pPr>
        <w:ind w:left="720" w:hanging="360"/>
      </w:pPr>
      <w:rPr>
        <w:rFonts w:ascii="Segoe UI" w:eastAsia="Calibr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D5A5B3C"/>
    <w:multiLevelType w:val="multilevel"/>
    <w:tmpl w:val="92541E9E"/>
    <w:lvl w:ilvl="0">
      <w:start w:val="1"/>
      <w:numFmt w:val="bullet"/>
      <w:lvlText w:val=""/>
      <w:lvlJc w:val="left"/>
      <w:pPr>
        <w:tabs>
          <w:tab w:val="num" w:pos="720"/>
        </w:tabs>
        <w:ind w:left="720" w:hanging="360"/>
      </w:pPr>
      <w:rPr>
        <w:rFonts w:ascii="Wingdings" w:hAnsi="Wingdings" w:hint="default"/>
        <w:b w:val="0"/>
        <w:bCs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CD78DB"/>
    <w:multiLevelType w:val="multilevel"/>
    <w:tmpl w:val="7988CC6A"/>
    <w:lvl w:ilvl="0">
      <w:start w:val="1"/>
      <w:numFmt w:val="decimal"/>
      <w:pStyle w:val="Heading1"/>
      <w:suff w:val="space"/>
      <w:lvlText w:val="%1."/>
      <w:lvlJc w:val="left"/>
      <w:pPr>
        <w:ind w:left="3510" w:hanging="360"/>
      </w:pPr>
      <w:rPr>
        <w:rFonts w:hint="default"/>
      </w:rPr>
    </w:lvl>
    <w:lvl w:ilvl="1">
      <w:start w:val="1"/>
      <w:numFmt w:val="decimal"/>
      <w:pStyle w:val="Heading2"/>
      <w:suff w:val="space"/>
      <w:lvlText w:val="%1.%2"/>
      <w:lvlJc w:val="left"/>
      <w:pPr>
        <w:ind w:left="990" w:hanging="360"/>
      </w:pPr>
      <w:rPr>
        <w:rFonts w:hint="default"/>
      </w:rPr>
    </w:lvl>
    <w:lvl w:ilvl="2">
      <w:start w:val="1"/>
      <w:numFmt w:val="decimal"/>
      <w:pStyle w:val="Heading3"/>
      <w:suff w:val="space"/>
      <w:lvlText w:val="%1.%2.%3"/>
      <w:lvlJc w:val="right"/>
      <w:pPr>
        <w:ind w:left="360" w:hanging="180"/>
      </w:pPr>
      <w:rPr>
        <w:rFonts w:hint="default"/>
      </w:rPr>
    </w:lvl>
    <w:lvl w:ilvl="3">
      <w:start w:val="1"/>
      <w:numFmt w:val="decimal"/>
      <w:pStyle w:val="Heading4"/>
      <w:suff w:val="space"/>
      <w:lvlText w:val="%1.%2.%3.%4"/>
      <w:lvlJc w:val="left"/>
      <w:pPr>
        <w:ind w:left="360" w:hanging="360"/>
      </w:pPr>
      <w:rPr>
        <w:rFonts w:hint="default"/>
      </w:rPr>
    </w:lvl>
    <w:lvl w:ilvl="4">
      <w:start w:val="1"/>
      <w:numFmt w:val="lowerLetter"/>
      <w:lvlText w:val="%5."/>
      <w:lvlJc w:val="left"/>
      <w:pPr>
        <w:ind w:left="3150" w:hanging="360"/>
      </w:pPr>
      <w:rPr>
        <w:rFonts w:hint="default"/>
      </w:rPr>
    </w:lvl>
    <w:lvl w:ilvl="5">
      <w:start w:val="1"/>
      <w:numFmt w:val="lowerRoman"/>
      <w:lvlText w:val="%6."/>
      <w:lvlJc w:val="right"/>
      <w:pPr>
        <w:ind w:left="3870" w:hanging="180"/>
      </w:pPr>
      <w:rPr>
        <w:rFonts w:hint="default"/>
      </w:rPr>
    </w:lvl>
    <w:lvl w:ilvl="6">
      <w:start w:val="1"/>
      <w:numFmt w:val="decimal"/>
      <w:lvlText w:val="%7."/>
      <w:lvlJc w:val="left"/>
      <w:pPr>
        <w:ind w:left="4590" w:hanging="360"/>
      </w:pPr>
      <w:rPr>
        <w:rFonts w:hint="default"/>
      </w:rPr>
    </w:lvl>
    <w:lvl w:ilvl="7">
      <w:start w:val="1"/>
      <w:numFmt w:val="lowerLetter"/>
      <w:lvlText w:val="%8."/>
      <w:lvlJc w:val="left"/>
      <w:pPr>
        <w:ind w:left="5310" w:hanging="360"/>
      </w:pPr>
      <w:rPr>
        <w:rFonts w:hint="default"/>
      </w:rPr>
    </w:lvl>
    <w:lvl w:ilvl="8">
      <w:start w:val="1"/>
      <w:numFmt w:val="lowerRoman"/>
      <w:lvlText w:val="%9."/>
      <w:lvlJc w:val="right"/>
      <w:pPr>
        <w:ind w:left="6030" w:hanging="180"/>
      </w:pPr>
      <w:rPr>
        <w:rFonts w:hint="default"/>
      </w:rPr>
    </w:lvl>
  </w:abstractNum>
  <w:abstractNum w:abstractNumId="25" w15:restartNumberingAfterBreak="0">
    <w:nsid w:val="702931BD"/>
    <w:multiLevelType w:val="multilevel"/>
    <w:tmpl w:val="D3841B24"/>
    <w:lvl w:ilvl="0">
      <w:start w:val="1"/>
      <w:numFmt w:val="none"/>
      <w:pStyle w:val="BlueNumberLevel1First"/>
      <w:lvlText w:val="1."/>
      <w:lvlJc w:val="left"/>
      <w:pPr>
        <w:tabs>
          <w:tab w:val="num" w:pos="288"/>
        </w:tabs>
        <w:ind w:left="288" w:hanging="288"/>
      </w:pPr>
      <w:rPr>
        <w:rFonts w:ascii="Arial" w:hAnsi="Arial" w:hint="default"/>
        <w:b w:val="0"/>
        <w:i w:val="0"/>
        <w:color w:val="0075B0"/>
        <w:sz w:val="20"/>
      </w:rPr>
    </w:lvl>
    <w:lvl w:ilvl="1">
      <w:start w:val="2"/>
      <w:numFmt w:val="decimal"/>
      <w:pStyle w:val="BlueNumberLevel1"/>
      <w:lvlText w:val="%2."/>
      <w:lvlJc w:val="left"/>
      <w:pPr>
        <w:tabs>
          <w:tab w:val="num" w:pos="288"/>
        </w:tabs>
        <w:ind w:left="288" w:hanging="288"/>
      </w:pPr>
      <w:rPr>
        <w:rFonts w:ascii="Arial" w:hAnsi="Arial" w:hint="default"/>
        <w:b w:val="0"/>
        <w:i w:val="0"/>
        <w:color w:val="0075B0"/>
        <w:sz w:val="2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382051770">
    <w:abstractNumId w:val="11"/>
  </w:num>
  <w:num w:numId="2" w16cid:durableId="1989625129">
    <w:abstractNumId w:val="8"/>
  </w:num>
  <w:num w:numId="3" w16cid:durableId="926574856">
    <w:abstractNumId w:val="2"/>
  </w:num>
  <w:num w:numId="4" w16cid:durableId="189612125">
    <w:abstractNumId w:val="21"/>
  </w:num>
  <w:num w:numId="5" w16cid:durableId="761141496">
    <w:abstractNumId w:val="0"/>
  </w:num>
  <w:num w:numId="6" w16cid:durableId="392512898">
    <w:abstractNumId w:val="12"/>
  </w:num>
  <w:num w:numId="7" w16cid:durableId="1849755010">
    <w:abstractNumId w:val="24"/>
  </w:num>
  <w:num w:numId="8" w16cid:durableId="1571116770">
    <w:abstractNumId w:val="18"/>
  </w:num>
  <w:num w:numId="9" w16cid:durableId="478155134">
    <w:abstractNumId w:val="9"/>
  </w:num>
  <w:num w:numId="10" w16cid:durableId="1594364072">
    <w:abstractNumId w:val="3"/>
  </w:num>
  <w:num w:numId="11" w16cid:durableId="303851194">
    <w:abstractNumId w:val="25"/>
  </w:num>
  <w:num w:numId="12" w16cid:durableId="885069542">
    <w:abstractNumId w:val="14"/>
  </w:num>
  <w:num w:numId="13" w16cid:durableId="2034959646">
    <w:abstractNumId w:val="6"/>
  </w:num>
  <w:num w:numId="14" w16cid:durableId="396438401">
    <w:abstractNumId w:val="16"/>
  </w:num>
  <w:num w:numId="15" w16cid:durableId="855996789">
    <w:abstractNumId w:val="10"/>
  </w:num>
  <w:num w:numId="16" w16cid:durableId="751389182">
    <w:abstractNumId w:val="15"/>
  </w:num>
  <w:num w:numId="17" w16cid:durableId="1768845967">
    <w:abstractNumId w:val="19"/>
  </w:num>
  <w:num w:numId="18" w16cid:durableId="867912128">
    <w:abstractNumId w:val="17"/>
  </w:num>
  <w:num w:numId="19" w16cid:durableId="876239464">
    <w:abstractNumId w:val="5"/>
  </w:num>
  <w:num w:numId="20" w16cid:durableId="1665470704">
    <w:abstractNumId w:val="23"/>
  </w:num>
  <w:num w:numId="21" w16cid:durableId="1281644698">
    <w:abstractNumId w:val="4"/>
  </w:num>
  <w:num w:numId="22" w16cid:durableId="641737537">
    <w:abstractNumId w:val="1"/>
  </w:num>
  <w:num w:numId="23" w16cid:durableId="743526874">
    <w:abstractNumId w:val="20"/>
  </w:num>
  <w:num w:numId="24" w16cid:durableId="414867460">
    <w:abstractNumId w:val="13"/>
  </w:num>
  <w:num w:numId="25" w16cid:durableId="242029873">
    <w:abstractNumId w:val="7"/>
  </w:num>
  <w:num w:numId="26" w16cid:durableId="271979528">
    <w:abstractNumId w:val="22"/>
  </w:num>
  <w:num w:numId="27" w16cid:durableId="2702092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90961189">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2736"/>
  <w:drawingGridHorizontalSpacing w:val="110"/>
  <w:displayHorizontalDrawingGridEvery w:val="2"/>
  <w:characterSpacingControl w:val="doNotCompress"/>
  <w:hdrShapeDefaults>
    <o:shapedefaults v:ext="edit" spidmax="2050" fillcolor="#f88608" stroke="f">
      <v:fill color="#f88608" opacity="42598f"/>
      <v:stroke on="f"/>
      <o:colormru v:ext="edit" colors="#0075b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356"/>
    <w:rsid w:val="00001A84"/>
    <w:rsid w:val="00001BBD"/>
    <w:rsid w:val="00001C78"/>
    <w:rsid w:val="00002592"/>
    <w:rsid w:val="0000339F"/>
    <w:rsid w:val="00004B29"/>
    <w:rsid w:val="00004C53"/>
    <w:rsid w:val="00004F5E"/>
    <w:rsid w:val="00004F83"/>
    <w:rsid w:val="000057AF"/>
    <w:rsid w:val="0000684F"/>
    <w:rsid w:val="00006866"/>
    <w:rsid w:val="00007A7F"/>
    <w:rsid w:val="00011B4C"/>
    <w:rsid w:val="00012D26"/>
    <w:rsid w:val="000130F8"/>
    <w:rsid w:val="00013C9C"/>
    <w:rsid w:val="00013F39"/>
    <w:rsid w:val="0001477F"/>
    <w:rsid w:val="00014F58"/>
    <w:rsid w:val="00016638"/>
    <w:rsid w:val="00016766"/>
    <w:rsid w:val="00017576"/>
    <w:rsid w:val="0001799F"/>
    <w:rsid w:val="00017C13"/>
    <w:rsid w:val="00022CA3"/>
    <w:rsid w:val="00022EB6"/>
    <w:rsid w:val="00023E9A"/>
    <w:rsid w:val="0002418E"/>
    <w:rsid w:val="00024473"/>
    <w:rsid w:val="00024CD0"/>
    <w:rsid w:val="000250A6"/>
    <w:rsid w:val="00026EF4"/>
    <w:rsid w:val="00026F98"/>
    <w:rsid w:val="0003148D"/>
    <w:rsid w:val="00032F3C"/>
    <w:rsid w:val="00033DEE"/>
    <w:rsid w:val="000344A7"/>
    <w:rsid w:val="00035E7F"/>
    <w:rsid w:val="00035FE5"/>
    <w:rsid w:val="0003630C"/>
    <w:rsid w:val="0003773D"/>
    <w:rsid w:val="00037D12"/>
    <w:rsid w:val="000411F6"/>
    <w:rsid w:val="000412EF"/>
    <w:rsid w:val="000424C3"/>
    <w:rsid w:val="00042DC0"/>
    <w:rsid w:val="00042EF7"/>
    <w:rsid w:val="00043912"/>
    <w:rsid w:val="00044BE1"/>
    <w:rsid w:val="000452C7"/>
    <w:rsid w:val="0004532F"/>
    <w:rsid w:val="00045E11"/>
    <w:rsid w:val="00045E2A"/>
    <w:rsid w:val="00047085"/>
    <w:rsid w:val="000476A4"/>
    <w:rsid w:val="00047751"/>
    <w:rsid w:val="0005078D"/>
    <w:rsid w:val="00050970"/>
    <w:rsid w:val="00051119"/>
    <w:rsid w:val="00052ECE"/>
    <w:rsid w:val="0005301B"/>
    <w:rsid w:val="00056115"/>
    <w:rsid w:val="00056A29"/>
    <w:rsid w:val="00056CC3"/>
    <w:rsid w:val="00060538"/>
    <w:rsid w:val="0006190A"/>
    <w:rsid w:val="00062321"/>
    <w:rsid w:val="00062A34"/>
    <w:rsid w:val="000639FB"/>
    <w:rsid w:val="00063C57"/>
    <w:rsid w:val="00064BDE"/>
    <w:rsid w:val="0006773C"/>
    <w:rsid w:val="00067D20"/>
    <w:rsid w:val="00072B31"/>
    <w:rsid w:val="00073446"/>
    <w:rsid w:val="000735D9"/>
    <w:rsid w:val="00073EC0"/>
    <w:rsid w:val="000765C9"/>
    <w:rsid w:val="000765D6"/>
    <w:rsid w:val="00077C24"/>
    <w:rsid w:val="00077F68"/>
    <w:rsid w:val="0008091F"/>
    <w:rsid w:val="00080921"/>
    <w:rsid w:val="00080BB0"/>
    <w:rsid w:val="00082E74"/>
    <w:rsid w:val="0008396F"/>
    <w:rsid w:val="00084566"/>
    <w:rsid w:val="00084D8B"/>
    <w:rsid w:val="00085B26"/>
    <w:rsid w:val="00086313"/>
    <w:rsid w:val="00086CFE"/>
    <w:rsid w:val="00090CE1"/>
    <w:rsid w:val="00090F8D"/>
    <w:rsid w:val="00091AF7"/>
    <w:rsid w:val="00091CF4"/>
    <w:rsid w:val="00091F60"/>
    <w:rsid w:val="00093337"/>
    <w:rsid w:val="000936AB"/>
    <w:rsid w:val="00094293"/>
    <w:rsid w:val="00095C11"/>
    <w:rsid w:val="0009604F"/>
    <w:rsid w:val="000975F3"/>
    <w:rsid w:val="000A0026"/>
    <w:rsid w:val="000A004E"/>
    <w:rsid w:val="000A0A55"/>
    <w:rsid w:val="000A142B"/>
    <w:rsid w:val="000A19F0"/>
    <w:rsid w:val="000A1A17"/>
    <w:rsid w:val="000A1C2A"/>
    <w:rsid w:val="000A1E3C"/>
    <w:rsid w:val="000A235C"/>
    <w:rsid w:val="000A2F60"/>
    <w:rsid w:val="000A3E50"/>
    <w:rsid w:val="000A4506"/>
    <w:rsid w:val="000A4BB7"/>
    <w:rsid w:val="000A5499"/>
    <w:rsid w:val="000A7133"/>
    <w:rsid w:val="000A72A9"/>
    <w:rsid w:val="000A760A"/>
    <w:rsid w:val="000A76A2"/>
    <w:rsid w:val="000A783E"/>
    <w:rsid w:val="000B03D9"/>
    <w:rsid w:val="000B1DCC"/>
    <w:rsid w:val="000B3556"/>
    <w:rsid w:val="000B377B"/>
    <w:rsid w:val="000B405E"/>
    <w:rsid w:val="000B57CE"/>
    <w:rsid w:val="000C04F0"/>
    <w:rsid w:val="000C11E0"/>
    <w:rsid w:val="000C1A92"/>
    <w:rsid w:val="000C1D05"/>
    <w:rsid w:val="000C2557"/>
    <w:rsid w:val="000C2B7C"/>
    <w:rsid w:val="000C46EE"/>
    <w:rsid w:val="000C4AD8"/>
    <w:rsid w:val="000C5134"/>
    <w:rsid w:val="000C62B3"/>
    <w:rsid w:val="000C6FD7"/>
    <w:rsid w:val="000C737E"/>
    <w:rsid w:val="000C7929"/>
    <w:rsid w:val="000D151D"/>
    <w:rsid w:val="000D18B9"/>
    <w:rsid w:val="000D2D5A"/>
    <w:rsid w:val="000D32D8"/>
    <w:rsid w:val="000D78C7"/>
    <w:rsid w:val="000D7DC1"/>
    <w:rsid w:val="000E007E"/>
    <w:rsid w:val="000E01DF"/>
    <w:rsid w:val="000E167A"/>
    <w:rsid w:val="000E1BD5"/>
    <w:rsid w:val="000E1E97"/>
    <w:rsid w:val="000E1ECB"/>
    <w:rsid w:val="000E207D"/>
    <w:rsid w:val="000E36BF"/>
    <w:rsid w:val="000E37E5"/>
    <w:rsid w:val="000E395D"/>
    <w:rsid w:val="000E57CA"/>
    <w:rsid w:val="000E5CDD"/>
    <w:rsid w:val="000E61F9"/>
    <w:rsid w:val="000E6859"/>
    <w:rsid w:val="000E7E3A"/>
    <w:rsid w:val="000F1139"/>
    <w:rsid w:val="000F162F"/>
    <w:rsid w:val="000F263D"/>
    <w:rsid w:val="000F2E54"/>
    <w:rsid w:val="000F3484"/>
    <w:rsid w:val="000F34A1"/>
    <w:rsid w:val="000F41FA"/>
    <w:rsid w:val="000F4ACA"/>
    <w:rsid w:val="000F4AD7"/>
    <w:rsid w:val="000F5506"/>
    <w:rsid w:val="000F6047"/>
    <w:rsid w:val="000F6AE9"/>
    <w:rsid w:val="000F6BF0"/>
    <w:rsid w:val="000F7B4F"/>
    <w:rsid w:val="000F7BBA"/>
    <w:rsid w:val="00101400"/>
    <w:rsid w:val="001015E5"/>
    <w:rsid w:val="0010176C"/>
    <w:rsid w:val="00101B42"/>
    <w:rsid w:val="0010209C"/>
    <w:rsid w:val="00102E2C"/>
    <w:rsid w:val="001030AD"/>
    <w:rsid w:val="001034A5"/>
    <w:rsid w:val="00103726"/>
    <w:rsid w:val="00104397"/>
    <w:rsid w:val="00104A06"/>
    <w:rsid w:val="0010553B"/>
    <w:rsid w:val="0010558D"/>
    <w:rsid w:val="0010571F"/>
    <w:rsid w:val="001059B7"/>
    <w:rsid w:val="00106A21"/>
    <w:rsid w:val="00106FCD"/>
    <w:rsid w:val="00110833"/>
    <w:rsid w:val="00112D16"/>
    <w:rsid w:val="0011405F"/>
    <w:rsid w:val="00114A1F"/>
    <w:rsid w:val="0011532E"/>
    <w:rsid w:val="001154D6"/>
    <w:rsid w:val="00116594"/>
    <w:rsid w:val="0011768A"/>
    <w:rsid w:val="001177B0"/>
    <w:rsid w:val="0011782E"/>
    <w:rsid w:val="00117841"/>
    <w:rsid w:val="001201DF"/>
    <w:rsid w:val="001209DC"/>
    <w:rsid w:val="00120C38"/>
    <w:rsid w:val="00121C25"/>
    <w:rsid w:val="001221AA"/>
    <w:rsid w:val="00122375"/>
    <w:rsid w:val="00122A90"/>
    <w:rsid w:val="00122D92"/>
    <w:rsid w:val="00123221"/>
    <w:rsid w:val="00123675"/>
    <w:rsid w:val="001238CA"/>
    <w:rsid w:val="00123BC8"/>
    <w:rsid w:val="00124D74"/>
    <w:rsid w:val="00124FFC"/>
    <w:rsid w:val="001256B8"/>
    <w:rsid w:val="00125CA4"/>
    <w:rsid w:val="00125D60"/>
    <w:rsid w:val="00126AFB"/>
    <w:rsid w:val="001275D7"/>
    <w:rsid w:val="0012791F"/>
    <w:rsid w:val="00130240"/>
    <w:rsid w:val="00130A0B"/>
    <w:rsid w:val="0013150B"/>
    <w:rsid w:val="00131B95"/>
    <w:rsid w:val="00132826"/>
    <w:rsid w:val="00132D42"/>
    <w:rsid w:val="001334E7"/>
    <w:rsid w:val="00134459"/>
    <w:rsid w:val="00135208"/>
    <w:rsid w:val="0013538B"/>
    <w:rsid w:val="0013590E"/>
    <w:rsid w:val="00135D64"/>
    <w:rsid w:val="001360B2"/>
    <w:rsid w:val="00136615"/>
    <w:rsid w:val="001366BB"/>
    <w:rsid w:val="001369B8"/>
    <w:rsid w:val="00140D1F"/>
    <w:rsid w:val="001427D0"/>
    <w:rsid w:val="00142C34"/>
    <w:rsid w:val="00143EE8"/>
    <w:rsid w:val="001442DE"/>
    <w:rsid w:val="0014536B"/>
    <w:rsid w:val="00145DFE"/>
    <w:rsid w:val="00146955"/>
    <w:rsid w:val="00146E91"/>
    <w:rsid w:val="00147420"/>
    <w:rsid w:val="00147CB7"/>
    <w:rsid w:val="0015106E"/>
    <w:rsid w:val="001520BD"/>
    <w:rsid w:val="00154039"/>
    <w:rsid w:val="001543BE"/>
    <w:rsid w:val="001556CC"/>
    <w:rsid w:val="0015572B"/>
    <w:rsid w:val="00155AAA"/>
    <w:rsid w:val="00155D5F"/>
    <w:rsid w:val="00155E60"/>
    <w:rsid w:val="00155EAD"/>
    <w:rsid w:val="0015757B"/>
    <w:rsid w:val="00160712"/>
    <w:rsid w:val="001616AC"/>
    <w:rsid w:val="00163472"/>
    <w:rsid w:val="00163981"/>
    <w:rsid w:val="00163D61"/>
    <w:rsid w:val="00164E75"/>
    <w:rsid w:val="00164FE4"/>
    <w:rsid w:val="001652CF"/>
    <w:rsid w:val="0016531A"/>
    <w:rsid w:val="00165780"/>
    <w:rsid w:val="00165D2C"/>
    <w:rsid w:val="00166C69"/>
    <w:rsid w:val="00167832"/>
    <w:rsid w:val="001725C6"/>
    <w:rsid w:val="00172930"/>
    <w:rsid w:val="0017318D"/>
    <w:rsid w:val="00173CAA"/>
    <w:rsid w:val="00173CAE"/>
    <w:rsid w:val="00173EFD"/>
    <w:rsid w:val="001751E0"/>
    <w:rsid w:val="00176131"/>
    <w:rsid w:val="00176472"/>
    <w:rsid w:val="001767CE"/>
    <w:rsid w:val="0017782D"/>
    <w:rsid w:val="00177EBD"/>
    <w:rsid w:val="00180CC0"/>
    <w:rsid w:val="00181190"/>
    <w:rsid w:val="00182C7B"/>
    <w:rsid w:val="00182D14"/>
    <w:rsid w:val="0018346E"/>
    <w:rsid w:val="00183C94"/>
    <w:rsid w:val="00183D61"/>
    <w:rsid w:val="001845CE"/>
    <w:rsid w:val="00184A66"/>
    <w:rsid w:val="00184E7D"/>
    <w:rsid w:val="001858F9"/>
    <w:rsid w:val="00186876"/>
    <w:rsid w:val="00186C51"/>
    <w:rsid w:val="00187706"/>
    <w:rsid w:val="001905E1"/>
    <w:rsid w:val="001909EB"/>
    <w:rsid w:val="00191167"/>
    <w:rsid w:val="00191F19"/>
    <w:rsid w:val="00192F03"/>
    <w:rsid w:val="00193629"/>
    <w:rsid w:val="00194099"/>
    <w:rsid w:val="00194106"/>
    <w:rsid w:val="001942D2"/>
    <w:rsid w:val="00195DDE"/>
    <w:rsid w:val="00195EAD"/>
    <w:rsid w:val="00196077"/>
    <w:rsid w:val="001964ED"/>
    <w:rsid w:val="00196774"/>
    <w:rsid w:val="00196DBB"/>
    <w:rsid w:val="00196F2A"/>
    <w:rsid w:val="0019755B"/>
    <w:rsid w:val="001A1818"/>
    <w:rsid w:val="001A4742"/>
    <w:rsid w:val="001A5C96"/>
    <w:rsid w:val="001A6006"/>
    <w:rsid w:val="001B03D1"/>
    <w:rsid w:val="001B08D3"/>
    <w:rsid w:val="001B09B4"/>
    <w:rsid w:val="001B11B6"/>
    <w:rsid w:val="001B176C"/>
    <w:rsid w:val="001B2B58"/>
    <w:rsid w:val="001B2C13"/>
    <w:rsid w:val="001B4ACB"/>
    <w:rsid w:val="001B5F49"/>
    <w:rsid w:val="001B6326"/>
    <w:rsid w:val="001B6526"/>
    <w:rsid w:val="001B65C3"/>
    <w:rsid w:val="001B6F1A"/>
    <w:rsid w:val="001C0EBF"/>
    <w:rsid w:val="001C1B8F"/>
    <w:rsid w:val="001C1ECE"/>
    <w:rsid w:val="001C2D98"/>
    <w:rsid w:val="001C2FDD"/>
    <w:rsid w:val="001C32AD"/>
    <w:rsid w:val="001C406E"/>
    <w:rsid w:val="001C4E97"/>
    <w:rsid w:val="001C5D4F"/>
    <w:rsid w:val="001C64F6"/>
    <w:rsid w:val="001C68AA"/>
    <w:rsid w:val="001D0160"/>
    <w:rsid w:val="001D0581"/>
    <w:rsid w:val="001D1740"/>
    <w:rsid w:val="001D1A95"/>
    <w:rsid w:val="001D1AEC"/>
    <w:rsid w:val="001D1E50"/>
    <w:rsid w:val="001D229C"/>
    <w:rsid w:val="001D265F"/>
    <w:rsid w:val="001D2F2C"/>
    <w:rsid w:val="001D3402"/>
    <w:rsid w:val="001D3DD3"/>
    <w:rsid w:val="001D48AA"/>
    <w:rsid w:val="001D4921"/>
    <w:rsid w:val="001D66C4"/>
    <w:rsid w:val="001D7985"/>
    <w:rsid w:val="001D7A9D"/>
    <w:rsid w:val="001E0249"/>
    <w:rsid w:val="001E028A"/>
    <w:rsid w:val="001E03D2"/>
    <w:rsid w:val="001E08A6"/>
    <w:rsid w:val="001E1A91"/>
    <w:rsid w:val="001E26EA"/>
    <w:rsid w:val="001E38E1"/>
    <w:rsid w:val="001E4823"/>
    <w:rsid w:val="001E4C13"/>
    <w:rsid w:val="001E5CFB"/>
    <w:rsid w:val="001E63F8"/>
    <w:rsid w:val="001E6B6D"/>
    <w:rsid w:val="001E6E39"/>
    <w:rsid w:val="001E73AD"/>
    <w:rsid w:val="001F00B7"/>
    <w:rsid w:val="001F156F"/>
    <w:rsid w:val="001F2998"/>
    <w:rsid w:val="001F34F8"/>
    <w:rsid w:val="001F40B3"/>
    <w:rsid w:val="001F4617"/>
    <w:rsid w:val="001F5AA6"/>
    <w:rsid w:val="001F5CD7"/>
    <w:rsid w:val="001F6154"/>
    <w:rsid w:val="001F654F"/>
    <w:rsid w:val="001F718A"/>
    <w:rsid w:val="001F76EC"/>
    <w:rsid w:val="001F78BE"/>
    <w:rsid w:val="001F7A30"/>
    <w:rsid w:val="001F7B46"/>
    <w:rsid w:val="0020092A"/>
    <w:rsid w:val="002012E8"/>
    <w:rsid w:val="002015C5"/>
    <w:rsid w:val="0020171D"/>
    <w:rsid w:val="00203B2D"/>
    <w:rsid w:val="00204134"/>
    <w:rsid w:val="0020443B"/>
    <w:rsid w:val="00204938"/>
    <w:rsid w:val="002049F0"/>
    <w:rsid w:val="00205678"/>
    <w:rsid w:val="002057C3"/>
    <w:rsid w:val="00205B9A"/>
    <w:rsid w:val="00207934"/>
    <w:rsid w:val="00207C4B"/>
    <w:rsid w:val="002108AA"/>
    <w:rsid w:val="0021118D"/>
    <w:rsid w:val="002116B7"/>
    <w:rsid w:val="002116F9"/>
    <w:rsid w:val="00212196"/>
    <w:rsid w:val="00212F2A"/>
    <w:rsid w:val="00213275"/>
    <w:rsid w:val="00214BF0"/>
    <w:rsid w:val="00214C58"/>
    <w:rsid w:val="00216230"/>
    <w:rsid w:val="0021641F"/>
    <w:rsid w:val="00216892"/>
    <w:rsid w:val="00216A15"/>
    <w:rsid w:val="0021729B"/>
    <w:rsid w:val="002179DA"/>
    <w:rsid w:val="00221660"/>
    <w:rsid w:val="00221B81"/>
    <w:rsid w:val="00221FA6"/>
    <w:rsid w:val="00222171"/>
    <w:rsid w:val="002224E4"/>
    <w:rsid w:val="00222A4D"/>
    <w:rsid w:val="00222F75"/>
    <w:rsid w:val="00223314"/>
    <w:rsid w:val="00224AA8"/>
    <w:rsid w:val="0022683A"/>
    <w:rsid w:val="00227090"/>
    <w:rsid w:val="002271B3"/>
    <w:rsid w:val="0022772D"/>
    <w:rsid w:val="00230380"/>
    <w:rsid w:val="00230A4F"/>
    <w:rsid w:val="002310AB"/>
    <w:rsid w:val="00231538"/>
    <w:rsid w:val="002328A4"/>
    <w:rsid w:val="0023408E"/>
    <w:rsid w:val="002348C3"/>
    <w:rsid w:val="002351F5"/>
    <w:rsid w:val="00236C7F"/>
    <w:rsid w:val="00237368"/>
    <w:rsid w:val="00237FB2"/>
    <w:rsid w:val="0024139A"/>
    <w:rsid w:val="00241A96"/>
    <w:rsid w:val="00241AC6"/>
    <w:rsid w:val="00242FF5"/>
    <w:rsid w:val="002441EB"/>
    <w:rsid w:val="00246AA0"/>
    <w:rsid w:val="00247ED2"/>
    <w:rsid w:val="002501D4"/>
    <w:rsid w:val="00250C8F"/>
    <w:rsid w:val="00250F15"/>
    <w:rsid w:val="00251A85"/>
    <w:rsid w:val="002523C8"/>
    <w:rsid w:val="002534FA"/>
    <w:rsid w:val="00253D44"/>
    <w:rsid w:val="00253EA2"/>
    <w:rsid w:val="002542D0"/>
    <w:rsid w:val="00254881"/>
    <w:rsid w:val="00254B11"/>
    <w:rsid w:val="002601D3"/>
    <w:rsid w:val="002603FB"/>
    <w:rsid w:val="00260663"/>
    <w:rsid w:val="002616F2"/>
    <w:rsid w:val="002616FE"/>
    <w:rsid w:val="0026177F"/>
    <w:rsid w:val="00262271"/>
    <w:rsid w:val="0026277A"/>
    <w:rsid w:val="00262C79"/>
    <w:rsid w:val="002646E3"/>
    <w:rsid w:val="00264A48"/>
    <w:rsid w:val="00264C9C"/>
    <w:rsid w:val="002669D9"/>
    <w:rsid w:val="00266FB3"/>
    <w:rsid w:val="002670AF"/>
    <w:rsid w:val="002670DC"/>
    <w:rsid w:val="00267367"/>
    <w:rsid w:val="002673C2"/>
    <w:rsid w:val="0026740C"/>
    <w:rsid w:val="00267683"/>
    <w:rsid w:val="00267AAC"/>
    <w:rsid w:val="00267B13"/>
    <w:rsid w:val="00271035"/>
    <w:rsid w:val="00271541"/>
    <w:rsid w:val="0027155F"/>
    <w:rsid w:val="00272569"/>
    <w:rsid w:val="00273385"/>
    <w:rsid w:val="00273A12"/>
    <w:rsid w:val="0027451C"/>
    <w:rsid w:val="002748EE"/>
    <w:rsid w:val="00274AAF"/>
    <w:rsid w:val="00274FC3"/>
    <w:rsid w:val="00275F7E"/>
    <w:rsid w:val="00276DA4"/>
    <w:rsid w:val="00276FAD"/>
    <w:rsid w:val="00280876"/>
    <w:rsid w:val="00280A84"/>
    <w:rsid w:val="00281FAF"/>
    <w:rsid w:val="0028285F"/>
    <w:rsid w:val="002835DD"/>
    <w:rsid w:val="00286114"/>
    <w:rsid w:val="002865DE"/>
    <w:rsid w:val="002869F4"/>
    <w:rsid w:val="00290A67"/>
    <w:rsid w:val="00290D22"/>
    <w:rsid w:val="00290E32"/>
    <w:rsid w:val="002920CB"/>
    <w:rsid w:val="002920E4"/>
    <w:rsid w:val="0029255C"/>
    <w:rsid w:val="00292D0F"/>
    <w:rsid w:val="00293561"/>
    <w:rsid w:val="00293AE7"/>
    <w:rsid w:val="002946AF"/>
    <w:rsid w:val="00295B77"/>
    <w:rsid w:val="002961B5"/>
    <w:rsid w:val="002A32C5"/>
    <w:rsid w:val="002A3B73"/>
    <w:rsid w:val="002A40CA"/>
    <w:rsid w:val="002A4444"/>
    <w:rsid w:val="002A517A"/>
    <w:rsid w:val="002A54A9"/>
    <w:rsid w:val="002A66AE"/>
    <w:rsid w:val="002A7197"/>
    <w:rsid w:val="002B0C36"/>
    <w:rsid w:val="002B0D4F"/>
    <w:rsid w:val="002B104C"/>
    <w:rsid w:val="002B108E"/>
    <w:rsid w:val="002B1486"/>
    <w:rsid w:val="002B1DD3"/>
    <w:rsid w:val="002B410E"/>
    <w:rsid w:val="002B4231"/>
    <w:rsid w:val="002B4FDF"/>
    <w:rsid w:val="002B531F"/>
    <w:rsid w:val="002B577E"/>
    <w:rsid w:val="002B57A7"/>
    <w:rsid w:val="002B5F01"/>
    <w:rsid w:val="002B6034"/>
    <w:rsid w:val="002B69F9"/>
    <w:rsid w:val="002B7416"/>
    <w:rsid w:val="002C21B4"/>
    <w:rsid w:val="002C3EC5"/>
    <w:rsid w:val="002C48F9"/>
    <w:rsid w:val="002C4A86"/>
    <w:rsid w:val="002C52FB"/>
    <w:rsid w:val="002C6DBF"/>
    <w:rsid w:val="002C6E6A"/>
    <w:rsid w:val="002C7577"/>
    <w:rsid w:val="002C7794"/>
    <w:rsid w:val="002C7EEF"/>
    <w:rsid w:val="002D07D7"/>
    <w:rsid w:val="002D2E80"/>
    <w:rsid w:val="002D30F3"/>
    <w:rsid w:val="002D360F"/>
    <w:rsid w:val="002D55D0"/>
    <w:rsid w:val="002D5854"/>
    <w:rsid w:val="002D59E6"/>
    <w:rsid w:val="002D6041"/>
    <w:rsid w:val="002D6063"/>
    <w:rsid w:val="002D6F08"/>
    <w:rsid w:val="002D7556"/>
    <w:rsid w:val="002D7845"/>
    <w:rsid w:val="002E0A5E"/>
    <w:rsid w:val="002E0F3E"/>
    <w:rsid w:val="002E20CF"/>
    <w:rsid w:val="002E24FB"/>
    <w:rsid w:val="002E2BDC"/>
    <w:rsid w:val="002E2CFA"/>
    <w:rsid w:val="002E5818"/>
    <w:rsid w:val="002E787E"/>
    <w:rsid w:val="002F11B3"/>
    <w:rsid w:val="002F1567"/>
    <w:rsid w:val="002F2976"/>
    <w:rsid w:val="002F2EAD"/>
    <w:rsid w:val="002F3A08"/>
    <w:rsid w:val="002F3E7E"/>
    <w:rsid w:val="002F4281"/>
    <w:rsid w:val="002F4603"/>
    <w:rsid w:val="002F55E6"/>
    <w:rsid w:val="002F573A"/>
    <w:rsid w:val="002F5844"/>
    <w:rsid w:val="002F73D9"/>
    <w:rsid w:val="002F7529"/>
    <w:rsid w:val="00300CE5"/>
    <w:rsid w:val="00300D43"/>
    <w:rsid w:val="003011C9"/>
    <w:rsid w:val="00301648"/>
    <w:rsid w:val="00301E59"/>
    <w:rsid w:val="0030271A"/>
    <w:rsid w:val="00303324"/>
    <w:rsid w:val="0030374F"/>
    <w:rsid w:val="00304CC7"/>
    <w:rsid w:val="0030601D"/>
    <w:rsid w:val="00307655"/>
    <w:rsid w:val="00310856"/>
    <w:rsid w:val="003119D1"/>
    <w:rsid w:val="00311D86"/>
    <w:rsid w:val="003131C1"/>
    <w:rsid w:val="003136AA"/>
    <w:rsid w:val="00313944"/>
    <w:rsid w:val="003149AF"/>
    <w:rsid w:val="00316099"/>
    <w:rsid w:val="003164AD"/>
    <w:rsid w:val="00320725"/>
    <w:rsid w:val="00320E3B"/>
    <w:rsid w:val="003219E9"/>
    <w:rsid w:val="0032471C"/>
    <w:rsid w:val="00324CAB"/>
    <w:rsid w:val="00325463"/>
    <w:rsid w:val="00325AFE"/>
    <w:rsid w:val="00326653"/>
    <w:rsid w:val="003271CC"/>
    <w:rsid w:val="0032775F"/>
    <w:rsid w:val="003278CD"/>
    <w:rsid w:val="00327AE7"/>
    <w:rsid w:val="00331030"/>
    <w:rsid w:val="00331907"/>
    <w:rsid w:val="00332DDD"/>
    <w:rsid w:val="003335AB"/>
    <w:rsid w:val="00333DFC"/>
    <w:rsid w:val="003340BD"/>
    <w:rsid w:val="003344F4"/>
    <w:rsid w:val="00334F74"/>
    <w:rsid w:val="00336074"/>
    <w:rsid w:val="0033706E"/>
    <w:rsid w:val="0033711E"/>
    <w:rsid w:val="00340637"/>
    <w:rsid w:val="00341602"/>
    <w:rsid w:val="003417E7"/>
    <w:rsid w:val="003422B3"/>
    <w:rsid w:val="003425F1"/>
    <w:rsid w:val="00342D7C"/>
    <w:rsid w:val="00343AD9"/>
    <w:rsid w:val="00344DD2"/>
    <w:rsid w:val="003462A3"/>
    <w:rsid w:val="00346FDE"/>
    <w:rsid w:val="00347146"/>
    <w:rsid w:val="003475B7"/>
    <w:rsid w:val="003479B0"/>
    <w:rsid w:val="00350F9E"/>
    <w:rsid w:val="00351470"/>
    <w:rsid w:val="0035221C"/>
    <w:rsid w:val="00353334"/>
    <w:rsid w:val="0035342E"/>
    <w:rsid w:val="00353438"/>
    <w:rsid w:val="00353439"/>
    <w:rsid w:val="0035392E"/>
    <w:rsid w:val="00353D7B"/>
    <w:rsid w:val="00354589"/>
    <w:rsid w:val="00354D1A"/>
    <w:rsid w:val="00356A0D"/>
    <w:rsid w:val="00357699"/>
    <w:rsid w:val="00361055"/>
    <w:rsid w:val="00361AA0"/>
    <w:rsid w:val="0036227E"/>
    <w:rsid w:val="003623E8"/>
    <w:rsid w:val="0036252E"/>
    <w:rsid w:val="003627F9"/>
    <w:rsid w:val="00365116"/>
    <w:rsid w:val="00365370"/>
    <w:rsid w:val="00365A0B"/>
    <w:rsid w:val="00366E30"/>
    <w:rsid w:val="00367608"/>
    <w:rsid w:val="003709E1"/>
    <w:rsid w:val="00370BBF"/>
    <w:rsid w:val="003723AF"/>
    <w:rsid w:val="00373469"/>
    <w:rsid w:val="00373739"/>
    <w:rsid w:val="00373ACA"/>
    <w:rsid w:val="00373BB0"/>
    <w:rsid w:val="00373C96"/>
    <w:rsid w:val="00374FA3"/>
    <w:rsid w:val="00375191"/>
    <w:rsid w:val="00375ADF"/>
    <w:rsid w:val="00375BAB"/>
    <w:rsid w:val="00376C21"/>
    <w:rsid w:val="00376D22"/>
    <w:rsid w:val="00376E0B"/>
    <w:rsid w:val="0037723F"/>
    <w:rsid w:val="0037729F"/>
    <w:rsid w:val="00377A57"/>
    <w:rsid w:val="00377B92"/>
    <w:rsid w:val="00377FE6"/>
    <w:rsid w:val="003804B2"/>
    <w:rsid w:val="00381486"/>
    <w:rsid w:val="003823A8"/>
    <w:rsid w:val="003843C9"/>
    <w:rsid w:val="00384835"/>
    <w:rsid w:val="003854CC"/>
    <w:rsid w:val="003873DD"/>
    <w:rsid w:val="00387D01"/>
    <w:rsid w:val="00390A20"/>
    <w:rsid w:val="00390E6E"/>
    <w:rsid w:val="00390F89"/>
    <w:rsid w:val="0039273C"/>
    <w:rsid w:val="00392F53"/>
    <w:rsid w:val="003949FB"/>
    <w:rsid w:val="00394C99"/>
    <w:rsid w:val="00397096"/>
    <w:rsid w:val="0039749F"/>
    <w:rsid w:val="003975FE"/>
    <w:rsid w:val="003A0AFB"/>
    <w:rsid w:val="003A0D18"/>
    <w:rsid w:val="003A1A4D"/>
    <w:rsid w:val="003A1D9E"/>
    <w:rsid w:val="003A42C3"/>
    <w:rsid w:val="003A540B"/>
    <w:rsid w:val="003A6984"/>
    <w:rsid w:val="003A70D9"/>
    <w:rsid w:val="003B06FD"/>
    <w:rsid w:val="003B0C5B"/>
    <w:rsid w:val="003B0EA2"/>
    <w:rsid w:val="003B1399"/>
    <w:rsid w:val="003B13B9"/>
    <w:rsid w:val="003B2688"/>
    <w:rsid w:val="003B2E33"/>
    <w:rsid w:val="003B3399"/>
    <w:rsid w:val="003B38A4"/>
    <w:rsid w:val="003B3B50"/>
    <w:rsid w:val="003B4018"/>
    <w:rsid w:val="003B424D"/>
    <w:rsid w:val="003B5290"/>
    <w:rsid w:val="003B56B6"/>
    <w:rsid w:val="003B6840"/>
    <w:rsid w:val="003B74E3"/>
    <w:rsid w:val="003B7812"/>
    <w:rsid w:val="003B7EA9"/>
    <w:rsid w:val="003B7F24"/>
    <w:rsid w:val="003C06A2"/>
    <w:rsid w:val="003C1202"/>
    <w:rsid w:val="003C1B98"/>
    <w:rsid w:val="003C1CD9"/>
    <w:rsid w:val="003C1D11"/>
    <w:rsid w:val="003C1E2D"/>
    <w:rsid w:val="003C21A8"/>
    <w:rsid w:val="003C2471"/>
    <w:rsid w:val="003C24BA"/>
    <w:rsid w:val="003C36B0"/>
    <w:rsid w:val="003C5267"/>
    <w:rsid w:val="003C723D"/>
    <w:rsid w:val="003C74DB"/>
    <w:rsid w:val="003C777F"/>
    <w:rsid w:val="003C7C6F"/>
    <w:rsid w:val="003D0CFB"/>
    <w:rsid w:val="003D0D52"/>
    <w:rsid w:val="003D145E"/>
    <w:rsid w:val="003D1B7D"/>
    <w:rsid w:val="003D4821"/>
    <w:rsid w:val="003D58F6"/>
    <w:rsid w:val="003D5CFD"/>
    <w:rsid w:val="003D5E81"/>
    <w:rsid w:val="003D65AF"/>
    <w:rsid w:val="003D7CCB"/>
    <w:rsid w:val="003E0278"/>
    <w:rsid w:val="003E0954"/>
    <w:rsid w:val="003E17BD"/>
    <w:rsid w:val="003E18C9"/>
    <w:rsid w:val="003E2B46"/>
    <w:rsid w:val="003E2DD2"/>
    <w:rsid w:val="003E3902"/>
    <w:rsid w:val="003E48E5"/>
    <w:rsid w:val="003E4ADA"/>
    <w:rsid w:val="003E595C"/>
    <w:rsid w:val="003E5B5C"/>
    <w:rsid w:val="003E6784"/>
    <w:rsid w:val="003F13EE"/>
    <w:rsid w:val="003F1F95"/>
    <w:rsid w:val="003F325B"/>
    <w:rsid w:val="003F4BD5"/>
    <w:rsid w:val="003F554C"/>
    <w:rsid w:val="003F55F8"/>
    <w:rsid w:val="003F5E46"/>
    <w:rsid w:val="003F60B1"/>
    <w:rsid w:val="003F6B96"/>
    <w:rsid w:val="003F6E1F"/>
    <w:rsid w:val="003F70B0"/>
    <w:rsid w:val="0040009D"/>
    <w:rsid w:val="004008CE"/>
    <w:rsid w:val="00400AF8"/>
    <w:rsid w:val="00400CFF"/>
    <w:rsid w:val="00401646"/>
    <w:rsid w:val="00402F84"/>
    <w:rsid w:val="00403453"/>
    <w:rsid w:val="00403CB5"/>
    <w:rsid w:val="004041AD"/>
    <w:rsid w:val="004050CA"/>
    <w:rsid w:val="00406861"/>
    <w:rsid w:val="00406F03"/>
    <w:rsid w:val="00407915"/>
    <w:rsid w:val="00407E48"/>
    <w:rsid w:val="00407E5F"/>
    <w:rsid w:val="00410FAC"/>
    <w:rsid w:val="00411D7F"/>
    <w:rsid w:val="00411F84"/>
    <w:rsid w:val="00413B28"/>
    <w:rsid w:val="00415F04"/>
    <w:rsid w:val="00416C1B"/>
    <w:rsid w:val="00417D90"/>
    <w:rsid w:val="0042014A"/>
    <w:rsid w:val="004206D5"/>
    <w:rsid w:val="0042077B"/>
    <w:rsid w:val="004222C9"/>
    <w:rsid w:val="0042261A"/>
    <w:rsid w:val="0042469E"/>
    <w:rsid w:val="00424B32"/>
    <w:rsid w:val="00425598"/>
    <w:rsid w:val="00426793"/>
    <w:rsid w:val="004268FF"/>
    <w:rsid w:val="00426962"/>
    <w:rsid w:val="00426DC2"/>
    <w:rsid w:val="00430DAB"/>
    <w:rsid w:val="00431CCA"/>
    <w:rsid w:val="0043201D"/>
    <w:rsid w:val="00432464"/>
    <w:rsid w:val="00432479"/>
    <w:rsid w:val="00432703"/>
    <w:rsid w:val="00433C03"/>
    <w:rsid w:val="00433C6A"/>
    <w:rsid w:val="0043454F"/>
    <w:rsid w:val="00435BA9"/>
    <w:rsid w:val="00436996"/>
    <w:rsid w:val="00437AD2"/>
    <w:rsid w:val="00437B1B"/>
    <w:rsid w:val="004402D7"/>
    <w:rsid w:val="004408B0"/>
    <w:rsid w:val="004429DC"/>
    <w:rsid w:val="00442A1A"/>
    <w:rsid w:val="00442F25"/>
    <w:rsid w:val="0044381B"/>
    <w:rsid w:val="0044465D"/>
    <w:rsid w:val="00444F9F"/>
    <w:rsid w:val="00446023"/>
    <w:rsid w:val="00446FEA"/>
    <w:rsid w:val="00451422"/>
    <w:rsid w:val="004516E0"/>
    <w:rsid w:val="004525F6"/>
    <w:rsid w:val="004530E3"/>
    <w:rsid w:val="00454011"/>
    <w:rsid w:val="00454895"/>
    <w:rsid w:val="00454910"/>
    <w:rsid w:val="004609B2"/>
    <w:rsid w:val="004612AA"/>
    <w:rsid w:val="0046272D"/>
    <w:rsid w:val="00463FAA"/>
    <w:rsid w:val="004658B5"/>
    <w:rsid w:val="0046653F"/>
    <w:rsid w:val="00466AA5"/>
    <w:rsid w:val="00466B25"/>
    <w:rsid w:val="00466DDA"/>
    <w:rsid w:val="00466E2F"/>
    <w:rsid w:val="00466F3A"/>
    <w:rsid w:val="0046722E"/>
    <w:rsid w:val="004676C8"/>
    <w:rsid w:val="00467B17"/>
    <w:rsid w:val="00467E1D"/>
    <w:rsid w:val="00470B7F"/>
    <w:rsid w:val="00471D09"/>
    <w:rsid w:val="0047213D"/>
    <w:rsid w:val="004723CD"/>
    <w:rsid w:val="00474938"/>
    <w:rsid w:val="00474C84"/>
    <w:rsid w:val="0047536C"/>
    <w:rsid w:val="004760D6"/>
    <w:rsid w:val="00476AC4"/>
    <w:rsid w:val="00476C0D"/>
    <w:rsid w:val="004778BF"/>
    <w:rsid w:val="00480AAC"/>
    <w:rsid w:val="004816D1"/>
    <w:rsid w:val="004819CA"/>
    <w:rsid w:val="0048225C"/>
    <w:rsid w:val="004823B8"/>
    <w:rsid w:val="00482844"/>
    <w:rsid w:val="00482D32"/>
    <w:rsid w:val="00483609"/>
    <w:rsid w:val="004847E7"/>
    <w:rsid w:val="00484DF7"/>
    <w:rsid w:val="00486354"/>
    <w:rsid w:val="00486A19"/>
    <w:rsid w:val="00487054"/>
    <w:rsid w:val="00487D51"/>
    <w:rsid w:val="00490789"/>
    <w:rsid w:val="004907AD"/>
    <w:rsid w:val="00491E57"/>
    <w:rsid w:val="004928CB"/>
    <w:rsid w:val="004934AE"/>
    <w:rsid w:val="00493607"/>
    <w:rsid w:val="00494070"/>
    <w:rsid w:val="00494A82"/>
    <w:rsid w:val="00495A58"/>
    <w:rsid w:val="00496F80"/>
    <w:rsid w:val="004A0670"/>
    <w:rsid w:val="004A0AEE"/>
    <w:rsid w:val="004A0D43"/>
    <w:rsid w:val="004A1BCA"/>
    <w:rsid w:val="004A1BDB"/>
    <w:rsid w:val="004A1E2D"/>
    <w:rsid w:val="004A2A4A"/>
    <w:rsid w:val="004A2A78"/>
    <w:rsid w:val="004A46B2"/>
    <w:rsid w:val="004A4AB0"/>
    <w:rsid w:val="004A55C4"/>
    <w:rsid w:val="004A607F"/>
    <w:rsid w:val="004A73DB"/>
    <w:rsid w:val="004B0821"/>
    <w:rsid w:val="004B1FE1"/>
    <w:rsid w:val="004B229A"/>
    <w:rsid w:val="004B2FEB"/>
    <w:rsid w:val="004B4DBE"/>
    <w:rsid w:val="004B5B36"/>
    <w:rsid w:val="004B6291"/>
    <w:rsid w:val="004B6793"/>
    <w:rsid w:val="004B6C3F"/>
    <w:rsid w:val="004B71A5"/>
    <w:rsid w:val="004B751A"/>
    <w:rsid w:val="004C03E8"/>
    <w:rsid w:val="004C24A8"/>
    <w:rsid w:val="004C2624"/>
    <w:rsid w:val="004C2F51"/>
    <w:rsid w:val="004C3B62"/>
    <w:rsid w:val="004C4361"/>
    <w:rsid w:val="004C4465"/>
    <w:rsid w:val="004C520E"/>
    <w:rsid w:val="004C5960"/>
    <w:rsid w:val="004C7285"/>
    <w:rsid w:val="004D0EA0"/>
    <w:rsid w:val="004D2540"/>
    <w:rsid w:val="004D2B90"/>
    <w:rsid w:val="004D3467"/>
    <w:rsid w:val="004D446B"/>
    <w:rsid w:val="004D4774"/>
    <w:rsid w:val="004D55CA"/>
    <w:rsid w:val="004D5E96"/>
    <w:rsid w:val="004D6D62"/>
    <w:rsid w:val="004D7788"/>
    <w:rsid w:val="004D77A7"/>
    <w:rsid w:val="004E050B"/>
    <w:rsid w:val="004E17B7"/>
    <w:rsid w:val="004E1B11"/>
    <w:rsid w:val="004E1E41"/>
    <w:rsid w:val="004E2910"/>
    <w:rsid w:val="004E2FD3"/>
    <w:rsid w:val="004E46B0"/>
    <w:rsid w:val="004E52CF"/>
    <w:rsid w:val="004E573F"/>
    <w:rsid w:val="004E6006"/>
    <w:rsid w:val="004E6056"/>
    <w:rsid w:val="004E6619"/>
    <w:rsid w:val="004E7CA4"/>
    <w:rsid w:val="004E7FE7"/>
    <w:rsid w:val="004F04B9"/>
    <w:rsid w:val="004F06E4"/>
    <w:rsid w:val="004F0A98"/>
    <w:rsid w:val="004F0BDD"/>
    <w:rsid w:val="004F0F68"/>
    <w:rsid w:val="004F113E"/>
    <w:rsid w:val="004F1E42"/>
    <w:rsid w:val="004F2438"/>
    <w:rsid w:val="004F28B1"/>
    <w:rsid w:val="004F2940"/>
    <w:rsid w:val="004F2BAF"/>
    <w:rsid w:val="004F3EFE"/>
    <w:rsid w:val="004F4A8B"/>
    <w:rsid w:val="004F535C"/>
    <w:rsid w:val="004F5361"/>
    <w:rsid w:val="004F59E7"/>
    <w:rsid w:val="004F5D00"/>
    <w:rsid w:val="004F6072"/>
    <w:rsid w:val="00500BD6"/>
    <w:rsid w:val="00500CFD"/>
    <w:rsid w:val="005019BF"/>
    <w:rsid w:val="00501C67"/>
    <w:rsid w:val="0050321C"/>
    <w:rsid w:val="00503774"/>
    <w:rsid w:val="0050386D"/>
    <w:rsid w:val="005047C4"/>
    <w:rsid w:val="00504AAB"/>
    <w:rsid w:val="00505087"/>
    <w:rsid w:val="005050E8"/>
    <w:rsid w:val="005050FF"/>
    <w:rsid w:val="005058EE"/>
    <w:rsid w:val="005059AD"/>
    <w:rsid w:val="005074D7"/>
    <w:rsid w:val="00507E57"/>
    <w:rsid w:val="00507F96"/>
    <w:rsid w:val="00510718"/>
    <w:rsid w:val="00511347"/>
    <w:rsid w:val="005116BD"/>
    <w:rsid w:val="0051217D"/>
    <w:rsid w:val="0051277D"/>
    <w:rsid w:val="00512A86"/>
    <w:rsid w:val="00513B21"/>
    <w:rsid w:val="00513BE6"/>
    <w:rsid w:val="00515C85"/>
    <w:rsid w:val="00516C23"/>
    <w:rsid w:val="00517562"/>
    <w:rsid w:val="00517A98"/>
    <w:rsid w:val="00520394"/>
    <w:rsid w:val="00520A78"/>
    <w:rsid w:val="005214E4"/>
    <w:rsid w:val="00521820"/>
    <w:rsid w:val="00523A1A"/>
    <w:rsid w:val="00523D67"/>
    <w:rsid w:val="0052488B"/>
    <w:rsid w:val="00524A40"/>
    <w:rsid w:val="0052525B"/>
    <w:rsid w:val="005253BF"/>
    <w:rsid w:val="0052613A"/>
    <w:rsid w:val="005262C6"/>
    <w:rsid w:val="0053013A"/>
    <w:rsid w:val="005301D9"/>
    <w:rsid w:val="005302D2"/>
    <w:rsid w:val="00530CD0"/>
    <w:rsid w:val="0053138A"/>
    <w:rsid w:val="0053339E"/>
    <w:rsid w:val="00533F69"/>
    <w:rsid w:val="00534499"/>
    <w:rsid w:val="005346FD"/>
    <w:rsid w:val="00535844"/>
    <w:rsid w:val="005375CE"/>
    <w:rsid w:val="00537702"/>
    <w:rsid w:val="005403A4"/>
    <w:rsid w:val="00540C8A"/>
    <w:rsid w:val="0054136B"/>
    <w:rsid w:val="00541ABE"/>
    <w:rsid w:val="005427EB"/>
    <w:rsid w:val="00542A5D"/>
    <w:rsid w:val="00543A1A"/>
    <w:rsid w:val="00544406"/>
    <w:rsid w:val="0054506B"/>
    <w:rsid w:val="00545CC5"/>
    <w:rsid w:val="00545E21"/>
    <w:rsid w:val="00546F33"/>
    <w:rsid w:val="005475E2"/>
    <w:rsid w:val="00547770"/>
    <w:rsid w:val="00550BF5"/>
    <w:rsid w:val="005518C1"/>
    <w:rsid w:val="00551DD5"/>
    <w:rsid w:val="00551E29"/>
    <w:rsid w:val="00552157"/>
    <w:rsid w:val="00552218"/>
    <w:rsid w:val="00552282"/>
    <w:rsid w:val="005527F3"/>
    <w:rsid w:val="00553A50"/>
    <w:rsid w:val="00553D62"/>
    <w:rsid w:val="00553EC0"/>
    <w:rsid w:val="00555612"/>
    <w:rsid w:val="00556331"/>
    <w:rsid w:val="00557D9C"/>
    <w:rsid w:val="00561398"/>
    <w:rsid w:val="00561853"/>
    <w:rsid w:val="005631F1"/>
    <w:rsid w:val="005641F3"/>
    <w:rsid w:val="00564904"/>
    <w:rsid w:val="00564AC8"/>
    <w:rsid w:val="00565B13"/>
    <w:rsid w:val="005665E9"/>
    <w:rsid w:val="00566989"/>
    <w:rsid w:val="005674E0"/>
    <w:rsid w:val="00571BDB"/>
    <w:rsid w:val="00572538"/>
    <w:rsid w:val="00572736"/>
    <w:rsid w:val="00572996"/>
    <w:rsid w:val="0057315D"/>
    <w:rsid w:val="00573AD5"/>
    <w:rsid w:val="00574006"/>
    <w:rsid w:val="0058085C"/>
    <w:rsid w:val="00580916"/>
    <w:rsid w:val="00580AC7"/>
    <w:rsid w:val="005810B4"/>
    <w:rsid w:val="00581FCB"/>
    <w:rsid w:val="0058218C"/>
    <w:rsid w:val="00582FD5"/>
    <w:rsid w:val="00584471"/>
    <w:rsid w:val="005844A5"/>
    <w:rsid w:val="00584592"/>
    <w:rsid w:val="00584ADB"/>
    <w:rsid w:val="005853EF"/>
    <w:rsid w:val="0058574C"/>
    <w:rsid w:val="005857E1"/>
    <w:rsid w:val="00585B06"/>
    <w:rsid w:val="00585BD2"/>
    <w:rsid w:val="0058717A"/>
    <w:rsid w:val="005900DE"/>
    <w:rsid w:val="00590AC9"/>
    <w:rsid w:val="0059220B"/>
    <w:rsid w:val="0059270F"/>
    <w:rsid w:val="0059335F"/>
    <w:rsid w:val="005934A1"/>
    <w:rsid w:val="005940A4"/>
    <w:rsid w:val="00595105"/>
    <w:rsid w:val="005954F7"/>
    <w:rsid w:val="00596332"/>
    <w:rsid w:val="00596A73"/>
    <w:rsid w:val="005A0FB1"/>
    <w:rsid w:val="005A197B"/>
    <w:rsid w:val="005A1D65"/>
    <w:rsid w:val="005A23E4"/>
    <w:rsid w:val="005A26D4"/>
    <w:rsid w:val="005A31A2"/>
    <w:rsid w:val="005A4821"/>
    <w:rsid w:val="005A575A"/>
    <w:rsid w:val="005A5905"/>
    <w:rsid w:val="005A6D73"/>
    <w:rsid w:val="005B07A4"/>
    <w:rsid w:val="005B14D0"/>
    <w:rsid w:val="005B3065"/>
    <w:rsid w:val="005B39D9"/>
    <w:rsid w:val="005B404F"/>
    <w:rsid w:val="005B5CEA"/>
    <w:rsid w:val="005B5ED3"/>
    <w:rsid w:val="005B775C"/>
    <w:rsid w:val="005C17FC"/>
    <w:rsid w:val="005C1D6B"/>
    <w:rsid w:val="005C296D"/>
    <w:rsid w:val="005C2D6E"/>
    <w:rsid w:val="005C4239"/>
    <w:rsid w:val="005C45A4"/>
    <w:rsid w:val="005C4BBE"/>
    <w:rsid w:val="005C59DB"/>
    <w:rsid w:val="005C603E"/>
    <w:rsid w:val="005C6212"/>
    <w:rsid w:val="005C67F8"/>
    <w:rsid w:val="005C78DA"/>
    <w:rsid w:val="005D000D"/>
    <w:rsid w:val="005D3C00"/>
    <w:rsid w:val="005D4D92"/>
    <w:rsid w:val="005D52B9"/>
    <w:rsid w:val="005D53B0"/>
    <w:rsid w:val="005D5E0B"/>
    <w:rsid w:val="005D6D9A"/>
    <w:rsid w:val="005D749A"/>
    <w:rsid w:val="005E01C7"/>
    <w:rsid w:val="005E0AF2"/>
    <w:rsid w:val="005E2223"/>
    <w:rsid w:val="005E29C2"/>
    <w:rsid w:val="005E2C29"/>
    <w:rsid w:val="005E2CB1"/>
    <w:rsid w:val="005E2CE4"/>
    <w:rsid w:val="005E2F24"/>
    <w:rsid w:val="005E3C53"/>
    <w:rsid w:val="005E469F"/>
    <w:rsid w:val="005E47E5"/>
    <w:rsid w:val="005E4E1A"/>
    <w:rsid w:val="005E52EA"/>
    <w:rsid w:val="005E6279"/>
    <w:rsid w:val="005E6EB6"/>
    <w:rsid w:val="005E7E5D"/>
    <w:rsid w:val="005F0801"/>
    <w:rsid w:val="005F20D0"/>
    <w:rsid w:val="005F2230"/>
    <w:rsid w:val="005F2AE6"/>
    <w:rsid w:val="005F2E9B"/>
    <w:rsid w:val="005F3C08"/>
    <w:rsid w:val="005F3D6E"/>
    <w:rsid w:val="005F3F2F"/>
    <w:rsid w:val="005F5021"/>
    <w:rsid w:val="005F5750"/>
    <w:rsid w:val="005F57FD"/>
    <w:rsid w:val="005F583D"/>
    <w:rsid w:val="005F7500"/>
    <w:rsid w:val="00600BD9"/>
    <w:rsid w:val="00601057"/>
    <w:rsid w:val="00601188"/>
    <w:rsid w:val="006025AA"/>
    <w:rsid w:val="0060345B"/>
    <w:rsid w:val="006034D2"/>
    <w:rsid w:val="006045EA"/>
    <w:rsid w:val="00604DC1"/>
    <w:rsid w:val="0060558A"/>
    <w:rsid w:val="006065AD"/>
    <w:rsid w:val="00606613"/>
    <w:rsid w:val="00606E8A"/>
    <w:rsid w:val="0060704C"/>
    <w:rsid w:val="0060786C"/>
    <w:rsid w:val="006100D3"/>
    <w:rsid w:val="00610947"/>
    <w:rsid w:val="00611DEE"/>
    <w:rsid w:val="006124EF"/>
    <w:rsid w:val="0061259D"/>
    <w:rsid w:val="00613506"/>
    <w:rsid w:val="0061366A"/>
    <w:rsid w:val="00613FF3"/>
    <w:rsid w:val="0061545F"/>
    <w:rsid w:val="0061591C"/>
    <w:rsid w:val="00615B10"/>
    <w:rsid w:val="006160F3"/>
    <w:rsid w:val="006169BD"/>
    <w:rsid w:val="00617506"/>
    <w:rsid w:val="0061751C"/>
    <w:rsid w:val="00620544"/>
    <w:rsid w:val="00621E93"/>
    <w:rsid w:val="00622C3A"/>
    <w:rsid w:val="00622D99"/>
    <w:rsid w:val="00623210"/>
    <w:rsid w:val="006232A5"/>
    <w:rsid w:val="006236D3"/>
    <w:rsid w:val="00623FF6"/>
    <w:rsid w:val="00624D41"/>
    <w:rsid w:val="006253ED"/>
    <w:rsid w:val="00625CA4"/>
    <w:rsid w:val="0062651A"/>
    <w:rsid w:val="00627876"/>
    <w:rsid w:val="00631BA4"/>
    <w:rsid w:val="00631E77"/>
    <w:rsid w:val="006321CF"/>
    <w:rsid w:val="00632766"/>
    <w:rsid w:val="00632DB9"/>
    <w:rsid w:val="006330FD"/>
    <w:rsid w:val="00633A02"/>
    <w:rsid w:val="00633D69"/>
    <w:rsid w:val="00634C55"/>
    <w:rsid w:val="00634CEA"/>
    <w:rsid w:val="00635A59"/>
    <w:rsid w:val="00635CF3"/>
    <w:rsid w:val="00635D00"/>
    <w:rsid w:val="0063797F"/>
    <w:rsid w:val="00637BC7"/>
    <w:rsid w:val="00637D45"/>
    <w:rsid w:val="00637F15"/>
    <w:rsid w:val="00640967"/>
    <w:rsid w:val="00640D93"/>
    <w:rsid w:val="0064112A"/>
    <w:rsid w:val="00641353"/>
    <w:rsid w:val="006413B7"/>
    <w:rsid w:val="0064159E"/>
    <w:rsid w:val="00642EBD"/>
    <w:rsid w:val="00643231"/>
    <w:rsid w:val="006435E1"/>
    <w:rsid w:val="00643941"/>
    <w:rsid w:val="00643996"/>
    <w:rsid w:val="00643C31"/>
    <w:rsid w:val="006461DA"/>
    <w:rsid w:val="00646763"/>
    <w:rsid w:val="00646F18"/>
    <w:rsid w:val="006474D9"/>
    <w:rsid w:val="00652577"/>
    <w:rsid w:val="006525A9"/>
    <w:rsid w:val="00652B69"/>
    <w:rsid w:val="00653476"/>
    <w:rsid w:val="0065379C"/>
    <w:rsid w:val="00653D43"/>
    <w:rsid w:val="00654493"/>
    <w:rsid w:val="00654DD0"/>
    <w:rsid w:val="00655D7A"/>
    <w:rsid w:val="006564C5"/>
    <w:rsid w:val="0065666F"/>
    <w:rsid w:val="00656E12"/>
    <w:rsid w:val="0065737A"/>
    <w:rsid w:val="006574D1"/>
    <w:rsid w:val="00660D7C"/>
    <w:rsid w:val="00662A15"/>
    <w:rsid w:val="00663409"/>
    <w:rsid w:val="00663EB4"/>
    <w:rsid w:val="00666143"/>
    <w:rsid w:val="006672EB"/>
    <w:rsid w:val="006711BE"/>
    <w:rsid w:val="006717F1"/>
    <w:rsid w:val="00671A6B"/>
    <w:rsid w:val="0067551F"/>
    <w:rsid w:val="00675C55"/>
    <w:rsid w:val="00676614"/>
    <w:rsid w:val="00677443"/>
    <w:rsid w:val="006800EF"/>
    <w:rsid w:val="006803F8"/>
    <w:rsid w:val="00680D0D"/>
    <w:rsid w:val="00681B05"/>
    <w:rsid w:val="00682E3F"/>
    <w:rsid w:val="00682F37"/>
    <w:rsid w:val="00683A2C"/>
    <w:rsid w:val="00684971"/>
    <w:rsid w:val="0068545F"/>
    <w:rsid w:val="006869C4"/>
    <w:rsid w:val="00687038"/>
    <w:rsid w:val="00687613"/>
    <w:rsid w:val="006904E2"/>
    <w:rsid w:val="0069056F"/>
    <w:rsid w:val="00690F5F"/>
    <w:rsid w:val="00691024"/>
    <w:rsid w:val="00691551"/>
    <w:rsid w:val="0069158C"/>
    <w:rsid w:val="006916C8"/>
    <w:rsid w:val="00692D2E"/>
    <w:rsid w:val="0069308D"/>
    <w:rsid w:val="0069496E"/>
    <w:rsid w:val="00694CF9"/>
    <w:rsid w:val="00697120"/>
    <w:rsid w:val="00697B28"/>
    <w:rsid w:val="006A0791"/>
    <w:rsid w:val="006A0CBA"/>
    <w:rsid w:val="006A1EAD"/>
    <w:rsid w:val="006A2E3D"/>
    <w:rsid w:val="006A311A"/>
    <w:rsid w:val="006A333C"/>
    <w:rsid w:val="006A496D"/>
    <w:rsid w:val="006A5E35"/>
    <w:rsid w:val="006A6274"/>
    <w:rsid w:val="006A651B"/>
    <w:rsid w:val="006A6557"/>
    <w:rsid w:val="006A78B6"/>
    <w:rsid w:val="006A7D4C"/>
    <w:rsid w:val="006B0649"/>
    <w:rsid w:val="006B0C87"/>
    <w:rsid w:val="006B1B2D"/>
    <w:rsid w:val="006B3301"/>
    <w:rsid w:val="006B34F5"/>
    <w:rsid w:val="006B360D"/>
    <w:rsid w:val="006B5503"/>
    <w:rsid w:val="006B5FB9"/>
    <w:rsid w:val="006B768C"/>
    <w:rsid w:val="006C0126"/>
    <w:rsid w:val="006C06EB"/>
    <w:rsid w:val="006C11FD"/>
    <w:rsid w:val="006C2A93"/>
    <w:rsid w:val="006C2C35"/>
    <w:rsid w:val="006C3392"/>
    <w:rsid w:val="006C4F89"/>
    <w:rsid w:val="006C5537"/>
    <w:rsid w:val="006C6B5F"/>
    <w:rsid w:val="006C6BE1"/>
    <w:rsid w:val="006C6D1B"/>
    <w:rsid w:val="006C7762"/>
    <w:rsid w:val="006D1105"/>
    <w:rsid w:val="006D162C"/>
    <w:rsid w:val="006D288F"/>
    <w:rsid w:val="006D33CB"/>
    <w:rsid w:val="006D4567"/>
    <w:rsid w:val="006D4A80"/>
    <w:rsid w:val="006D5E89"/>
    <w:rsid w:val="006D63C4"/>
    <w:rsid w:val="006D6587"/>
    <w:rsid w:val="006D6D3C"/>
    <w:rsid w:val="006D7997"/>
    <w:rsid w:val="006D7EE8"/>
    <w:rsid w:val="006E05D9"/>
    <w:rsid w:val="006E09DB"/>
    <w:rsid w:val="006E1D1C"/>
    <w:rsid w:val="006E34C3"/>
    <w:rsid w:val="006E472D"/>
    <w:rsid w:val="006E4AB8"/>
    <w:rsid w:val="006E5B6F"/>
    <w:rsid w:val="006E5EC3"/>
    <w:rsid w:val="006E6444"/>
    <w:rsid w:val="006E68FB"/>
    <w:rsid w:val="006E6E40"/>
    <w:rsid w:val="006E72EF"/>
    <w:rsid w:val="006F1BE6"/>
    <w:rsid w:val="006F3883"/>
    <w:rsid w:val="006F4900"/>
    <w:rsid w:val="006F5049"/>
    <w:rsid w:val="006F5CCA"/>
    <w:rsid w:val="006F634F"/>
    <w:rsid w:val="006F6492"/>
    <w:rsid w:val="006F6578"/>
    <w:rsid w:val="00701D63"/>
    <w:rsid w:val="00704454"/>
    <w:rsid w:val="00704FC3"/>
    <w:rsid w:val="00705547"/>
    <w:rsid w:val="0070797A"/>
    <w:rsid w:val="00707D40"/>
    <w:rsid w:val="00710967"/>
    <w:rsid w:val="00711312"/>
    <w:rsid w:val="00711C2B"/>
    <w:rsid w:val="00712D67"/>
    <w:rsid w:val="00712F49"/>
    <w:rsid w:val="0071366E"/>
    <w:rsid w:val="00714653"/>
    <w:rsid w:val="00714E91"/>
    <w:rsid w:val="0071599C"/>
    <w:rsid w:val="00715C3E"/>
    <w:rsid w:val="00715DF7"/>
    <w:rsid w:val="00717094"/>
    <w:rsid w:val="00717260"/>
    <w:rsid w:val="007172AD"/>
    <w:rsid w:val="00717376"/>
    <w:rsid w:val="0071756E"/>
    <w:rsid w:val="0072150E"/>
    <w:rsid w:val="0072214B"/>
    <w:rsid w:val="00722C56"/>
    <w:rsid w:val="00725E40"/>
    <w:rsid w:val="007266B9"/>
    <w:rsid w:val="00726E73"/>
    <w:rsid w:val="00731885"/>
    <w:rsid w:val="0073254C"/>
    <w:rsid w:val="0073264F"/>
    <w:rsid w:val="007337FC"/>
    <w:rsid w:val="00733BE3"/>
    <w:rsid w:val="00734138"/>
    <w:rsid w:val="00734608"/>
    <w:rsid w:val="00736396"/>
    <w:rsid w:val="00737184"/>
    <w:rsid w:val="0073718A"/>
    <w:rsid w:val="00737EA4"/>
    <w:rsid w:val="0074075A"/>
    <w:rsid w:val="0074100D"/>
    <w:rsid w:val="00741196"/>
    <w:rsid w:val="00741355"/>
    <w:rsid w:val="007414EF"/>
    <w:rsid w:val="0074182C"/>
    <w:rsid w:val="00742BFC"/>
    <w:rsid w:val="00743D9D"/>
    <w:rsid w:val="00744347"/>
    <w:rsid w:val="00745442"/>
    <w:rsid w:val="00745CD4"/>
    <w:rsid w:val="00745EF4"/>
    <w:rsid w:val="0074648E"/>
    <w:rsid w:val="00747B16"/>
    <w:rsid w:val="0075013B"/>
    <w:rsid w:val="007520F7"/>
    <w:rsid w:val="00752257"/>
    <w:rsid w:val="00752C16"/>
    <w:rsid w:val="00753327"/>
    <w:rsid w:val="00753BE1"/>
    <w:rsid w:val="00753E44"/>
    <w:rsid w:val="00755718"/>
    <w:rsid w:val="007565DE"/>
    <w:rsid w:val="007569BD"/>
    <w:rsid w:val="007573A6"/>
    <w:rsid w:val="00760909"/>
    <w:rsid w:val="00761516"/>
    <w:rsid w:val="00761B27"/>
    <w:rsid w:val="00762117"/>
    <w:rsid w:val="007624C1"/>
    <w:rsid w:val="007647D6"/>
    <w:rsid w:val="00765593"/>
    <w:rsid w:val="00765596"/>
    <w:rsid w:val="00765B77"/>
    <w:rsid w:val="00765CE7"/>
    <w:rsid w:val="00766460"/>
    <w:rsid w:val="00767611"/>
    <w:rsid w:val="00767948"/>
    <w:rsid w:val="00770B76"/>
    <w:rsid w:val="00771CE3"/>
    <w:rsid w:val="00771E01"/>
    <w:rsid w:val="00771E05"/>
    <w:rsid w:val="007739E5"/>
    <w:rsid w:val="00773E3D"/>
    <w:rsid w:val="00775AAE"/>
    <w:rsid w:val="00776290"/>
    <w:rsid w:val="00776AF5"/>
    <w:rsid w:val="00776B84"/>
    <w:rsid w:val="00777703"/>
    <w:rsid w:val="007809FE"/>
    <w:rsid w:val="00780DCB"/>
    <w:rsid w:val="00780F5C"/>
    <w:rsid w:val="007818F6"/>
    <w:rsid w:val="0078217A"/>
    <w:rsid w:val="00782CFC"/>
    <w:rsid w:val="00783CE3"/>
    <w:rsid w:val="007843C1"/>
    <w:rsid w:val="00785FB7"/>
    <w:rsid w:val="00787C02"/>
    <w:rsid w:val="00787D11"/>
    <w:rsid w:val="007901EF"/>
    <w:rsid w:val="007909BA"/>
    <w:rsid w:val="00791096"/>
    <w:rsid w:val="00791C2E"/>
    <w:rsid w:val="007931C1"/>
    <w:rsid w:val="007934DA"/>
    <w:rsid w:val="00794B8D"/>
    <w:rsid w:val="007951EE"/>
    <w:rsid w:val="0079659E"/>
    <w:rsid w:val="00796F29"/>
    <w:rsid w:val="00797F41"/>
    <w:rsid w:val="007A0C73"/>
    <w:rsid w:val="007A0F68"/>
    <w:rsid w:val="007A2086"/>
    <w:rsid w:val="007A2B60"/>
    <w:rsid w:val="007A3C09"/>
    <w:rsid w:val="007A3C1C"/>
    <w:rsid w:val="007A53F5"/>
    <w:rsid w:val="007B07E7"/>
    <w:rsid w:val="007B2663"/>
    <w:rsid w:val="007B26DE"/>
    <w:rsid w:val="007B2ADE"/>
    <w:rsid w:val="007B2ED4"/>
    <w:rsid w:val="007B2F58"/>
    <w:rsid w:val="007B3609"/>
    <w:rsid w:val="007B38B4"/>
    <w:rsid w:val="007B3F55"/>
    <w:rsid w:val="007B514A"/>
    <w:rsid w:val="007B6012"/>
    <w:rsid w:val="007B6791"/>
    <w:rsid w:val="007B6C2F"/>
    <w:rsid w:val="007B795F"/>
    <w:rsid w:val="007C1827"/>
    <w:rsid w:val="007C192A"/>
    <w:rsid w:val="007C2422"/>
    <w:rsid w:val="007C2B19"/>
    <w:rsid w:val="007C2E69"/>
    <w:rsid w:val="007C397C"/>
    <w:rsid w:val="007C3F3C"/>
    <w:rsid w:val="007C4044"/>
    <w:rsid w:val="007C633D"/>
    <w:rsid w:val="007C6C42"/>
    <w:rsid w:val="007C6F95"/>
    <w:rsid w:val="007D008A"/>
    <w:rsid w:val="007D0371"/>
    <w:rsid w:val="007D14EB"/>
    <w:rsid w:val="007D168C"/>
    <w:rsid w:val="007D213F"/>
    <w:rsid w:val="007D2DEB"/>
    <w:rsid w:val="007D3F6F"/>
    <w:rsid w:val="007D4375"/>
    <w:rsid w:val="007D540A"/>
    <w:rsid w:val="007D55AA"/>
    <w:rsid w:val="007D5706"/>
    <w:rsid w:val="007D5859"/>
    <w:rsid w:val="007D629D"/>
    <w:rsid w:val="007D6CD7"/>
    <w:rsid w:val="007D7469"/>
    <w:rsid w:val="007E004C"/>
    <w:rsid w:val="007E2E99"/>
    <w:rsid w:val="007E569E"/>
    <w:rsid w:val="007E6C6C"/>
    <w:rsid w:val="007E717D"/>
    <w:rsid w:val="007E7717"/>
    <w:rsid w:val="007F134F"/>
    <w:rsid w:val="007F196D"/>
    <w:rsid w:val="007F279A"/>
    <w:rsid w:val="007F3381"/>
    <w:rsid w:val="007F4277"/>
    <w:rsid w:val="007F51A1"/>
    <w:rsid w:val="007F63CF"/>
    <w:rsid w:val="007F6823"/>
    <w:rsid w:val="007F715F"/>
    <w:rsid w:val="0080030D"/>
    <w:rsid w:val="00800E97"/>
    <w:rsid w:val="00801154"/>
    <w:rsid w:val="008012F2"/>
    <w:rsid w:val="00801B0E"/>
    <w:rsid w:val="00801EBD"/>
    <w:rsid w:val="0080224A"/>
    <w:rsid w:val="008023A2"/>
    <w:rsid w:val="0080391F"/>
    <w:rsid w:val="0080408A"/>
    <w:rsid w:val="00804508"/>
    <w:rsid w:val="0080489C"/>
    <w:rsid w:val="008050E1"/>
    <w:rsid w:val="00805153"/>
    <w:rsid w:val="0080579C"/>
    <w:rsid w:val="00805BE0"/>
    <w:rsid w:val="00806AA9"/>
    <w:rsid w:val="00807175"/>
    <w:rsid w:val="00807592"/>
    <w:rsid w:val="0081001E"/>
    <w:rsid w:val="0081053A"/>
    <w:rsid w:val="00810C99"/>
    <w:rsid w:val="00811114"/>
    <w:rsid w:val="00811A5E"/>
    <w:rsid w:val="00813A0F"/>
    <w:rsid w:val="00814735"/>
    <w:rsid w:val="0081536F"/>
    <w:rsid w:val="00815710"/>
    <w:rsid w:val="00815C99"/>
    <w:rsid w:val="008164C2"/>
    <w:rsid w:val="008165FA"/>
    <w:rsid w:val="00817633"/>
    <w:rsid w:val="00817C87"/>
    <w:rsid w:val="008207D9"/>
    <w:rsid w:val="00820CC0"/>
    <w:rsid w:val="0082131C"/>
    <w:rsid w:val="00821CDE"/>
    <w:rsid w:val="00822396"/>
    <w:rsid w:val="00822F80"/>
    <w:rsid w:val="00824972"/>
    <w:rsid w:val="008276D5"/>
    <w:rsid w:val="008329EC"/>
    <w:rsid w:val="00833E1E"/>
    <w:rsid w:val="00835562"/>
    <w:rsid w:val="00836321"/>
    <w:rsid w:val="008371FC"/>
    <w:rsid w:val="008373A7"/>
    <w:rsid w:val="008374EE"/>
    <w:rsid w:val="008375C2"/>
    <w:rsid w:val="0084059E"/>
    <w:rsid w:val="00844189"/>
    <w:rsid w:val="00844E84"/>
    <w:rsid w:val="00845776"/>
    <w:rsid w:val="00845E80"/>
    <w:rsid w:val="008461AF"/>
    <w:rsid w:val="008461B3"/>
    <w:rsid w:val="00846E1F"/>
    <w:rsid w:val="00847271"/>
    <w:rsid w:val="00850C52"/>
    <w:rsid w:val="00850D2D"/>
    <w:rsid w:val="00850E54"/>
    <w:rsid w:val="00850F89"/>
    <w:rsid w:val="00850F94"/>
    <w:rsid w:val="008515E1"/>
    <w:rsid w:val="0085231A"/>
    <w:rsid w:val="00852577"/>
    <w:rsid w:val="00852B23"/>
    <w:rsid w:val="00854B01"/>
    <w:rsid w:val="00854B2C"/>
    <w:rsid w:val="00855DCC"/>
    <w:rsid w:val="008601E2"/>
    <w:rsid w:val="0086035D"/>
    <w:rsid w:val="00861742"/>
    <w:rsid w:val="00861C27"/>
    <w:rsid w:val="00862C98"/>
    <w:rsid w:val="00864918"/>
    <w:rsid w:val="0086554E"/>
    <w:rsid w:val="00867635"/>
    <w:rsid w:val="008701CC"/>
    <w:rsid w:val="008703E4"/>
    <w:rsid w:val="00871F47"/>
    <w:rsid w:val="008723F6"/>
    <w:rsid w:val="00873DDD"/>
    <w:rsid w:val="008755FE"/>
    <w:rsid w:val="00875E70"/>
    <w:rsid w:val="0087652B"/>
    <w:rsid w:val="00876E06"/>
    <w:rsid w:val="00877DF1"/>
    <w:rsid w:val="0088071A"/>
    <w:rsid w:val="00880927"/>
    <w:rsid w:val="008828A9"/>
    <w:rsid w:val="00883997"/>
    <w:rsid w:val="00883D8E"/>
    <w:rsid w:val="00884F86"/>
    <w:rsid w:val="008853E9"/>
    <w:rsid w:val="00887356"/>
    <w:rsid w:val="0089169D"/>
    <w:rsid w:val="00891967"/>
    <w:rsid w:val="00892DB6"/>
    <w:rsid w:val="00893781"/>
    <w:rsid w:val="00893DFE"/>
    <w:rsid w:val="00894322"/>
    <w:rsid w:val="00894B15"/>
    <w:rsid w:val="00895990"/>
    <w:rsid w:val="00895E8E"/>
    <w:rsid w:val="00896109"/>
    <w:rsid w:val="008A1BC1"/>
    <w:rsid w:val="008A1E11"/>
    <w:rsid w:val="008A27A1"/>
    <w:rsid w:val="008A2CDF"/>
    <w:rsid w:val="008A354F"/>
    <w:rsid w:val="008A40E3"/>
    <w:rsid w:val="008A4421"/>
    <w:rsid w:val="008A4520"/>
    <w:rsid w:val="008A5052"/>
    <w:rsid w:val="008A6A8E"/>
    <w:rsid w:val="008A7220"/>
    <w:rsid w:val="008A7315"/>
    <w:rsid w:val="008B013C"/>
    <w:rsid w:val="008B039B"/>
    <w:rsid w:val="008B083F"/>
    <w:rsid w:val="008B3033"/>
    <w:rsid w:val="008B3103"/>
    <w:rsid w:val="008B37A8"/>
    <w:rsid w:val="008B3809"/>
    <w:rsid w:val="008B4499"/>
    <w:rsid w:val="008B4588"/>
    <w:rsid w:val="008B46E6"/>
    <w:rsid w:val="008B49E2"/>
    <w:rsid w:val="008B5AEE"/>
    <w:rsid w:val="008B6DC4"/>
    <w:rsid w:val="008C0C4C"/>
    <w:rsid w:val="008C18AC"/>
    <w:rsid w:val="008C1CFC"/>
    <w:rsid w:val="008C212E"/>
    <w:rsid w:val="008C32A9"/>
    <w:rsid w:val="008C382C"/>
    <w:rsid w:val="008C403E"/>
    <w:rsid w:val="008C56E5"/>
    <w:rsid w:val="008C5C4E"/>
    <w:rsid w:val="008C662D"/>
    <w:rsid w:val="008C7254"/>
    <w:rsid w:val="008C7BE3"/>
    <w:rsid w:val="008C7F69"/>
    <w:rsid w:val="008D03F9"/>
    <w:rsid w:val="008D0CF9"/>
    <w:rsid w:val="008D1DAF"/>
    <w:rsid w:val="008D205E"/>
    <w:rsid w:val="008D401A"/>
    <w:rsid w:val="008D41E3"/>
    <w:rsid w:val="008D498B"/>
    <w:rsid w:val="008D631F"/>
    <w:rsid w:val="008D6E98"/>
    <w:rsid w:val="008D74DE"/>
    <w:rsid w:val="008D755C"/>
    <w:rsid w:val="008D7C34"/>
    <w:rsid w:val="008E0044"/>
    <w:rsid w:val="008E01EC"/>
    <w:rsid w:val="008E034A"/>
    <w:rsid w:val="008E0562"/>
    <w:rsid w:val="008E0CC8"/>
    <w:rsid w:val="008E15B3"/>
    <w:rsid w:val="008E2415"/>
    <w:rsid w:val="008E43BB"/>
    <w:rsid w:val="008E446E"/>
    <w:rsid w:val="008E448E"/>
    <w:rsid w:val="008E484A"/>
    <w:rsid w:val="008E579F"/>
    <w:rsid w:val="008E58A2"/>
    <w:rsid w:val="008E5A47"/>
    <w:rsid w:val="008E5BB5"/>
    <w:rsid w:val="008E6431"/>
    <w:rsid w:val="008E744C"/>
    <w:rsid w:val="008E757D"/>
    <w:rsid w:val="008E76AE"/>
    <w:rsid w:val="008F060A"/>
    <w:rsid w:val="008F0938"/>
    <w:rsid w:val="008F0DAC"/>
    <w:rsid w:val="008F16CD"/>
    <w:rsid w:val="008F26B6"/>
    <w:rsid w:val="008F36F5"/>
    <w:rsid w:val="008F3BD0"/>
    <w:rsid w:val="008F432E"/>
    <w:rsid w:val="008F49EE"/>
    <w:rsid w:val="008F4B35"/>
    <w:rsid w:val="008F54D1"/>
    <w:rsid w:val="008F64EB"/>
    <w:rsid w:val="008F7374"/>
    <w:rsid w:val="008F74A8"/>
    <w:rsid w:val="008F7A90"/>
    <w:rsid w:val="008F7FD6"/>
    <w:rsid w:val="00900FFB"/>
    <w:rsid w:val="0090148E"/>
    <w:rsid w:val="00901AE9"/>
    <w:rsid w:val="00901B20"/>
    <w:rsid w:val="00906021"/>
    <w:rsid w:val="009062D3"/>
    <w:rsid w:val="009064D0"/>
    <w:rsid w:val="00906A8B"/>
    <w:rsid w:val="009073F2"/>
    <w:rsid w:val="00907794"/>
    <w:rsid w:val="00907CC3"/>
    <w:rsid w:val="00907F63"/>
    <w:rsid w:val="00911AF1"/>
    <w:rsid w:val="00912696"/>
    <w:rsid w:val="009137CD"/>
    <w:rsid w:val="00913FDA"/>
    <w:rsid w:val="00914742"/>
    <w:rsid w:val="0091489F"/>
    <w:rsid w:val="00914ACE"/>
    <w:rsid w:val="00914CAA"/>
    <w:rsid w:val="0091734C"/>
    <w:rsid w:val="00917C50"/>
    <w:rsid w:val="00921436"/>
    <w:rsid w:val="009218B2"/>
    <w:rsid w:val="00921A8A"/>
    <w:rsid w:val="009221C4"/>
    <w:rsid w:val="00922FC3"/>
    <w:rsid w:val="00923576"/>
    <w:rsid w:val="00923FAA"/>
    <w:rsid w:val="0092467B"/>
    <w:rsid w:val="00925763"/>
    <w:rsid w:val="00925969"/>
    <w:rsid w:val="00926430"/>
    <w:rsid w:val="009267F1"/>
    <w:rsid w:val="00930820"/>
    <w:rsid w:val="00930C8B"/>
    <w:rsid w:val="009312C2"/>
    <w:rsid w:val="009328C4"/>
    <w:rsid w:val="00932AA1"/>
    <w:rsid w:val="00933B76"/>
    <w:rsid w:val="009343E9"/>
    <w:rsid w:val="009369BB"/>
    <w:rsid w:val="00936D07"/>
    <w:rsid w:val="009371BC"/>
    <w:rsid w:val="009378D7"/>
    <w:rsid w:val="009420DF"/>
    <w:rsid w:val="00942148"/>
    <w:rsid w:val="009424B2"/>
    <w:rsid w:val="00942FD1"/>
    <w:rsid w:val="00943931"/>
    <w:rsid w:val="009439A5"/>
    <w:rsid w:val="009449D9"/>
    <w:rsid w:val="009460E6"/>
    <w:rsid w:val="009468BB"/>
    <w:rsid w:val="009476A2"/>
    <w:rsid w:val="009479F5"/>
    <w:rsid w:val="009512B2"/>
    <w:rsid w:val="00951791"/>
    <w:rsid w:val="00951DD7"/>
    <w:rsid w:val="00952592"/>
    <w:rsid w:val="00953B8F"/>
    <w:rsid w:val="00954D7D"/>
    <w:rsid w:val="009551A0"/>
    <w:rsid w:val="00955DEA"/>
    <w:rsid w:val="00955F99"/>
    <w:rsid w:val="0095645C"/>
    <w:rsid w:val="009564F8"/>
    <w:rsid w:val="009575EB"/>
    <w:rsid w:val="00957632"/>
    <w:rsid w:val="0096047B"/>
    <w:rsid w:val="00961C28"/>
    <w:rsid w:val="00962989"/>
    <w:rsid w:val="009637CC"/>
    <w:rsid w:val="00965504"/>
    <w:rsid w:val="009658DC"/>
    <w:rsid w:val="00967B32"/>
    <w:rsid w:val="0097038C"/>
    <w:rsid w:val="00972C52"/>
    <w:rsid w:val="0097346C"/>
    <w:rsid w:val="009747E7"/>
    <w:rsid w:val="0097510F"/>
    <w:rsid w:val="00975F90"/>
    <w:rsid w:val="00976090"/>
    <w:rsid w:val="00977E4B"/>
    <w:rsid w:val="009808AC"/>
    <w:rsid w:val="009812B7"/>
    <w:rsid w:val="009822D0"/>
    <w:rsid w:val="009825A2"/>
    <w:rsid w:val="00983B82"/>
    <w:rsid w:val="00984149"/>
    <w:rsid w:val="009847BB"/>
    <w:rsid w:val="0098497A"/>
    <w:rsid w:val="00984AFF"/>
    <w:rsid w:val="00985550"/>
    <w:rsid w:val="0098646D"/>
    <w:rsid w:val="00986617"/>
    <w:rsid w:val="00986E55"/>
    <w:rsid w:val="0099044B"/>
    <w:rsid w:val="00991384"/>
    <w:rsid w:val="009915B7"/>
    <w:rsid w:val="00992DA2"/>
    <w:rsid w:val="00992DAB"/>
    <w:rsid w:val="0099337B"/>
    <w:rsid w:val="00993A67"/>
    <w:rsid w:val="00994C9D"/>
    <w:rsid w:val="00994CCD"/>
    <w:rsid w:val="0099519C"/>
    <w:rsid w:val="00996AD7"/>
    <w:rsid w:val="009A0514"/>
    <w:rsid w:val="009A0738"/>
    <w:rsid w:val="009A1295"/>
    <w:rsid w:val="009A16B0"/>
    <w:rsid w:val="009A17FF"/>
    <w:rsid w:val="009A19F2"/>
    <w:rsid w:val="009A1C04"/>
    <w:rsid w:val="009A1C1F"/>
    <w:rsid w:val="009A53F1"/>
    <w:rsid w:val="009A7584"/>
    <w:rsid w:val="009A7F54"/>
    <w:rsid w:val="009B0DBD"/>
    <w:rsid w:val="009B179C"/>
    <w:rsid w:val="009B1AFD"/>
    <w:rsid w:val="009B1D1D"/>
    <w:rsid w:val="009B32F3"/>
    <w:rsid w:val="009B35EB"/>
    <w:rsid w:val="009B3921"/>
    <w:rsid w:val="009B41C4"/>
    <w:rsid w:val="009B45C6"/>
    <w:rsid w:val="009B4987"/>
    <w:rsid w:val="009B705D"/>
    <w:rsid w:val="009C08CA"/>
    <w:rsid w:val="009C1177"/>
    <w:rsid w:val="009C36B4"/>
    <w:rsid w:val="009C42B6"/>
    <w:rsid w:val="009C4558"/>
    <w:rsid w:val="009C507D"/>
    <w:rsid w:val="009C5DB5"/>
    <w:rsid w:val="009C7373"/>
    <w:rsid w:val="009D0874"/>
    <w:rsid w:val="009D198A"/>
    <w:rsid w:val="009D2328"/>
    <w:rsid w:val="009D3340"/>
    <w:rsid w:val="009D342D"/>
    <w:rsid w:val="009D57EE"/>
    <w:rsid w:val="009D61C1"/>
    <w:rsid w:val="009D650C"/>
    <w:rsid w:val="009D7A56"/>
    <w:rsid w:val="009D7CCA"/>
    <w:rsid w:val="009E0193"/>
    <w:rsid w:val="009E0F93"/>
    <w:rsid w:val="009E2973"/>
    <w:rsid w:val="009E2FD6"/>
    <w:rsid w:val="009E3858"/>
    <w:rsid w:val="009E40B7"/>
    <w:rsid w:val="009E41A0"/>
    <w:rsid w:val="009E4CF5"/>
    <w:rsid w:val="009E55CE"/>
    <w:rsid w:val="009E5B5D"/>
    <w:rsid w:val="009E5D59"/>
    <w:rsid w:val="009E6B58"/>
    <w:rsid w:val="009E7031"/>
    <w:rsid w:val="009E7C94"/>
    <w:rsid w:val="009F0BB7"/>
    <w:rsid w:val="009F0E60"/>
    <w:rsid w:val="009F14E8"/>
    <w:rsid w:val="009F1658"/>
    <w:rsid w:val="009F21CA"/>
    <w:rsid w:val="009F2662"/>
    <w:rsid w:val="009F32E4"/>
    <w:rsid w:val="009F45DF"/>
    <w:rsid w:val="009F6ACF"/>
    <w:rsid w:val="009F7D0E"/>
    <w:rsid w:val="00A0068A"/>
    <w:rsid w:val="00A008DB"/>
    <w:rsid w:val="00A010DC"/>
    <w:rsid w:val="00A01565"/>
    <w:rsid w:val="00A01BBD"/>
    <w:rsid w:val="00A022DC"/>
    <w:rsid w:val="00A02981"/>
    <w:rsid w:val="00A02A24"/>
    <w:rsid w:val="00A034D5"/>
    <w:rsid w:val="00A05754"/>
    <w:rsid w:val="00A0606E"/>
    <w:rsid w:val="00A0672F"/>
    <w:rsid w:val="00A06DBF"/>
    <w:rsid w:val="00A07355"/>
    <w:rsid w:val="00A07561"/>
    <w:rsid w:val="00A079CF"/>
    <w:rsid w:val="00A1079D"/>
    <w:rsid w:val="00A12E8B"/>
    <w:rsid w:val="00A13564"/>
    <w:rsid w:val="00A1373C"/>
    <w:rsid w:val="00A13A7F"/>
    <w:rsid w:val="00A1505C"/>
    <w:rsid w:val="00A153E9"/>
    <w:rsid w:val="00A154B2"/>
    <w:rsid w:val="00A17DE9"/>
    <w:rsid w:val="00A20214"/>
    <w:rsid w:val="00A202C8"/>
    <w:rsid w:val="00A20432"/>
    <w:rsid w:val="00A20D24"/>
    <w:rsid w:val="00A2210A"/>
    <w:rsid w:val="00A22B1D"/>
    <w:rsid w:val="00A23F24"/>
    <w:rsid w:val="00A241CF"/>
    <w:rsid w:val="00A24651"/>
    <w:rsid w:val="00A25858"/>
    <w:rsid w:val="00A25870"/>
    <w:rsid w:val="00A26607"/>
    <w:rsid w:val="00A267CA"/>
    <w:rsid w:val="00A279CE"/>
    <w:rsid w:val="00A3089D"/>
    <w:rsid w:val="00A30BF2"/>
    <w:rsid w:val="00A31A35"/>
    <w:rsid w:val="00A32478"/>
    <w:rsid w:val="00A32DA6"/>
    <w:rsid w:val="00A330BE"/>
    <w:rsid w:val="00A33399"/>
    <w:rsid w:val="00A33517"/>
    <w:rsid w:val="00A348A1"/>
    <w:rsid w:val="00A35107"/>
    <w:rsid w:val="00A35BF1"/>
    <w:rsid w:val="00A369B5"/>
    <w:rsid w:val="00A4193E"/>
    <w:rsid w:val="00A41DCF"/>
    <w:rsid w:val="00A42118"/>
    <w:rsid w:val="00A42195"/>
    <w:rsid w:val="00A4231E"/>
    <w:rsid w:val="00A42747"/>
    <w:rsid w:val="00A4344F"/>
    <w:rsid w:val="00A439DF"/>
    <w:rsid w:val="00A451FC"/>
    <w:rsid w:val="00A4537A"/>
    <w:rsid w:val="00A459BB"/>
    <w:rsid w:val="00A46754"/>
    <w:rsid w:val="00A5093A"/>
    <w:rsid w:val="00A50E3C"/>
    <w:rsid w:val="00A53126"/>
    <w:rsid w:val="00A546B5"/>
    <w:rsid w:val="00A54BB2"/>
    <w:rsid w:val="00A55034"/>
    <w:rsid w:val="00A55B3F"/>
    <w:rsid w:val="00A564FC"/>
    <w:rsid w:val="00A56D09"/>
    <w:rsid w:val="00A57060"/>
    <w:rsid w:val="00A57330"/>
    <w:rsid w:val="00A57DBF"/>
    <w:rsid w:val="00A60F8A"/>
    <w:rsid w:val="00A615A8"/>
    <w:rsid w:val="00A61D47"/>
    <w:rsid w:val="00A6342D"/>
    <w:rsid w:val="00A63F9A"/>
    <w:rsid w:val="00A645EA"/>
    <w:rsid w:val="00A657DB"/>
    <w:rsid w:val="00A66F7F"/>
    <w:rsid w:val="00A70BD8"/>
    <w:rsid w:val="00A7397E"/>
    <w:rsid w:val="00A748E1"/>
    <w:rsid w:val="00A76F74"/>
    <w:rsid w:val="00A77435"/>
    <w:rsid w:val="00A804BB"/>
    <w:rsid w:val="00A8070F"/>
    <w:rsid w:val="00A8148A"/>
    <w:rsid w:val="00A81AF9"/>
    <w:rsid w:val="00A831FB"/>
    <w:rsid w:val="00A83326"/>
    <w:rsid w:val="00A8434C"/>
    <w:rsid w:val="00A84566"/>
    <w:rsid w:val="00A85291"/>
    <w:rsid w:val="00A86149"/>
    <w:rsid w:val="00A86234"/>
    <w:rsid w:val="00A86D2A"/>
    <w:rsid w:val="00A90BE6"/>
    <w:rsid w:val="00A92566"/>
    <w:rsid w:val="00A9312B"/>
    <w:rsid w:val="00A932A0"/>
    <w:rsid w:val="00A94410"/>
    <w:rsid w:val="00A94E50"/>
    <w:rsid w:val="00A94FE3"/>
    <w:rsid w:val="00A95F1B"/>
    <w:rsid w:val="00A964FD"/>
    <w:rsid w:val="00A96E4A"/>
    <w:rsid w:val="00A976D2"/>
    <w:rsid w:val="00AA00DF"/>
    <w:rsid w:val="00AA063F"/>
    <w:rsid w:val="00AA1D0E"/>
    <w:rsid w:val="00AA1EE3"/>
    <w:rsid w:val="00AA25C4"/>
    <w:rsid w:val="00AA328D"/>
    <w:rsid w:val="00AA3B30"/>
    <w:rsid w:val="00AA3E1B"/>
    <w:rsid w:val="00AA3F86"/>
    <w:rsid w:val="00AA42E1"/>
    <w:rsid w:val="00AA6719"/>
    <w:rsid w:val="00AA672D"/>
    <w:rsid w:val="00AA74BB"/>
    <w:rsid w:val="00AB007D"/>
    <w:rsid w:val="00AB0B66"/>
    <w:rsid w:val="00AB13F5"/>
    <w:rsid w:val="00AB1474"/>
    <w:rsid w:val="00AB1525"/>
    <w:rsid w:val="00AB17D3"/>
    <w:rsid w:val="00AB19DF"/>
    <w:rsid w:val="00AB1BFF"/>
    <w:rsid w:val="00AB3DE3"/>
    <w:rsid w:val="00AB42E6"/>
    <w:rsid w:val="00AB4D43"/>
    <w:rsid w:val="00AB5047"/>
    <w:rsid w:val="00AB7190"/>
    <w:rsid w:val="00AC02DE"/>
    <w:rsid w:val="00AC05ED"/>
    <w:rsid w:val="00AC133C"/>
    <w:rsid w:val="00AC2494"/>
    <w:rsid w:val="00AC2556"/>
    <w:rsid w:val="00AC5199"/>
    <w:rsid w:val="00AC70F4"/>
    <w:rsid w:val="00AC79E4"/>
    <w:rsid w:val="00AC7C4C"/>
    <w:rsid w:val="00AD04C6"/>
    <w:rsid w:val="00AD06A2"/>
    <w:rsid w:val="00AD0755"/>
    <w:rsid w:val="00AD07B3"/>
    <w:rsid w:val="00AD257D"/>
    <w:rsid w:val="00AD38F2"/>
    <w:rsid w:val="00AD3F51"/>
    <w:rsid w:val="00AD4B86"/>
    <w:rsid w:val="00AD533E"/>
    <w:rsid w:val="00AD5686"/>
    <w:rsid w:val="00AD5B37"/>
    <w:rsid w:val="00AD5EB8"/>
    <w:rsid w:val="00AD71E4"/>
    <w:rsid w:val="00AE03E8"/>
    <w:rsid w:val="00AE0DC1"/>
    <w:rsid w:val="00AE1222"/>
    <w:rsid w:val="00AE1A03"/>
    <w:rsid w:val="00AE23C2"/>
    <w:rsid w:val="00AE3E94"/>
    <w:rsid w:val="00AE6940"/>
    <w:rsid w:val="00AE6E73"/>
    <w:rsid w:val="00AE7413"/>
    <w:rsid w:val="00AF07AF"/>
    <w:rsid w:val="00AF1332"/>
    <w:rsid w:val="00AF25DD"/>
    <w:rsid w:val="00AF26A2"/>
    <w:rsid w:val="00AF26E9"/>
    <w:rsid w:val="00AF2A99"/>
    <w:rsid w:val="00AF3185"/>
    <w:rsid w:val="00AF4E76"/>
    <w:rsid w:val="00AF53C6"/>
    <w:rsid w:val="00AF7DC5"/>
    <w:rsid w:val="00B0006F"/>
    <w:rsid w:val="00B0060C"/>
    <w:rsid w:val="00B0061C"/>
    <w:rsid w:val="00B00B46"/>
    <w:rsid w:val="00B03822"/>
    <w:rsid w:val="00B03FE2"/>
    <w:rsid w:val="00B04320"/>
    <w:rsid w:val="00B04778"/>
    <w:rsid w:val="00B05ED5"/>
    <w:rsid w:val="00B06C8B"/>
    <w:rsid w:val="00B07757"/>
    <w:rsid w:val="00B07E58"/>
    <w:rsid w:val="00B07EE8"/>
    <w:rsid w:val="00B112EF"/>
    <w:rsid w:val="00B138D8"/>
    <w:rsid w:val="00B14A8F"/>
    <w:rsid w:val="00B152F0"/>
    <w:rsid w:val="00B1541A"/>
    <w:rsid w:val="00B15504"/>
    <w:rsid w:val="00B15757"/>
    <w:rsid w:val="00B160C2"/>
    <w:rsid w:val="00B16715"/>
    <w:rsid w:val="00B1730B"/>
    <w:rsid w:val="00B17390"/>
    <w:rsid w:val="00B20138"/>
    <w:rsid w:val="00B2050F"/>
    <w:rsid w:val="00B2087D"/>
    <w:rsid w:val="00B2162F"/>
    <w:rsid w:val="00B216A5"/>
    <w:rsid w:val="00B22331"/>
    <w:rsid w:val="00B22728"/>
    <w:rsid w:val="00B22999"/>
    <w:rsid w:val="00B2328B"/>
    <w:rsid w:val="00B23DE5"/>
    <w:rsid w:val="00B23FCF"/>
    <w:rsid w:val="00B241FD"/>
    <w:rsid w:val="00B2464C"/>
    <w:rsid w:val="00B25B01"/>
    <w:rsid w:val="00B26602"/>
    <w:rsid w:val="00B26DA7"/>
    <w:rsid w:val="00B27697"/>
    <w:rsid w:val="00B3021C"/>
    <w:rsid w:val="00B30FB7"/>
    <w:rsid w:val="00B32F88"/>
    <w:rsid w:val="00B33429"/>
    <w:rsid w:val="00B33786"/>
    <w:rsid w:val="00B33CFE"/>
    <w:rsid w:val="00B35CB4"/>
    <w:rsid w:val="00B36103"/>
    <w:rsid w:val="00B373F5"/>
    <w:rsid w:val="00B3763E"/>
    <w:rsid w:val="00B37ABD"/>
    <w:rsid w:val="00B4111E"/>
    <w:rsid w:val="00B4135E"/>
    <w:rsid w:val="00B41B91"/>
    <w:rsid w:val="00B423A5"/>
    <w:rsid w:val="00B43843"/>
    <w:rsid w:val="00B438C3"/>
    <w:rsid w:val="00B43B8B"/>
    <w:rsid w:val="00B47961"/>
    <w:rsid w:val="00B47BEB"/>
    <w:rsid w:val="00B5036A"/>
    <w:rsid w:val="00B507F5"/>
    <w:rsid w:val="00B5145E"/>
    <w:rsid w:val="00B51C39"/>
    <w:rsid w:val="00B52579"/>
    <w:rsid w:val="00B52809"/>
    <w:rsid w:val="00B54D95"/>
    <w:rsid w:val="00B574F9"/>
    <w:rsid w:val="00B60A3E"/>
    <w:rsid w:val="00B60E3A"/>
    <w:rsid w:val="00B6252E"/>
    <w:rsid w:val="00B627FB"/>
    <w:rsid w:val="00B62A07"/>
    <w:rsid w:val="00B62AD3"/>
    <w:rsid w:val="00B66836"/>
    <w:rsid w:val="00B676C5"/>
    <w:rsid w:val="00B71ABD"/>
    <w:rsid w:val="00B72091"/>
    <w:rsid w:val="00B72BBA"/>
    <w:rsid w:val="00B72C84"/>
    <w:rsid w:val="00B730A8"/>
    <w:rsid w:val="00B74D08"/>
    <w:rsid w:val="00B75CE9"/>
    <w:rsid w:val="00B75E9D"/>
    <w:rsid w:val="00B77796"/>
    <w:rsid w:val="00B81E74"/>
    <w:rsid w:val="00B82F7A"/>
    <w:rsid w:val="00B84B4F"/>
    <w:rsid w:val="00B85810"/>
    <w:rsid w:val="00B867DB"/>
    <w:rsid w:val="00B87A99"/>
    <w:rsid w:val="00B902EC"/>
    <w:rsid w:val="00B9064B"/>
    <w:rsid w:val="00B90A74"/>
    <w:rsid w:val="00B912C9"/>
    <w:rsid w:val="00B91531"/>
    <w:rsid w:val="00B91679"/>
    <w:rsid w:val="00B91AE3"/>
    <w:rsid w:val="00B92256"/>
    <w:rsid w:val="00B922AF"/>
    <w:rsid w:val="00B9277E"/>
    <w:rsid w:val="00B93262"/>
    <w:rsid w:val="00B94325"/>
    <w:rsid w:val="00B95820"/>
    <w:rsid w:val="00B97855"/>
    <w:rsid w:val="00B9798A"/>
    <w:rsid w:val="00B97CF2"/>
    <w:rsid w:val="00B97E2D"/>
    <w:rsid w:val="00B97F21"/>
    <w:rsid w:val="00BA01A7"/>
    <w:rsid w:val="00BA089C"/>
    <w:rsid w:val="00BA0DC2"/>
    <w:rsid w:val="00BA1C05"/>
    <w:rsid w:val="00BA3266"/>
    <w:rsid w:val="00BA3399"/>
    <w:rsid w:val="00BA47BD"/>
    <w:rsid w:val="00BA4854"/>
    <w:rsid w:val="00BA60E4"/>
    <w:rsid w:val="00BA633C"/>
    <w:rsid w:val="00BA7035"/>
    <w:rsid w:val="00BA7DA3"/>
    <w:rsid w:val="00BA7FDD"/>
    <w:rsid w:val="00BB0EA1"/>
    <w:rsid w:val="00BB1113"/>
    <w:rsid w:val="00BB1EDD"/>
    <w:rsid w:val="00BB20FA"/>
    <w:rsid w:val="00BB291F"/>
    <w:rsid w:val="00BB29CC"/>
    <w:rsid w:val="00BB324B"/>
    <w:rsid w:val="00BB50D8"/>
    <w:rsid w:val="00BB5EAE"/>
    <w:rsid w:val="00BB7539"/>
    <w:rsid w:val="00BB7641"/>
    <w:rsid w:val="00BB7DFE"/>
    <w:rsid w:val="00BC01B4"/>
    <w:rsid w:val="00BC0540"/>
    <w:rsid w:val="00BC05BD"/>
    <w:rsid w:val="00BC09CF"/>
    <w:rsid w:val="00BC0AD7"/>
    <w:rsid w:val="00BC0B79"/>
    <w:rsid w:val="00BC18B9"/>
    <w:rsid w:val="00BC1A9B"/>
    <w:rsid w:val="00BC3F14"/>
    <w:rsid w:val="00BC4609"/>
    <w:rsid w:val="00BC4851"/>
    <w:rsid w:val="00BC5185"/>
    <w:rsid w:val="00BC579D"/>
    <w:rsid w:val="00BC6BE0"/>
    <w:rsid w:val="00BC6D3D"/>
    <w:rsid w:val="00BC6F0C"/>
    <w:rsid w:val="00BC7313"/>
    <w:rsid w:val="00BD0041"/>
    <w:rsid w:val="00BD2ACF"/>
    <w:rsid w:val="00BD4436"/>
    <w:rsid w:val="00BD4898"/>
    <w:rsid w:val="00BD4AE9"/>
    <w:rsid w:val="00BD4FCA"/>
    <w:rsid w:val="00BD57EA"/>
    <w:rsid w:val="00BD5813"/>
    <w:rsid w:val="00BD7D45"/>
    <w:rsid w:val="00BE03C1"/>
    <w:rsid w:val="00BE0D6D"/>
    <w:rsid w:val="00BE1003"/>
    <w:rsid w:val="00BE1A6F"/>
    <w:rsid w:val="00BE1BC8"/>
    <w:rsid w:val="00BE244A"/>
    <w:rsid w:val="00BE34A7"/>
    <w:rsid w:val="00BE3B82"/>
    <w:rsid w:val="00BE4C9A"/>
    <w:rsid w:val="00BE524F"/>
    <w:rsid w:val="00BE64CD"/>
    <w:rsid w:val="00BE6EC3"/>
    <w:rsid w:val="00BE79BC"/>
    <w:rsid w:val="00BF041A"/>
    <w:rsid w:val="00BF090A"/>
    <w:rsid w:val="00BF10EC"/>
    <w:rsid w:val="00BF1F08"/>
    <w:rsid w:val="00BF2DD1"/>
    <w:rsid w:val="00BF4164"/>
    <w:rsid w:val="00BF4226"/>
    <w:rsid w:val="00BF4DA3"/>
    <w:rsid w:val="00BF4DCE"/>
    <w:rsid w:val="00BF6CD1"/>
    <w:rsid w:val="00BF6ED8"/>
    <w:rsid w:val="00BF7A2F"/>
    <w:rsid w:val="00BF7B5D"/>
    <w:rsid w:val="00C00598"/>
    <w:rsid w:val="00C0155C"/>
    <w:rsid w:val="00C01601"/>
    <w:rsid w:val="00C01FF5"/>
    <w:rsid w:val="00C022EA"/>
    <w:rsid w:val="00C03DE1"/>
    <w:rsid w:val="00C046F3"/>
    <w:rsid w:val="00C04EBE"/>
    <w:rsid w:val="00C07458"/>
    <w:rsid w:val="00C079FE"/>
    <w:rsid w:val="00C07E34"/>
    <w:rsid w:val="00C11521"/>
    <w:rsid w:val="00C119D2"/>
    <w:rsid w:val="00C11D66"/>
    <w:rsid w:val="00C123DB"/>
    <w:rsid w:val="00C13398"/>
    <w:rsid w:val="00C1374A"/>
    <w:rsid w:val="00C13A0C"/>
    <w:rsid w:val="00C14A1C"/>
    <w:rsid w:val="00C14F36"/>
    <w:rsid w:val="00C15AFA"/>
    <w:rsid w:val="00C15E23"/>
    <w:rsid w:val="00C17522"/>
    <w:rsid w:val="00C17546"/>
    <w:rsid w:val="00C17797"/>
    <w:rsid w:val="00C179F3"/>
    <w:rsid w:val="00C179FE"/>
    <w:rsid w:val="00C20448"/>
    <w:rsid w:val="00C20B35"/>
    <w:rsid w:val="00C21DE9"/>
    <w:rsid w:val="00C21E51"/>
    <w:rsid w:val="00C22CB4"/>
    <w:rsid w:val="00C238A6"/>
    <w:rsid w:val="00C24289"/>
    <w:rsid w:val="00C245FE"/>
    <w:rsid w:val="00C247C2"/>
    <w:rsid w:val="00C24935"/>
    <w:rsid w:val="00C26420"/>
    <w:rsid w:val="00C27366"/>
    <w:rsid w:val="00C2770A"/>
    <w:rsid w:val="00C3064B"/>
    <w:rsid w:val="00C30BCF"/>
    <w:rsid w:val="00C3152F"/>
    <w:rsid w:val="00C31B72"/>
    <w:rsid w:val="00C32753"/>
    <w:rsid w:val="00C32FBF"/>
    <w:rsid w:val="00C332DA"/>
    <w:rsid w:val="00C33638"/>
    <w:rsid w:val="00C337E2"/>
    <w:rsid w:val="00C339E6"/>
    <w:rsid w:val="00C33AF0"/>
    <w:rsid w:val="00C33E5B"/>
    <w:rsid w:val="00C354D3"/>
    <w:rsid w:val="00C3550E"/>
    <w:rsid w:val="00C36365"/>
    <w:rsid w:val="00C366E8"/>
    <w:rsid w:val="00C37FE0"/>
    <w:rsid w:val="00C41107"/>
    <w:rsid w:val="00C41C35"/>
    <w:rsid w:val="00C42CAC"/>
    <w:rsid w:val="00C44159"/>
    <w:rsid w:val="00C44D18"/>
    <w:rsid w:val="00C45CE5"/>
    <w:rsid w:val="00C46E66"/>
    <w:rsid w:val="00C50095"/>
    <w:rsid w:val="00C523BD"/>
    <w:rsid w:val="00C52D9B"/>
    <w:rsid w:val="00C53164"/>
    <w:rsid w:val="00C5316A"/>
    <w:rsid w:val="00C5427C"/>
    <w:rsid w:val="00C542BD"/>
    <w:rsid w:val="00C548E5"/>
    <w:rsid w:val="00C54F08"/>
    <w:rsid w:val="00C552D9"/>
    <w:rsid w:val="00C5798A"/>
    <w:rsid w:val="00C60A2E"/>
    <w:rsid w:val="00C60A87"/>
    <w:rsid w:val="00C613DF"/>
    <w:rsid w:val="00C62FE5"/>
    <w:rsid w:val="00C63930"/>
    <w:rsid w:val="00C64943"/>
    <w:rsid w:val="00C65868"/>
    <w:rsid w:val="00C661CD"/>
    <w:rsid w:val="00C66210"/>
    <w:rsid w:val="00C675FA"/>
    <w:rsid w:val="00C67744"/>
    <w:rsid w:val="00C7033A"/>
    <w:rsid w:val="00C70795"/>
    <w:rsid w:val="00C715E6"/>
    <w:rsid w:val="00C7257C"/>
    <w:rsid w:val="00C731F2"/>
    <w:rsid w:val="00C737BC"/>
    <w:rsid w:val="00C73B18"/>
    <w:rsid w:val="00C73F0F"/>
    <w:rsid w:val="00C751B7"/>
    <w:rsid w:val="00C75459"/>
    <w:rsid w:val="00C7560C"/>
    <w:rsid w:val="00C75968"/>
    <w:rsid w:val="00C7644A"/>
    <w:rsid w:val="00C77F39"/>
    <w:rsid w:val="00C80121"/>
    <w:rsid w:val="00C81D59"/>
    <w:rsid w:val="00C820E4"/>
    <w:rsid w:val="00C82C13"/>
    <w:rsid w:val="00C836D4"/>
    <w:rsid w:val="00C83B3F"/>
    <w:rsid w:val="00C83C3E"/>
    <w:rsid w:val="00C8479F"/>
    <w:rsid w:val="00C852FE"/>
    <w:rsid w:val="00C85414"/>
    <w:rsid w:val="00C85D71"/>
    <w:rsid w:val="00C85FD7"/>
    <w:rsid w:val="00C86EFA"/>
    <w:rsid w:val="00C8739D"/>
    <w:rsid w:val="00C90598"/>
    <w:rsid w:val="00C91049"/>
    <w:rsid w:val="00C916F1"/>
    <w:rsid w:val="00C91D3C"/>
    <w:rsid w:val="00C926EC"/>
    <w:rsid w:val="00C96586"/>
    <w:rsid w:val="00C96B9A"/>
    <w:rsid w:val="00C9778C"/>
    <w:rsid w:val="00C9790B"/>
    <w:rsid w:val="00C97B06"/>
    <w:rsid w:val="00CA0292"/>
    <w:rsid w:val="00CA0F50"/>
    <w:rsid w:val="00CA1955"/>
    <w:rsid w:val="00CA1E12"/>
    <w:rsid w:val="00CA3700"/>
    <w:rsid w:val="00CA4277"/>
    <w:rsid w:val="00CA44D9"/>
    <w:rsid w:val="00CA5C88"/>
    <w:rsid w:val="00CA5F1D"/>
    <w:rsid w:val="00CA5F6E"/>
    <w:rsid w:val="00CA7B36"/>
    <w:rsid w:val="00CB0C5D"/>
    <w:rsid w:val="00CB1620"/>
    <w:rsid w:val="00CB1885"/>
    <w:rsid w:val="00CB1E16"/>
    <w:rsid w:val="00CB247C"/>
    <w:rsid w:val="00CB2E41"/>
    <w:rsid w:val="00CB3783"/>
    <w:rsid w:val="00CB3909"/>
    <w:rsid w:val="00CB6205"/>
    <w:rsid w:val="00CB63A9"/>
    <w:rsid w:val="00CB6477"/>
    <w:rsid w:val="00CB734B"/>
    <w:rsid w:val="00CC0AAA"/>
    <w:rsid w:val="00CC0C80"/>
    <w:rsid w:val="00CC2176"/>
    <w:rsid w:val="00CC3FCC"/>
    <w:rsid w:val="00CC449C"/>
    <w:rsid w:val="00CC5B20"/>
    <w:rsid w:val="00CC5B80"/>
    <w:rsid w:val="00CC637B"/>
    <w:rsid w:val="00CC6B18"/>
    <w:rsid w:val="00CD1EA2"/>
    <w:rsid w:val="00CD32E6"/>
    <w:rsid w:val="00CD3E64"/>
    <w:rsid w:val="00CD4ADD"/>
    <w:rsid w:val="00CD60E9"/>
    <w:rsid w:val="00CD61DF"/>
    <w:rsid w:val="00CD6454"/>
    <w:rsid w:val="00CD7DDB"/>
    <w:rsid w:val="00CE0A80"/>
    <w:rsid w:val="00CE0A9C"/>
    <w:rsid w:val="00CE0E6E"/>
    <w:rsid w:val="00CE124F"/>
    <w:rsid w:val="00CE215E"/>
    <w:rsid w:val="00CE2669"/>
    <w:rsid w:val="00CE2D49"/>
    <w:rsid w:val="00CE4413"/>
    <w:rsid w:val="00CE4BAE"/>
    <w:rsid w:val="00CE4E48"/>
    <w:rsid w:val="00CE73EC"/>
    <w:rsid w:val="00CF04D8"/>
    <w:rsid w:val="00CF0B67"/>
    <w:rsid w:val="00CF4D12"/>
    <w:rsid w:val="00CF5236"/>
    <w:rsid w:val="00CF531C"/>
    <w:rsid w:val="00CF5665"/>
    <w:rsid w:val="00CF58E4"/>
    <w:rsid w:val="00CF604F"/>
    <w:rsid w:val="00CF7E72"/>
    <w:rsid w:val="00D0111E"/>
    <w:rsid w:val="00D01641"/>
    <w:rsid w:val="00D029EB"/>
    <w:rsid w:val="00D02A07"/>
    <w:rsid w:val="00D02EA8"/>
    <w:rsid w:val="00D0321A"/>
    <w:rsid w:val="00D0329A"/>
    <w:rsid w:val="00D03737"/>
    <w:rsid w:val="00D038D1"/>
    <w:rsid w:val="00D041C7"/>
    <w:rsid w:val="00D04A82"/>
    <w:rsid w:val="00D04ACD"/>
    <w:rsid w:val="00D0719E"/>
    <w:rsid w:val="00D10DF0"/>
    <w:rsid w:val="00D11E8F"/>
    <w:rsid w:val="00D11EA3"/>
    <w:rsid w:val="00D13B9A"/>
    <w:rsid w:val="00D14E2E"/>
    <w:rsid w:val="00D15C87"/>
    <w:rsid w:val="00D15CF1"/>
    <w:rsid w:val="00D15DF0"/>
    <w:rsid w:val="00D16AEB"/>
    <w:rsid w:val="00D16D98"/>
    <w:rsid w:val="00D17377"/>
    <w:rsid w:val="00D20677"/>
    <w:rsid w:val="00D20781"/>
    <w:rsid w:val="00D2198D"/>
    <w:rsid w:val="00D22B69"/>
    <w:rsid w:val="00D23EAD"/>
    <w:rsid w:val="00D2418F"/>
    <w:rsid w:val="00D2454F"/>
    <w:rsid w:val="00D24999"/>
    <w:rsid w:val="00D24C05"/>
    <w:rsid w:val="00D309A9"/>
    <w:rsid w:val="00D31863"/>
    <w:rsid w:val="00D31D21"/>
    <w:rsid w:val="00D332A3"/>
    <w:rsid w:val="00D33AB8"/>
    <w:rsid w:val="00D3473F"/>
    <w:rsid w:val="00D348AE"/>
    <w:rsid w:val="00D34BC9"/>
    <w:rsid w:val="00D377E5"/>
    <w:rsid w:val="00D40059"/>
    <w:rsid w:val="00D40413"/>
    <w:rsid w:val="00D40A40"/>
    <w:rsid w:val="00D44315"/>
    <w:rsid w:val="00D449FF"/>
    <w:rsid w:val="00D44D2C"/>
    <w:rsid w:val="00D45732"/>
    <w:rsid w:val="00D46907"/>
    <w:rsid w:val="00D472DD"/>
    <w:rsid w:val="00D47BD2"/>
    <w:rsid w:val="00D47D5B"/>
    <w:rsid w:val="00D5013E"/>
    <w:rsid w:val="00D50985"/>
    <w:rsid w:val="00D50D7B"/>
    <w:rsid w:val="00D51655"/>
    <w:rsid w:val="00D5278E"/>
    <w:rsid w:val="00D52EAE"/>
    <w:rsid w:val="00D54A2A"/>
    <w:rsid w:val="00D54C21"/>
    <w:rsid w:val="00D54CB5"/>
    <w:rsid w:val="00D555EF"/>
    <w:rsid w:val="00D60B16"/>
    <w:rsid w:val="00D6249A"/>
    <w:rsid w:val="00D6638C"/>
    <w:rsid w:val="00D678AE"/>
    <w:rsid w:val="00D706CA"/>
    <w:rsid w:val="00D7076D"/>
    <w:rsid w:val="00D71C0E"/>
    <w:rsid w:val="00D725B0"/>
    <w:rsid w:val="00D726FD"/>
    <w:rsid w:val="00D7279D"/>
    <w:rsid w:val="00D73B1E"/>
    <w:rsid w:val="00D7483F"/>
    <w:rsid w:val="00D74CD3"/>
    <w:rsid w:val="00D75E80"/>
    <w:rsid w:val="00D76023"/>
    <w:rsid w:val="00D76DBA"/>
    <w:rsid w:val="00D77AFD"/>
    <w:rsid w:val="00D77FA0"/>
    <w:rsid w:val="00D802DF"/>
    <w:rsid w:val="00D8037C"/>
    <w:rsid w:val="00D807E7"/>
    <w:rsid w:val="00D8109C"/>
    <w:rsid w:val="00D8257E"/>
    <w:rsid w:val="00D83966"/>
    <w:rsid w:val="00D841B8"/>
    <w:rsid w:val="00D84573"/>
    <w:rsid w:val="00D850D5"/>
    <w:rsid w:val="00D85945"/>
    <w:rsid w:val="00D85CDD"/>
    <w:rsid w:val="00D8678E"/>
    <w:rsid w:val="00D87326"/>
    <w:rsid w:val="00D87463"/>
    <w:rsid w:val="00D87577"/>
    <w:rsid w:val="00D875F1"/>
    <w:rsid w:val="00D87CB8"/>
    <w:rsid w:val="00D90342"/>
    <w:rsid w:val="00D9061E"/>
    <w:rsid w:val="00D9142F"/>
    <w:rsid w:val="00D91A0B"/>
    <w:rsid w:val="00D91A6F"/>
    <w:rsid w:val="00D93088"/>
    <w:rsid w:val="00D93321"/>
    <w:rsid w:val="00D965DE"/>
    <w:rsid w:val="00D973AB"/>
    <w:rsid w:val="00DA0595"/>
    <w:rsid w:val="00DA0600"/>
    <w:rsid w:val="00DA1EE7"/>
    <w:rsid w:val="00DA2192"/>
    <w:rsid w:val="00DA319B"/>
    <w:rsid w:val="00DA3677"/>
    <w:rsid w:val="00DA3C1B"/>
    <w:rsid w:val="00DA4F8F"/>
    <w:rsid w:val="00DA515B"/>
    <w:rsid w:val="00DA5DE1"/>
    <w:rsid w:val="00DB0508"/>
    <w:rsid w:val="00DB0649"/>
    <w:rsid w:val="00DB165A"/>
    <w:rsid w:val="00DB3C70"/>
    <w:rsid w:val="00DB3FAB"/>
    <w:rsid w:val="00DB404C"/>
    <w:rsid w:val="00DB42E9"/>
    <w:rsid w:val="00DB4F88"/>
    <w:rsid w:val="00DB560D"/>
    <w:rsid w:val="00DB59AA"/>
    <w:rsid w:val="00DB5FD9"/>
    <w:rsid w:val="00DB69DA"/>
    <w:rsid w:val="00DB6E19"/>
    <w:rsid w:val="00DB7336"/>
    <w:rsid w:val="00DB7584"/>
    <w:rsid w:val="00DB7769"/>
    <w:rsid w:val="00DB7CB1"/>
    <w:rsid w:val="00DC07C4"/>
    <w:rsid w:val="00DC21F3"/>
    <w:rsid w:val="00DC2969"/>
    <w:rsid w:val="00DC2A86"/>
    <w:rsid w:val="00DC4022"/>
    <w:rsid w:val="00DC5125"/>
    <w:rsid w:val="00DC64FD"/>
    <w:rsid w:val="00DC6CAC"/>
    <w:rsid w:val="00DC705B"/>
    <w:rsid w:val="00DD2A94"/>
    <w:rsid w:val="00DD2B07"/>
    <w:rsid w:val="00DD437E"/>
    <w:rsid w:val="00DD52A4"/>
    <w:rsid w:val="00DD53FE"/>
    <w:rsid w:val="00DD591E"/>
    <w:rsid w:val="00DD5D75"/>
    <w:rsid w:val="00DD60E2"/>
    <w:rsid w:val="00DD68D6"/>
    <w:rsid w:val="00DD7917"/>
    <w:rsid w:val="00DE02CA"/>
    <w:rsid w:val="00DE0DEC"/>
    <w:rsid w:val="00DE217A"/>
    <w:rsid w:val="00DE29BA"/>
    <w:rsid w:val="00DE3BBE"/>
    <w:rsid w:val="00DE3CFA"/>
    <w:rsid w:val="00DE4539"/>
    <w:rsid w:val="00DE5163"/>
    <w:rsid w:val="00DE597B"/>
    <w:rsid w:val="00DE5B6B"/>
    <w:rsid w:val="00DE6BF6"/>
    <w:rsid w:val="00DE7765"/>
    <w:rsid w:val="00DF0564"/>
    <w:rsid w:val="00DF0C71"/>
    <w:rsid w:val="00DF1E98"/>
    <w:rsid w:val="00DF234B"/>
    <w:rsid w:val="00DF2472"/>
    <w:rsid w:val="00DF2513"/>
    <w:rsid w:val="00DF2727"/>
    <w:rsid w:val="00DF294C"/>
    <w:rsid w:val="00DF3477"/>
    <w:rsid w:val="00DF351A"/>
    <w:rsid w:val="00DF3813"/>
    <w:rsid w:val="00DF3BEA"/>
    <w:rsid w:val="00DF448E"/>
    <w:rsid w:val="00DF4F3B"/>
    <w:rsid w:val="00DF59E3"/>
    <w:rsid w:val="00DF6031"/>
    <w:rsid w:val="00DF65AA"/>
    <w:rsid w:val="00DF6A17"/>
    <w:rsid w:val="00DF6AA0"/>
    <w:rsid w:val="00DF6D18"/>
    <w:rsid w:val="00DF771B"/>
    <w:rsid w:val="00DF7C74"/>
    <w:rsid w:val="00DF7ECB"/>
    <w:rsid w:val="00E00802"/>
    <w:rsid w:val="00E012F9"/>
    <w:rsid w:val="00E014C9"/>
    <w:rsid w:val="00E033F5"/>
    <w:rsid w:val="00E0362D"/>
    <w:rsid w:val="00E04ABD"/>
    <w:rsid w:val="00E04C91"/>
    <w:rsid w:val="00E04EB7"/>
    <w:rsid w:val="00E05281"/>
    <w:rsid w:val="00E07B5C"/>
    <w:rsid w:val="00E12A39"/>
    <w:rsid w:val="00E12A58"/>
    <w:rsid w:val="00E12ED7"/>
    <w:rsid w:val="00E12F3D"/>
    <w:rsid w:val="00E132A8"/>
    <w:rsid w:val="00E134E4"/>
    <w:rsid w:val="00E13A1F"/>
    <w:rsid w:val="00E13CB9"/>
    <w:rsid w:val="00E14048"/>
    <w:rsid w:val="00E140FB"/>
    <w:rsid w:val="00E14ADE"/>
    <w:rsid w:val="00E151D5"/>
    <w:rsid w:val="00E15290"/>
    <w:rsid w:val="00E16332"/>
    <w:rsid w:val="00E166CD"/>
    <w:rsid w:val="00E166D1"/>
    <w:rsid w:val="00E16AF9"/>
    <w:rsid w:val="00E20927"/>
    <w:rsid w:val="00E20EBF"/>
    <w:rsid w:val="00E22BAC"/>
    <w:rsid w:val="00E23175"/>
    <w:rsid w:val="00E23C6D"/>
    <w:rsid w:val="00E243E3"/>
    <w:rsid w:val="00E25238"/>
    <w:rsid w:val="00E256C4"/>
    <w:rsid w:val="00E274D2"/>
    <w:rsid w:val="00E30618"/>
    <w:rsid w:val="00E30629"/>
    <w:rsid w:val="00E30CB8"/>
    <w:rsid w:val="00E32104"/>
    <w:rsid w:val="00E32C1C"/>
    <w:rsid w:val="00E3318C"/>
    <w:rsid w:val="00E33407"/>
    <w:rsid w:val="00E34277"/>
    <w:rsid w:val="00E34887"/>
    <w:rsid w:val="00E35630"/>
    <w:rsid w:val="00E35D5E"/>
    <w:rsid w:val="00E3783E"/>
    <w:rsid w:val="00E40073"/>
    <w:rsid w:val="00E406AE"/>
    <w:rsid w:val="00E406CB"/>
    <w:rsid w:val="00E406D4"/>
    <w:rsid w:val="00E40703"/>
    <w:rsid w:val="00E411B7"/>
    <w:rsid w:val="00E41706"/>
    <w:rsid w:val="00E457F8"/>
    <w:rsid w:val="00E45833"/>
    <w:rsid w:val="00E45BEE"/>
    <w:rsid w:val="00E464C9"/>
    <w:rsid w:val="00E464EF"/>
    <w:rsid w:val="00E47088"/>
    <w:rsid w:val="00E50285"/>
    <w:rsid w:val="00E50501"/>
    <w:rsid w:val="00E52E0C"/>
    <w:rsid w:val="00E52F25"/>
    <w:rsid w:val="00E5347F"/>
    <w:rsid w:val="00E53867"/>
    <w:rsid w:val="00E5513D"/>
    <w:rsid w:val="00E55699"/>
    <w:rsid w:val="00E55752"/>
    <w:rsid w:val="00E56753"/>
    <w:rsid w:val="00E567F4"/>
    <w:rsid w:val="00E56B29"/>
    <w:rsid w:val="00E56CBF"/>
    <w:rsid w:val="00E56E95"/>
    <w:rsid w:val="00E56F92"/>
    <w:rsid w:val="00E576E6"/>
    <w:rsid w:val="00E60017"/>
    <w:rsid w:val="00E60780"/>
    <w:rsid w:val="00E609D9"/>
    <w:rsid w:val="00E611A3"/>
    <w:rsid w:val="00E62C1B"/>
    <w:rsid w:val="00E63361"/>
    <w:rsid w:val="00E63A36"/>
    <w:rsid w:val="00E63C9B"/>
    <w:rsid w:val="00E63E4B"/>
    <w:rsid w:val="00E63F57"/>
    <w:rsid w:val="00E641C3"/>
    <w:rsid w:val="00E647B9"/>
    <w:rsid w:val="00E6654F"/>
    <w:rsid w:val="00E6684C"/>
    <w:rsid w:val="00E66DDB"/>
    <w:rsid w:val="00E66EB7"/>
    <w:rsid w:val="00E67A72"/>
    <w:rsid w:val="00E67F9B"/>
    <w:rsid w:val="00E71C3A"/>
    <w:rsid w:val="00E73A2C"/>
    <w:rsid w:val="00E74382"/>
    <w:rsid w:val="00E74CA2"/>
    <w:rsid w:val="00E75053"/>
    <w:rsid w:val="00E75C5D"/>
    <w:rsid w:val="00E76A37"/>
    <w:rsid w:val="00E773E0"/>
    <w:rsid w:val="00E77CB7"/>
    <w:rsid w:val="00E80016"/>
    <w:rsid w:val="00E809A7"/>
    <w:rsid w:val="00E8140D"/>
    <w:rsid w:val="00E82722"/>
    <w:rsid w:val="00E838BB"/>
    <w:rsid w:val="00E840C0"/>
    <w:rsid w:val="00E84E18"/>
    <w:rsid w:val="00E915C4"/>
    <w:rsid w:val="00E9221F"/>
    <w:rsid w:val="00E9380E"/>
    <w:rsid w:val="00E93DBF"/>
    <w:rsid w:val="00E940AC"/>
    <w:rsid w:val="00E962BA"/>
    <w:rsid w:val="00E96406"/>
    <w:rsid w:val="00E96CE3"/>
    <w:rsid w:val="00E97019"/>
    <w:rsid w:val="00E97A18"/>
    <w:rsid w:val="00EA036C"/>
    <w:rsid w:val="00EA099E"/>
    <w:rsid w:val="00EA120C"/>
    <w:rsid w:val="00EA2B09"/>
    <w:rsid w:val="00EA35DF"/>
    <w:rsid w:val="00EA4209"/>
    <w:rsid w:val="00EA43DF"/>
    <w:rsid w:val="00EA5A50"/>
    <w:rsid w:val="00EB0054"/>
    <w:rsid w:val="00EB3021"/>
    <w:rsid w:val="00EB4128"/>
    <w:rsid w:val="00EB4B2D"/>
    <w:rsid w:val="00EB5082"/>
    <w:rsid w:val="00EB5D42"/>
    <w:rsid w:val="00EB6099"/>
    <w:rsid w:val="00EB70FA"/>
    <w:rsid w:val="00EC01E8"/>
    <w:rsid w:val="00EC20F5"/>
    <w:rsid w:val="00EC288B"/>
    <w:rsid w:val="00EC2A1D"/>
    <w:rsid w:val="00EC306A"/>
    <w:rsid w:val="00EC3462"/>
    <w:rsid w:val="00EC34B0"/>
    <w:rsid w:val="00EC3D11"/>
    <w:rsid w:val="00EC418C"/>
    <w:rsid w:val="00EC4342"/>
    <w:rsid w:val="00EC458A"/>
    <w:rsid w:val="00EC57BF"/>
    <w:rsid w:val="00EC6409"/>
    <w:rsid w:val="00EC6F49"/>
    <w:rsid w:val="00EC7D91"/>
    <w:rsid w:val="00ED3E68"/>
    <w:rsid w:val="00ED3E6B"/>
    <w:rsid w:val="00ED4A14"/>
    <w:rsid w:val="00ED4A60"/>
    <w:rsid w:val="00ED6D34"/>
    <w:rsid w:val="00ED76EC"/>
    <w:rsid w:val="00ED7E24"/>
    <w:rsid w:val="00EE0CFE"/>
    <w:rsid w:val="00EE18B6"/>
    <w:rsid w:val="00EE25F5"/>
    <w:rsid w:val="00EE2E51"/>
    <w:rsid w:val="00EE3E8A"/>
    <w:rsid w:val="00EE3F34"/>
    <w:rsid w:val="00EE4DF1"/>
    <w:rsid w:val="00EE5A1B"/>
    <w:rsid w:val="00EE5D74"/>
    <w:rsid w:val="00EE6AF8"/>
    <w:rsid w:val="00EE6D95"/>
    <w:rsid w:val="00EE7101"/>
    <w:rsid w:val="00EF0C9D"/>
    <w:rsid w:val="00EF164D"/>
    <w:rsid w:val="00EF1A3B"/>
    <w:rsid w:val="00EF1F66"/>
    <w:rsid w:val="00EF24A5"/>
    <w:rsid w:val="00EF25BA"/>
    <w:rsid w:val="00EF27F6"/>
    <w:rsid w:val="00EF289B"/>
    <w:rsid w:val="00EF2D54"/>
    <w:rsid w:val="00EF391A"/>
    <w:rsid w:val="00EF39A5"/>
    <w:rsid w:val="00EF5DCD"/>
    <w:rsid w:val="00EF608C"/>
    <w:rsid w:val="00EF6B78"/>
    <w:rsid w:val="00EF6F3F"/>
    <w:rsid w:val="00EF7413"/>
    <w:rsid w:val="00EF7581"/>
    <w:rsid w:val="00EF79A5"/>
    <w:rsid w:val="00F00C04"/>
    <w:rsid w:val="00F00C38"/>
    <w:rsid w:val="00F015A8"/>
    <w:rsid w:val="00F016C7"/>
    <w:rsid w:val="00F01E6A"/>
    <w:rsid w:val="00F035B7"/>
    <w:rsid w:val="00F03797"/>
    <w:rsid w:val="00F03D37"/>
    <w:rsid w:val="00F0507B"/>
    <w:rsid w:val="00F05334"/>
    <w:rsid w:val="00F05987"/>
    <w:rsid w:val="00F0627F"/>
    <w:rsid w:val="00F06367"/>
    <w:rsid w:val="00F06D68"/>
    <w:rsid w:val="00F06FE3"/>
    <w:rsid w:val="00F07D5E"/>
    <w:rsid w:val="00F10300"/>
    <w:rsid w:val="00F1096D"/>
    <w:rsid w:val="00F117F1"/>
    <w:rsid w:val="00F1207D"/>
    <w:rsid w:val="00F121BE"/>
    <w:rsid w:val="00F12724"/>
    <w:rsid w:val="00F12FE1"/>
    <w:rsid w:val="00F1372E"/>
    <w:rsid w:val="00F13883"/>
    <w:rsid w:val="00F139A1"/>
    <w:rsid w:val="00F13B87"/>
    <w:rsid w:val="00F1415E"/>
    <w:rsid w:val="00F147EE"/>
    <w:rsid w:val="00F15426"/>
    <w:rsid w:val="00F16ABF"/>
    <w:rsid w:val="00F17322"/>
    <w:rsid w:val="00F2068D"/>
    <w:rsid w:val="00F21D5D"/>
    <w:rsid w:val="00F227A5"/>
    <w:rsid w:val="00F23054"/>
    <w:rsid w:val="00F23351"/>
    <w:rsid w:val="00F2389A"/>
    <w:rsid w:val="00F242D7"/>
    <w:rsid w:val="00F24405"/>
    <w:rsid w:val="00F25235"/>
    <w:rsid w:val="00F25670"/>
    <w:rsid w:val="00F26013"/>
    <w:rsid w:val="00F261E1"/>
    <w:rsid w:val="00F266DC"/>
    <w:rsid w:val="00F30DEC"/>
    <w:rsid w:val="00F31852"/>
    <w:rsid w:val="00F32CBB"/>
    <w:rsid w:val="00F3363B"/>
    <w:rsid w:val="00F33AD4"/>
    <w:rsid w:val="00F33FF9"/>
    <w:rsid w:val="00F344BB"/>
    <w:rsid w:val="00F344FF"/>
    <w:rsid w:val="00F347CA"/>
    <w:rsid w:val="00F34911"/>
    <w:rsid w:val="00F3602C"/>
    <w:rsid w:val="00F36643"/>
    <w:rsid w:val="00F37CFB"/>
    <w:rsid w:val="00F406A5"/>
    <w:rsid w:val="00F40BED"/>
    <w:rsid w:val="00F40F26"/>
    <w:rsid w:val="00F40FBD"/>
    <w:rsid w:val="00F410DB"/>
    <w:rsid w:val="00F41DD9"/>
    <w:rsid w:val="00F42407"/>
    <w:rsid w:val="00F4242F"/>
    <w:rsid w:val="00F425EA"/>
    <w:rsid w:val="00F42A01"/>
    <w:rsid w:val="00F42BCE"/>
    <w:rsid w:val="00F4317B"/>
    <w:rsid w:val="00F43630"/>
    <w:rsid w:val="00F43731"/>
    <w:rsid w:val="00F44471"/>
    <w:rsid w:val="00F467B7"/>
    <w:rsid w:val="00F46B40"/>
    <w:rsid w:val="00F47579"/>
    <w:rsid w:val="00F47EDC"/>
    <w:rsid w:val="00F50FE3"/>
    <w:rsid w:val="00F51CCC"/>
    <w:rsid w:val="00F51EB7"/>
    <w:rsid w:val="00F52BAF"/>
    <w:rsid w:val="00F5363C"/>
    <w:rsid w:val="00F546CA"/>
    <w:rsid w:val="00F549A8"/>
    <w:rsid w:val="00F54C3B"/>
    <w:rsid w:val="00F55426"/>
    <w:rsid w:val="00F5580C"/>
    <w:rsid w:val="00F55A6D"/>
    <w:rsid w:val="00F56426"/>
    <w:rsid w:val="00F575E8"/>
    <w:rsid w:val="00F5773F"/>
    <w:rsid w:val="00F608F1"/>
    <w:rsid w:val="00F62797"/>
    <w:rsid w:val="00F632E8"/>
    <w:rsid w:val="00F6364D"/>
    <w:rsid w:val="00F63823"/>
    <w:rsid w:val="00F64888"/>
    <w:rsid w:val="00F64E11"/>
    <w:rsid w:val="00F64F11"/>
    <w:rsid w:val="00F6607F"/>
    <w:rsid w:val="00F6740A"/>
    <w:rsid w:val="00F709FF"/>
    <w:rsid w:val="00F70F79"/>
    <w:rsid w:val="00F71F48"/>
    <w:rsid w:val="00F7201C"/>
    <w:rsid w:val="00F724DB"/>
    <w:rsid w:val="00F72F51"/>
    <w:rsid w:val="00F73DA8"/>
    <w:rsid w:val="00F75289"/>
    <w:rsid w:val="00F7689F"/>
    <w:rsid w:val="00F76E07"/>
    <w:rsid w:val="00F773F5"/>
    <w:rsid w:val="00F77D2D"/>
    <w:rsid w:val="00F81786"/>
    <w:rsid w:val="00F818E4"/>
    <w:rsid w:val="00F81D7B"/>
    <w:rsid w:val="00F8320E"/>
    <w:rsid w:val="00F834AC"/>
    <w:rsid w:val="00F83525"/>
    <w:rsid w:val="00F83558"/>
    <w:rsid w:val="00F84A67"/>
    <w:rsid w:val="00F854A1"/>
    <w:rsid w:val="00F85A08"/>
    <w:rsid w:val="00F85F8F"/>
    <w:rsid w:val="00F870D2"/>
    <w:rsid w:val="00F87209"/>
    <w:rsid w:val="00F87E66"/>
    <w:rsid w:val="00F90310"/>
    <w:rsid w:val="00F90322"/>
    <w:rsid w:val="00F90FC9"/>
    <w:rsid w:val="00F91801"/>
    <w:rsid w:val="00F91958"/>
    <w:rsid w:val="00F91C1E"/>
    <w:rsid w:val="00F91D63"/>
    <w:rsid w:val="00F92150"/>
    <w:rsid w:val="00F92275"/>
    <w:rsid w:val="00F92CB0"/>
    <w:rsid w:val="00F93307"/>
    <w:rsid w:val="00F935C9"/>
    <w:rsid w:val="00F946E0"/>
    <w:rsid w:val="00F96A11"/>
    <w:rsid w:val="00F96D99"/>
    <w:rsid w:val="00F96DC5"/>
    <w:rsid w:val="00F97986"/>
    <w:rsid w:val="00F97E67"/>
    <w:rsid w:val="00FA0885"/>
    <w:rsid w:val="00FA2197"/>
    <w:rsid w:val="00FA2627"/>
    <w:rsid w:val="00FA2AAA"/>
    <w:rsid w:val="00FA36F7"/>
    <w:rsid w:val="00FA3B86"/>
    <w:rsid w:val="00FA3F9C"/>
    <w:rsid w:val="00FA4837"/>
    <w:rsid w:val="00FA4AEA"/>
    <w:rsid w:val="00FA5215"/>
    <w:rsid w:val="00FA5E0B"/>
    <w:rsid w:val="00FA630B"/>
    <w:rsid w:val="00FA6A33"/>
    <w:rsid w:val="00FB0038"/>
    <w:rsid w:val="00FB1CDA"/>
    <w:rsid w:val="00FB24D1"/>
    <w:rsid w:val="00FB26A2"/>
    <w:rsid w:val="00FB3537"/>
    <w:rsid w:val="00FB67E9"/>
    <w:rsid w:val="00FB6FB6"/>
    <w:rsid w:val="00FB7CBD"/>
    <w:rsid w:val="00FC0081"/>
    <w:rsid w:val="00FC11C2"/>
    <w:rsid w:val="00FC1ACD"/>
    <w:rsid w:val="00FC328F"/>
    <w:rsid w:val="00FC3737"/>
    <w:rsid w:val="00FC44FD"/>
    <w:rsid w:val="00FC53C3"/>
    <w:rsid w:val="00FC7053"/>
    <w:rsid w:val="00FC7BA1"/>
    <w:rsid w:val="00FC7E95"/>
    <w:rsid w:val="00FD2D62"/>
    <w:rsid w:val="00FD393D"/>
    <w:rsid w:val="00FD3B49"/>
    <w:rsid w:val="00FD3C32"/>
    <w:rsid w:val="00FD690F"/>
    <w:rsid w:val="00FD70C8"/>
    <w:rsid w:val="00FD72D1"/>
    <w:rsid w:val="00FE0048"/>
    <w:rsid w:val="00FE0AB5"/>
    <w:rsid w:val="00FE1D0D"/>
    <w:rsid w:val="00FE1F54"/>
    <w:rsid w:val="00FE2733"/>
    <w:rsid w:val="00FE3597"/>
    <w:rsid w:val="00FE3ACF"/>
    <w:rsid w:val="00FE41B4"/>
    <w:rsid w:val="00FE4A73"/>
    <w:rsid w:val="00FE717E"/>
    <w:rsid w:val="00FE7B29"/>
    <w:rsid w:val="00FF0899"/>
    <w:rsid w:val="00FF16C0"/>
    <w:rsid w:val="00FF1A73"/>
    <w:rsid w:val="00FF1B15"/>
    <w:rsid w:val="00FF256A"/>
    <w:rsid w:val="00FF27EA"/>
    <w:rsid w:val="00FF4110"/>
    <w:rsid w:val="00FF434B"/>
    <w:rsid w:val="00FF61A7"/>
    <w:rsid w:val="00FF778C"/>
    <w:rsid w:val="00FF7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f88608" stroke="f">
      <v:fill color="#f88608" opacity="42598f"/>
      <v:stroke on="f"/>
      <o:colormru v:ext="edit" colors="#0075b0"/>
    </o:shapedefaults>
    <o:shapelayout v:ext="edit">
      <o:idmap v:ext="edit" data="2"/>
    </o:shapelayout>
  </w:shapeDefaults>
  <w:decimalSymbol w:val="."/>
  <w:listSeparator w:val=","/>
  <w14:docId w14:val="1D74E1C4"/>
  <w15:docId w15:val="{84152012-F0FD-4EB0-BC24-E53829CDD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4A82"/>
    <w:pPr>
      <w:spacing w:line="280" w:lineRule="atLeast"/>
    </w:pPr>
  </w:style>
  <w:style w:type="paragraph" w:styleId="Heading1">
    <w:name w:val="heading 1"/>
    <w:basedOn w:val="Normal"/>
    <w:next w:val="BodyText"/>
    <w:link w:val="Heading1Char"/>
    <w:qFormat/>
    <w:rsid w:val="006B1B2D"/>
    <w:pPr>
      <w:keepNext/>
      <w:keepLines/>
      <w:numPr>
        <w:numId w:val="7"/>
      </w:numPr>
      <w:spacing w:before="200" w:after="200"/>
      <w:outlineLvl w:val="0"/>
    </w:pPr>
    <w:rPr>
      <w:rFonts w:ascii="Segoe UI" w:eastAsia="Times New Roman" w:hAnsi="Segoe UI"/>
      <w:b/>
      <w:bCs/>
      <w:color w:val="595959" w:themeColor="text1" w:themeTint="A6"/>
      <w:sz w:val="24"/>
      <w:szCs w:val="28"/>
    </w:rPr>
  </w:style>
  <w:style w:type="paragraph" w:styleId="Heading2">
    <w:name w:val="heading 2"/>
    <w:basedOn w:val="Normal"/>
    <w:next w:val="BodyText"/>
    <w:link w:val="Heading2Char"/>
    <w:qFormat/>
    <w:rsid w:val="006B1B2D"/>
    <w:pPr>
      <w:keepNext/>
      <w:keepLines/>
      <w:numPr>
        <w:ilvl w:val="1"/>
        <w:numId w:val="7"/>
      </w:numPr>
      <w:spacing w:before="200" w:after="200"/>
      <w:outlineLvl w:val="1"/>
    </w:pPr>
    <w:rPr>
      <w:rFonts w:ascii="Segoe UI" w:eastAsia="Times New Roman" w:hAnsi="Segoe UI"/>
      <w:b/>
      <w:bCs/>
      <w:color w:val="005D86"/>
      <w:sz w:val="22"/>
      <w:szCs w:val="26"/>
    </w:rPr>
  </w:style>
  <w:style w:type="paragraph" w:styleId="Heading3">
    <w:name w:val="heading 3"/>
    <w:aliases w:val="H3"/>
    <w:basedOn w:val="Normal"/>
    <w:next w:val="BodyText"/>
    <w:link w:val="Heading3Char"/>
    <w:qFormat/>
    <w:rsid w:val="009439A5"/>
    <w:pPr>
      <w:keepNext/>
      <w:keepLines/>
      <w:numPr>
        <w:ilvl w:val="2"/>
        <w:numId w:val="7"/>
      </w:numPr>
      <w:spacing w:before="200" w:after="200"/>
      <w:outlineLvl w:val="2"/>
    </w:pPr>
    <w:rPr>
      <w:rFonts w:eastAsia="Times New Roman"/>
      <w:b/>
      <w:bCs/>
      <w:color w:val="005D86"/>
    </w:rPr>
  </w:style>
  <w:style w:type="paragraph" w:styleId="Heading4">
    <w:name w:val="heading 4"/>
    <w:basedOn w:val="Normal"/>
    <w:next w:val="BodyText"/>
    <w:link w:val="Heading4Char"/>
    <w:qFormat/>
    <w:rsid w:val="00A2210A"/>
    <w:pPr>
      <w:keepNext/>
      <w:keepLines/>
      <w:numPr>
        <w:ilvl w:val="3"/>
        <w:numId w:val="7"/>
      </w:numPr>
      <w:spacing w:before="200" w:after="200"/>
      <w:ind w:left="648" w:hanging="648"/>
      <w:outlineLvl w:val="3"/>
    </w:pPr>
    <w:rPr>
      <w:rFonts w:ascii="Segoe UI" w:eastAsia="Times New Roman" w:hAnsi="Segoe UI"/>
      <w:b/>
      <w:bCs/>
      <w:iCs/>
      <w:color w:val="005D86"/>
    </w:rPr>
  </w:style>
  <w:style w:type="paragraph" w:styleId="Heading5">
    <w:name w:val="heading 5"/>
    <w:basedOn w:val="Normal"/>
    <w:next w:val="BodyText"/>
    <w:link w:val="Heading5Char"/>
    <w:qFormat/>
    <w:rsid w:val="003136AA"/>
    <w:pPr>
      <w:keepNext/>
      <w:keepLines/>
      <w:spacing w:before="200" w:after="200"/>
      <w:jc w:val="center"/>
      <w:outlineLvl w:val="4"/>
    </w:pPr>
    <w:rPr>
      <w:rFonts w:eastAsia="Times New Roman"/>
      <w:b/>
      <w:color w:val="000000"/>
    </w:rPr>
  </w:style>
  <w:style w:type="paragraph" w:styleId="Heading6">
    <w:name w:val="heading 6"/>
    <w:basedOn w:val="Normal"/>
    <w:next w:val="Normal"/>
    <w:link w:val="Heading6Char"/>
    <w:semiHidden/>
    <w:qFormat/>
    <w:rsid w:val="00C5427C"/>
    <w:pPr>
      <w:keepNext/>
      <w:keepLines/>
      <w:spacing w:before="200"/>
      <w:outlineLvl w:val="5"/>
    </w:pPr>
    <w:rPr>
      <w:rFonts w:ascii="Cambria" w:eastAsia="Times New Roman" w:hAnsi="Cambria"/>
      <w:i/>
      <w:iCs/>
      <w:color w:val="243F60"/>
    </w:rPr>
  </w:style>
  <w:style w:type="paragraph" w:styleId="Heading7">
    <w:name w:val="heading 7"/>
    <w:basedOn w:val="Normal"/>
    <w:next w:val="Normal"/>
    <w:link w:val="Heading7Char"/>
    <w:semiHidden/>
    <w:qFormat/>
    <w:rsid w:val="008C662D"/>
    <w:pPr>
      <w:keepNext/>
      <w:keepLines/>
      <w:spacing w:before="200"/>
      <w:outlineLvl w:val="6"/>
    </w:pPr>
    <w:rPr>
      <w:rFonts w:ascii="Cambria" w:eastAsia="Times New Roman" w:hAnsi="Cambria"/>
      <w:i/>
      <w:iCs/>
      <w:color w:val="404040"/>
    </w:rPr>
  </w:style>
  <w:style w:type="paragraph" w:styleId="Heading8">
    <w:name w:val="heading 8"/>
    <w:basedOn w:val="Normal"/>
    <w:next w:val="Normal"/>
    <w:link w:val="Heading8Char"/>
    <w:semiHidden/>
    <w:qFormat/>
    <w:rsid w:val="004A1BCA"/>
    <w:pPr>
      <w:keepNext/>
      <w:spacing w:line="240" w:lineRule="auto"/>
      <w:outlineLvl w:val="7"/>
    </w:pPr>
    <w:rPr>
      <w:rFonts w:eastAsia="Times New Roman"/>
      <w:b/>
      <w:sz w:val="18"/>
    </w:rPr>
  </w:style>
  <w:style w:type="paragraph" w:styleId="Heading9">
    <w:name w:val="heading 9"/>
    <w:basedOn w:val="Normal"/>
    <w:next w:val="Normal"/>
    <w:link w:val="Heading9Char"/>
    <w:semiHidden/>
    <w:unhideWhenUsed/>
    <w:qFormat/>
    <w:rsid w:val="00C5427C"/>
    <w:pPr>
      <w:keepNext/>
      <w:tabs>
        <w:tab w:val="left" w:pos="5760"/>
      </w:tabs>
      <w:outlineLvl w:val="8"/>
    </w:pPr>
    <w:rPr>
      <w:rFonts w:eastAsia="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F056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9F0E60"/>
    <w:pPr>
      <w:tabs>
        <w:tab w:val="center" w:pos="4680"/>
        <w:tab w:val="right" w:pos="9360"/>
      </w:tabs>
    </w:pPr>
  </w:style>
  <w:style w:type="character" w:customStyle="1" w:styleId="HeaderChar">
    <w:name w:val="Header Char"/>
    <w:basedOn w:val="DefaultParagraphFont"/>
    <w:link w:val="Header"/>
    <w:rsid w:val="009F0E60"/>
  </w:style>
  <w:style w:type="paragraph" w:styleId="Footer">
    <w:name w:val="footer"/>
    <w:basedOn w:val="Normal"/>
    <w:link w:val="FooterChar"/>
    <w:unhideWhenUsed/>
    <w:rsid w:val="009F0E60"/>
    <w:pPr>
      <w:tabs>
        <w:tab w:val="center" w:pos="4680"/>
        <w:tab w:val="right" w:pos="9360"/>
      </w:tabs>
    </w:pPr>
  </w:style>
  <w:style w:type="character" w:customStyle="1" w:styleId="FooterChar">
    <w:name w:val="Footer Char"/>
    <w:basedOn w:val="DefaultParagraphFont"/>
    <w:link w:val="Footer"/>
    <w:rsid w:val="009F0E60"/>
  </w:style>
  <w:style w:type="paragraph" w:styleId="BalloonText">
    <w:name w:val="Balloon Text"/>
    <w:basedOn w:val="Normal"/>
    <w:link w:val="BalloonTextChar"/>
    <w:semiHidden/>
    <w:unhideWhenUsed/>
    <w:rsid w:val="00707D40"/>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707D40"/>
    <w:rPr>
      <w:rFonts w:ascii="Tahoma" w:hAnsi="Tahoma" w:cs="Tahoma"/>
      <w:sz w:val="16"/>
      <w:szCs w:val="16"/>
    </w:rPr>
  </w:style>
  <w:style w:type="table" w:styleId="ColorfulGrid-Accent6">
    <w:name w:val="Colorful Grid Accent 6"/>
    <w:basedOn w:val="TableNormal"/>
    <w:uiPriority w:val="73"/>
    <w:rsid w:val="00D22B69"/>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Spacing">
    <w:name w:val="No Spacing"/>
    <w:link w:val="NoSpacingChar"/>
    <w:uiPriority w:val="1"/>
    <w:semiHidden/>
    <w:qFormat/>
    <w:rsid w:val="00707D40"/>
  </w:style>
  <w:style w:type="character" w:customStyle="1" w:styleId="LinkChar">
    <w:name w:val="Link Char"/>
    <w:link w:val="Link"/>
    <w:rsid w:val="00C0155C"/>
    <w:rPr>
      <w:rFonts w:ascii="Arial" w:hAnsi="Arial"/>
      <w:color w:val="0000FF"/>
      <w:sz w:val="20"/>
      <w:u w:val="single"/>
    </w:rPr>
  </w:style>
  <w:style w:type="character" w:styleId="SubtleEmphasis">
    <w:name w:val="Subtle Emphasis"/>
    <w:aliases w:val="Italic"/>
    <w:semiHidden/>
    <w:qFormat/>
    <w:rsid w:val="006330FD"/>
    <w:rPr>
      <w:i/>
      <w:iCs/>
      <w:color w:val="000000"/>
    </w:rPr>
  </w:style>
  <w:style w:type="character" w:styleId="IntenseEmphasis">
    <w:name w:val="Intense Emphasis"/>
    <w:semiHidden/>
    <w:qFormat/>
    <w:rsid w:val="00437AD2"/>
    <w:rPr>
      <w:b/>
      <w:bCs/>
      <w:i/>
      <w:iCs/>
      <w:color w:val="000000"/>
    </w:rPr>
  </w:style>
  <w:style w:type="character" w:customStyle="1" w:styleId="Heading7Char">
    <w:name w:val="Heading 7 Char"/>
    <w:link w:val="Heading7"/>
    <w:semiHidden/>
    <w:rsid w:val="00F52BAF"/>
    <w:rPr>
      <w:rFonts w:ascii="Cambria" w:eastAsia="Times New Roman" w:hAnsi="Cambria" w:cs="Times New Roman"/>
      <w:i/>
      <w:iCs/>
      <w:color w:val="404040"/>
      <w:sz w:val="20"/>
    </w:rPr>
  </w:style>
  <w:style w:type="paragraph" w:styleId="TOC1">
    <w:name w:val="toc 1"/>
    <w:basedOn w:val="Normal"/>
    <w:next w:val="Normal"/>
    <w:uiPriority w:val="39"/>
    <w:qFormat/>
    <w:rsid w:val="00275F7E"/>
    <w:pPr>
      <w:tabs>
        <w:tab w:val="left" w:pos="288"/>
        <w:tab w:val="right" w:leader="dot" w:pos="9346"/>
      </w:tabs>
      <w:spacing w:before="120" w:after="120"/>
    </w:pPr>
    <w:rPr>
      <w:rFonts w:eastAsia="Times New Roman"/>
      <w:szCs w:val="24"/>
    </w:rPr>
  </w:style>
  <w:style w:type="paragraph" w:styleId="TOC2">
    <w:name w:val="toc 2"/>
    <w:basedOn w:val="Normal"/>
    <w:next w:val="Normal"/>
    <w:uiPriority w:val="39"/>
    <w:qFormat/>
    <w:rsid w:val="00275F7E"/>
    <w:pPr>
      <w:tabs>
        <w:tab w:val="right" w:pos="1152"/>
        <w:tab w:val="right" w:leader="dot" w:pos="9350"/>
      </w:tabs>
      <w:spacing w:before="120" w:after="120"/>
      <w:ind w:left="216"/>
    </w:pPr>
    <w:rPr>
      <w:rFonts w:eastAsia="Times New Roman"/>
      <w:szCs w:val="24"/>
    </w:rPr>
  </w:style>
  <w:style w:type="character" w:customStyle="1" w:styleId="Heading1Char">
    <w:name w:val="Heading 1 Char"/>
    <w:link w:val="Heading1"/>
    <w:rsid w:val="006B1B2D"/>
    <w:rPr>
      <w:rFonts w:ascii="Segoe UI" w:eastAsia="Times New Roman" w:hAnsi="Segoe UI"/>
      <w:b/>
      <w:bCs/>
      <w:color w:val="595959" w:themeColor="text1" w:themeTint="A6"/>
      <w:sz w:val="24"/>
      <w:szCs w:val="28"/>
    </w:rPr>
  </w:style>
  <w:style w:type="numbering" w:customStyle="1" w:styleId="Note">
    <w:name w:val="Note"/>
    <w:uiPriority w:val="99"/>
    <w:rsid w:val="00984149"/>
    <w:pPr>
      <w:numPr>
        <w:numId w:val="3"/>
      </w:numPr>
    </w:pPr>
  </w:style>
  <w:style w:type="character" w:customStyle="1" w:styleId="Heading2Char">
    <w:name w:val="Heading 2 Char"/>
    <w:link w:val="Heading2"/>
    <w:rsid w:val="006B1B2D"/>
    <w:rPr>
      <w:rFonts w:ascii="Segoe UI" w:eastAsia="Times New Roman" w:hAnsi="Segoe UI"/>
      <w:b/>
      <w:bCs/>
      <w:color w:val="005D86"/>
      <w:sz w:val="22"/>
      <w:szCs w:val="26"/>
    </w:rPr>
  </w:style>
  <w:style w:type="character" w:customStyle="1" w:styleId="Heading4Char">
    <w:name w:val="Heading 4 Char"/>
    <w:link w:val="Heading4"/>
    <w:rsid w:val="00A2210A"/>
    <w:rPr>
      <w:rFonts w:ascii="Segoe UI" w:eastAsia="Times New Roman" w:hAnsi="Segoe UI"/>
      <w:b/>
      <w:bCs/>
      <w:iCs/>
      <w:color w:val="005D86"/>
    </w:rPr>
  </w:style>
  <w:style w:type="character" w:customStyle="1" w:styleId="Heading8Char">
    <w:name w:val="Heading 8 Char"/>
    <w:link w:val="Heading8"/>
    <w:semiHidden/>
    <w:rsid w:val="00F52BAF"/>
    <w:rPr>
      <w:rFonts w:ascii="Arial" w:eastAsia="Times New Roman" w:hAnsi="Arial" w:cs="Times New Roman"/>
      <w:b/>
      <w:sz w:val="18"/>
      <w:szCs w:val="20"/>
    </w:rPr>
  </w:style>
  <w:style w:type="paragraph" w:styleId="CommentText">
    <w:name w:val="annotation text"/>
    <w:basedOn w:val="Normal"/>
    <w:link w:val="CommentTextChar"/>
    <w:semiHidden/>
    <w:rsid w:val="004A1BCA"/>
    <w:pPr>
      <w:spacing w:line="240" w:lineRule="auto"/>
    </w:pPr>
    <w:rPr>
      <w:rFonts w:ascii="Times New Roman" w:eastAsia="Times New Roman" w:hAnsi="Times New Roman"/>
    </w:rPr>
  </w:style>
  <w:style w:type="character" w:customStyle="1" w:styleId="CommentTextChar">
    <w:name w:val="Comment Text Char"/>
    <w:link w:val="CommentText"/>
    <w:semiHidden/>
    <w:rsid w:val="004A1BCA"/>
    <w:rPr>
      <w:rFonts w:ascii="Times New Roman" w:eastAsia="Times New Roman" w:hAnsi="Times New Roman" w:cs="Times New Roman"/>
      <w:sz w:val="20"/>
      <w:szCs w:val="20"/>
    </w:rPr>
  </w:style>
  <w:style w:type="paragraph" w:customStyle="1" w:styleId="Copyright">
    <w:name w:val="Copyright"/>
    <w:basedOn w:val="NoSpacing"/>
    <w:qFormat/>
    <w:rsid w:val="00994CCD"/>
    <w:pPr>
      <w:keepNext/>
      <w:spacing w:line="240" w:lineRule="atLeast"/>
    </w:pPr>
    <w:rPr>
      <w:rFonts w:cs="Arial"/>
      <w:color w:val="4B4B4B"/>
      <w:sz w:val="14"/>
      <w:szCs w:val="16"/>
    </w:rPr>
  </w:style>
  <w:style w:type="paragraph" w:styleId="TOCHeading">
    <w:name w:val="TOC Heading"/>
    <w:next w:val="Normal"/>
    <w:uiPriority w:val="39"/>
    <w:qFormat/>
    <w:rsid w:val="00DB0649"/>
    <w:pPr>
      <w:spacing w:line="280" w:lineRule="atLeast"/>
      <w:jc w:val="center"/>
    </w:pPr>
    <w:rPr>
      <w:rFonts w:cs="Tahoma"/>
      <w:b/>
      <w:color w:val="005D86"/>
      <w:sz w:val="24"/>
      <w:szCs w:val="16"/>
    </w:rPr>
  </w:style>
  <w:style w:type="character" w:customStyle="1" w:styleId="Underline">
    <w:name w:val="Underline"/>
    <w:qFormat/>
    <w:rsid w:val="00634C55"/>
    <w:rPr>
      <w:u w:val="single"/>
    </w:rPr>
  </w:style>
  <w:style w:type="character" w:customStyle="1" w:styleId="Heading3Char">
    <w:name w:val="Heading 3 Char"/>
    <w:aliases w:val="H3 Char"/>
    <w:link w:val="Heading3"/>
    <w:rsid w:val="009439A5"/>
    <w:rPr>
      <w:rFonts w:eastAsia="Times New Roman"/>
      <w:b/>
      <w:bCs/>
      <w:color w:val="005D86"/>
    </w:rPr>
  </w:style>
  <w:style w:type="paragraph" w:customStyle="1" w:styleId="DocumentTitle">
    <w:name w:val="Document Title"/>
    <w:basedOn w:val="Normal"/>
    <w:qFormat/>
    <w:rsid w:val="00026EF4"/>
    <w:pPr>
      <w:keepNext/>
      <w:tabs>
        <w:tab w:val="left" w:pos="720"/>
      </w:tabs>
      <w:spacing w:before="120" w:after="120"/>
      <w:jc w:val="center"/>
    </w:pPr>
    <w:rPr>
      <w:color w:val="FFFFFF"/>
      <w:sz w:val="56"/>
      <w:szCs w:val="80"/>
    </w:rPr>
  </w:style>
  <w:style w:type="paragraph" w:styleId="TOC3">
    <w:name w:val="toc 3"/>
    <w:basedOn w:val="Normal"/>
    <w:next w:val="Normal"/>
    <w:uiPriority w:val="39"/>
    <w:qFormat/>
    <w:rsid w:val="0069308D"/>
    <w:pPr>
      <w:tabs>
        <w:tab w:val="right" w:leader="dot" w:pos="9346"/>
      </w:tabs>
      <w:spacing w:before="120" w:after="120"/>
      <w:ind w:left="446"/>
    </w:pPr>
    <w:rPr>
      <w:i/>
      <w:color w:val="000000"/>
      <w:sz w:val="18"/>
    </w:rPr>
  </w:style>
  <w:style w:type="paragraph" w:customStyle="1" w:styleId="FooterText">
    <w:name w:val="Footer Text"/>
    <w:basedOn w:val="Normal"/>
    <w:qFormat/>
    <w:rsid w:val="00494A82"/>
    <w:pPr>
      <w:tabs>
        <w:tab w:val="center" w:pos="4680"/>
        <w:tab w:val="right" w:pos="9360"/>
      </w:tabs>
      <w:spacing w:before="40" w:line="240" w:lineRule="auto"/>
    </w:pPr>
    <w:rPr>
      <w:color w:val="000000"/>
      <w:sz w:val="18"/>
    </w:rPr>
  </w:style>
  <w:style w:type="numbering" w:customStyle="1" w:styleId="NumberedLevel1">
    <w:name w:val="NumberedLevel1"/>
    <w:basedOn w:val="NoList"/>
    <w:uiPriority w:val="99"/>
    <w:rsid w:val="002D30F3"/>
    <w:pPr>
      <w:numPr>
        <w:numId w:val="1"/>
      </w:numPr>
    </w:pPr>
  </w:style>
  <w:style w:type="paragraph" w:customStyle="1" w:styleId="NumberLevel2">
    <w:name w:val="Number Level2"/>
    <w:basedOn w:val="NumberLevel2first"/>
    <w:qFormat/>
    <w:rsid w:val="00483609"/>
    <w:pPr>
      <w:numPr>
        <w:ilvl w:val="1"/>
      </w:numPr>
      <w:tabs>
        <w:tab w:val="left" w:pos="576"/>
        <w:tab w:val="left" w:pos="648"/>
      </w:tabs>
      <w:ind w:left="576"/>
    </w:pPr>
  </w:style>
  <w:style w:type="paragraph" w:customStyle="1" w:styleId="NumberLevel3">
    <w:name w:val="Number Level3"/>
    <w:basedOn w:val="NumberLevel3First"/>
    <w:qFormat/>
    <w:rsid w:val="002616FE"/>
    <w:pPr>
      <w:numPr>
        <w:ilvl w:val="1"/>
      </w:numPr>
      <w:tabs>
        <w:tab w:val="clear" w:pos="648"/>
        <w:tab w:val="num" w:pos="-2646"/>
        <w:tab w:val="left" w:pos="2160"/>
      </w:tabs>
      <w:ind w:left="-2646"/>
    </w:pPr>
    <w:rPr>
      <w:color w:val="000000"/>
    </w:rPr>
  </w:style>
  <w:style w:type="paragraph" w:customStyle="1" w:styleId="NumberContinuedLevel1">
    <w:name w:val="Number Continued Level1"/>
    <w:basedOn w:val="Normal"/>
    <w:qFormat/>
    <w:rsid w:val="00AC7C4C"/>
    <w:pPr>
      <w:spacing w:before="40" w:after="40"/>
      <w:ind w:left="288"/>
    </w:pPr>
  </w:style>
  <w:style w:type="paragraph" w:customStyle="1" w:styleId="NumberContinuedLevel2">
    <w:name w:val="Number Continued Level2"/>
    <w:basedOn w:val="NumberLevel2"/>
    <w:qFormat/>
    <w:rsid w:val="00951DD7"/>
    <w:pPr>
      <w:numPr>
        <w:numId w:val="0"/>
      </w:numPr>
      <w:tabs>
        <w:tab w:val="left" w:pos="144"/>
      </w:tabs>
      <w:ind w:left="576"/>
    </w:pPr>
  </w:style>
  <w:style w:type="paragraph" w:customStyle="1" w:styleId="NumberContinuedLevel3">
    <w:name w:val="Number Continued Level3"/>
    <w:basedOn w:val="NumberLevel3"/>
    <w:qFormat/>
    <w:rsid w:val="0032775F"/>
    <w:pPr>
      <w:numPr>
        <w:numId w:val="0"/>
      </w:numPr>
      <w:tabs>
        <w:tab w:val="left" w:pos="576"/>
      </w:tabs>
      <w:ind w:left="864"/>
    </w:pPr>
  </w:style>
  <w:style w:type="paragraph" w:customStyle="1" w:styleId="BulletLevel1">
    <w:name w:val="Bullet Level1"/>
    <w:basedOn w:val="Normal"/>
    <w:qFormat/>
    <w:rsid w:val="005B5ED3"/>
    <w:pPr>
      <w:numPr>
        <w:numId w:val="9"/>
      </w:numPr>
      <w:spacing w:before="40" w:after="40"/>
    </w:pPr>
    <w:rPr>
      <w:color w:val="000000"/>
    </w:rPr>
  </w:style>
  <w:style w:type="paragraph" w:customStyle="1" w:styleId="BulletContinuedLevel1">
    <w:name w:val="Bullet Continued Level1"/>
    <w:basedOn w:val="BulletLevel1"/>
    <w:qFormat/>
    <w:rsid w:val="005B5ED3"/>
    <w:pPr>
      <w:numPr>
        <w:numId w:val="0"/>
      </w:numPr>
      <w:ind w:left="288"/>
    </w:pPr>
  </w:style>
  <w:style w:type="paragraph" w:customStyle="1" w:styleId="BulletLevel2">
    <w:name w:val="Bullet Level2"/>
    <w:basedOn w:val="Normal"/>
    <w:qFormat/>
    <w:rsid w:val="005B5ED3"/>
    <w:pPr>
      <w:numPr>
        <w:numId w:val="8"/>
      </w:numPr>
      <w:tabs>
        <w:tab w:val="left" w:pos="576"/>
      </w:tabs>
      <w:spacing w:before="40" w:after="40"/>
      <w:ind w:left="576" w:hanging="288"/>
    </w:pPr>
  </w:style>
  <w:style w:type="paragraph" w:customStyle="1" w:styleId="BulletContinuedLevel2">
    <w:name w:val="Bullet Continued Level2"/>
    <w:basedOn w:val="BulletLevel2"/>
    <w:qFormat/>
    <w:rsid w:val="005B5ED3"/>
    <w:pPr>
      <w:numPr>
        <w:numId w:val="0"/>
      </w:numPr>
      <w:ind w:left="576"/>
    </w:pPr>
  </w:style>
  <w:style w:type="paragraph" w:customStyle="1" w:styleId="BulletLevel3">
    <w:name w:val="Bullet Level3"/>
    <w:basedOn w:val="Normal"/>
    <w:qFormat/>
    <w:rsid w:val="005B5ED3"/>
    <w:pPr>
      <w:numPr>
        <w:numId w:val="10"/>
      </w:numPr>
      <w:tabs>
        <w:tab w:val="clear" w:pos="720"/>
        <w:tab w:val="left" w:pos="360"/>
      </w:tabs>
      <w:spacing w:before="40" w:after="40"/>
      <w:ind w:left="864"/>
    </w:pPr>
    <w:rPr>
      <w:color w:val="000000"/>
    </w:rPr>
  </w:style>
  <w:style w:type="paragraph" w:customStyle="1" w:styleId="BulletContinuedLevel3">
    <w:name w:val="Bullet Continued Level3"/>
    <w:basedOn w:val="BulletLevel3"/>
    <w:qFormat/>
    <w:rsid w:val="005B5ED3"/>
    <w:pPr>
      <w:numPr>
        <w:numId w:val="0"/>
      </w:numPr>
      <w:tabs>
        <w:tab w:val="left" w:pos="576"/>
      </w:tabs>
      <w:ind w:left="864"/>
    </w:pPr>
  </w:style>
  <w:style w:type="paragraph" w:customStyle="1" w:styleId="NoteLevel1">
    <w:name w:val="Note Level1"/>
    <w:basedOn w:val="Normal"/>
    <w:qFormat/>
    <w:rsid w:val="00120C38"/>
    <w:pPr>
      <w:spacing w:before="40" w:after="40"/>
      <w:ind w:left="576" w:hanging="576"/>
    </w:pPr>
    <w:rPr>
      <w:b/>
      <w:i/>
      <w:color w:val="000000"/>
    </w:rPr>
  </w:style>
  <w:style w:type="paragraph" w:customStyle="1" w:styleId="FigureTitle">
    <w:name w:val="Figure Title"/>
    <w:basedOn w:val="Normal"/>
    <w:qFormat/>
    <w:rsid w:val="003136AA"/>
    <w:pPr>
      <w:numPr>
        <w:numId w:val="2"/>
      </w:numPr>
      <w:tabs>
        <w:tab w:val="left" w:pos="360"/>
      </w:tabs>
      <w:spacing w:after="120" w:line="240" w:lineRule="auto"/>
      <w:ind w:left="360"/>
      <w:contextualSpacing/>
      <w:jc w:val="center"/>
    </w:pPr>
    <w:rPr>
      <w:b/>
      <w:color w:val="000000"/>
      <w:sz w:val="18"/>
    </w:rPr>
  </w:style>
  <w:style w:type="paragraph" w:customStyle="1" w:styleId="FrontPageTableCellBody">
    <w:name w:val="Front Page Table Cell Body"/>
    <w:basedOn w:val="Normal"/>
    <w:next w:val="Normal"/>
    <w:qFormat/>
    <w:rsid w:val="00043912"/>
    <w:pPr>
      <w:tabs>
        <w:tab w:val="left" w:pos="1080"/>
      </w:tabs>
      <w:spacing w:before="100" w:after="100"/>
      <w:ind w:left="144"/>
    </w:pPr>
    <w:rPr>
      <w:color w:val="000000"/>
    </w:rPr>
  </w:style>
  <w:style w:type="character" w:customStyle="1" w:styleId="Blue">
    <w:name w:val="Blue"/>
    <w:qFormat/>
    <w:rsid w:val="003B0C5B"/>
    <w:rPr>
      <w:rFonts w:ascii="Arial" w:hAnsi="Arial"/>
      <w:bCs/>
      <w:iCs/>
      <w:color w:val="0075B0"/>
      <w:sz w:val="20"/>
    </w:rPr>
  </w:style>
  <w:style w:type="paragraph" w:customStyle="1" w:styleId="Link">
    <w:name w:val="Link"/>
    <w:basedOn w:val="Normal"/>
    <w:link w:val="LinkChar"/>
    <w:qFormat/>
    <w:rsid w:val="00C0155C"/>
    <w:rPr>
      <w:color w:val="0000FF"/>
      <w:u w:val="single"/>
    </w:rPr>
  </w:style>
  <w:style w:type="character" w:customStyle="1" w:styleId="Heading5Char">
    <w:name w:val="Heading 5 Char"/>
    <w:link w:val="Heading5"/>
    <w:rsid w:val="003136AA"/>
    <w:rPr>
      <w:rFonts w:eastAsia="Times New Roman" w:cs="Times New Roman"/>
      <w:b/>
      <w:color w:val="000000"/>
    </w:rPr>
  </w:style>
  <w:style w:type="paragraph" w:styleId="TOC4">
    <w:name w:val="toc 4"/>
    <w:basedOn w:val="Normal"/>
    <w:next w:val="Normal"/>
    <w:autoRedefine/>
    <w:semiHidden/>
    <w:rsid w:val="00275F7E"/>
    <w:pPr>
      <w:spacing w:before="120" w:after="120"/>
      <w:ind w:left="662"/>
    </w:pPr>
    <w:rPr>
      <w:sz w:val="16"/>
    </w:rPr>
  </w:style>
  <w:style w:type="character" w:customStyle="1" w:styleId="Heading6Char">
    <w:name w:val="Heading 6 Char"/>
    <w:link w:val="Heading6"/>
    <w:semiHidden/>
    <w:rsid w:val="00F52BAF"/>
    <w:rPr>
      <w:rFonts w:ascii="Cambria" w:eastAsia="Times New Roman" w:hAnsi="Cambria" w:cs="Times New Roman"/>
      <w:i/>
      <w:iCs/>
      <w:color w:val="243F60"/>
      <w:sz w:val="20"/>
    </w:rPr>
  </w:style>
  <w:style w:type="character" w:customStyle="1" w:styleId="Heading9Char">
    <w:name w:val="Heading 9 Char"/>
    <w:link w:val="Heading9"/>
    <w:semiHidden/>
    <w:rsid w:val="00677443"/>
    <w:rPr>
      <w:rFonts w:ascii="Arial" w:eastAsia="Times New Roman" w:hAnsi="Arial" w:cs="Times New Roman"/>
      <w:b/>
      <w:bCs/>
      <w:szCs w:val="24"/>
    </w:rPr>
  </w:style>
  <w:style w:type="character" w:styleId="CommentReference">
    <w:name w:val="annotation reference"/>
    <w:semiHidden/>
    <w:rsid w:val="00C5427C"/>
    <w:rPr>
      <w:sz w:val="16"/>
      <w:szCs w:val="16"/>
    </w:rPr>
  </w:style>
  <w:style w:type="character" w:customStyle="1" w:styleId="Bold">
    <w:name w:val="Bold"/>
    <w:qFormat/>
    <w:rsid w:val="003B0C5B"/>
    <w:rPr>
      <w:rFonts w:ascii="Arial" w:hAnsi="Arial"/>
      <w:b/>
      <w:sz w:val="20"/>
    </w:rPr>
  </w:style>
  <w:style w:type="paragraph" w:styleId="CommentSubject">
    <w:name w:val="annotation subject"/>
    <w:basedOn w:val="CommentText"/>
    <w:next w:val="CommentText"/>
    <w:link w:val="CommentSubjectChar"/>
    <w:semiHidden/>
    <w:rsid w:val="00C5427C"/>
    <w:pPr>
      <w:spacing w:line="280" w:lineRule="atLeast"/>
    </w:pPr>
    <w:rPr>
      <w:rFonts w:ascii="Arial" w:hAnsi="Arial"/>
      <w:b/>
      <w:bCs/>
    </w:rPr>
  </w:style>
  <w:style w:type="character" w:customStyle="1" w:styleId="CommentSubjectChar">
    <w:name w:val="Comment Subject Char"/>
    <w:link w:val="CommentSubject"/>
    <w:semiHidden/>
    <w:rsid w:val="00C5427C"/>
    <w:rPr>
      <w:rFonts w:ascii="Arial" w:eastAsia="Times New Roman" w:hAnsi="Arial" w:cs="Times New Roman"/>
      <w:b/>
      <w:bCs/>
      <w:sz w:val="20"/>
      <w:szCs w:val="20"/>
    </w:rPr>
  </w:style>
  <w:style w:type="character" w:customStyle="1" w:styleId="Itailc">
    <w:name w:val="Itailc"/>
    <w:qFormat/>
    <w:rsid w:val="00196F2A"/>
    <w:rPr>
      <w:rFonts w:ascii="Arial" w:hAnsi="Arial"/>
      <w:i/>
      <w:sz w:val="20"/>
    </w:rPr>
  </w:style>
  <w:style w:type="character" w:customStyle="1" w:styleId="BoldItailc">
    <w:name w:val="Bold Itailc"/>
    <w:qFormat/>
    <w:rsid w:val="00196F2A"/>
    <w:rPr>
      <w:rFonts w:ascii="Arial" w:hAnsi="Arial"/>
      <w:b/>
      <w:i/>
      <w:sz w:val="20"/>
    </w:rPr>
  </w:style>
  <w:style w:type="table" w:customStyle="1" w:styleId="TableFirstColumn">
    <w:name w:val="Table FirstColumn"/>
    <w:basedOn w:val="TableNormal"/>
    <w:uiPriority w:val="99"/>
    <w:rsid w:val="00C079FE"/>
    <w:pPr>
      <w:ind w:left="288"/>
    </w:pPr>
    <w:tblPr>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Col">
      <w:rPr>
        <w:rFonts w:ascii="Arial" w:hAnsi="Arial"/>
        <w:sz w:val="20"/>
      </w:rPr>
      <w:tblPr/>
      <w:tcPr>
        <w:shd w:val="clear" w:color="auto" w:fill="D1F0FF"/>
      </w:tcPr>
    </w:tblStylePr>
  </w:style>
  <w:style w:type="paragraph" w:customStyle="1" w:styleId="TableHeading">
    <w:name w:val="Table Heading"/>
    <w:basedOn w:val="Normal"/>
    <w:qFormat/>
    <w:rsid w:val="006025AA"/>
    <w:pPr>
      <w:spacing w:before="120" w:after="120" w:line="240" w:lineRule="auto"/>
    </w:pPr>
    <w:rPr>
      <w:b/>
      <w:color w:val="155D81"/>
    </w:rPr>
  </w:style>
  <w:style w:type="table" w:customStyle="1" w:styleId="TableHeaderRow">
    <w:name w:val="Table HeaderRow"/>
    <w:basedOn w:val="TableNormal"/>
    <w:uiPriority w:val="99"/>
    <w:rsid w:val="00C079FE"/>
    <w:rPr>
      <w:color w:val="000000"/>
    </w:rPr>
    <w:tblPr>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FFFFF"/>
    </w:tcPr>
    <w:tblStylePr w:type="firstRow">
      <w:rPr>
        <w:rFonts w:ascii="Arial" w:hAnsi="Arial"/>
        <w:sz w:val="20"/>
      </w:rPr>
      <w:tblPr/>
      <w:trPr>
        <w:tblHeader/>
      </w:trPr>
      <w:tcPr>
        <w:shd w:val="clear" w:color="auto" w:fill="D1F0FF"/>
      </w:tcPr>
    </w:tblStylePr>
  </w:style>
  <w:style w:type="character" w:customStyle="1" w:styleId="BlueBold">
    <w:name w:val="Blue Bold"/>
    <w:qFormat/>
    <w:rsid w:val="003B0C5B"/>
    <w:rPr>
      <w:rFonts w:ascii="Arial" w:hAnsi="Arial"/>
      <w:b/>
      <w:color w:val="0075B0"/>
      <w:sz w:val="20"/>
    </w:rPr>
  </w:style>
  <w:style w:type="character" w:customStyle="1" w:styleId="BlueItalic">
    <w:name w:val="Blue Italic"/>
    <w:uiPriority w:val="1"/>
    <w:qFormat/>
    <w:rsid w:val="00E9221F"/>
    <w:rPr>
      <w:rFonts w:ascii="Segoe UI" w:hAnsi="Segoe UI"/>
      <w:i/>
      <w:color w:val="0075B0"/>
      <w:sz w:val="20"/>
    </w:rPr>
  </w:style>
  <w:style w:type="character" w:customStyle="1" w:styleId="BlueBoldItalic">
    <w:name w:val="Blue Bold Italic"/>
    <w:qFormat/>
    <w:rsid w:val="00E9221F"/>
    <w:rPr>
      <w:rFonts w:ascii="Segoe UI" w:hAnsi="Segoe UI"/>
      <w:b/>
      <w:i/>
      <w:color w:val="0075B0"/>
      <w:sz w:val="20"/>
    </w:rPr>
  </w:style>
  <w:style w:type="paragraph" w:customStyle="1" w:styleId="NumberLevel1First">
    <w:name w:val="Number Level1 First"/>
    <w:basedOn w:val="Normal"/>
    <w:next w:val="NumberLevel1"/>
    <w:qFormat/>
    <w:rsid w:val="00C03DE1"/>
    <w:pPr>
      <w:numPr>
        <w:numId w:val="6"/>
      </w:numPr>
      <w:spacing w:before="40" w:after="40"/>
    </w:pPr>
    <w:rPr>
      <w:color w:val="000000"/>
    </w:rPr>
  </w:style>
  <w:style w:type="paragraph" w:customStyle="1" w:styleId="NumberLevel1">
    <w:name w:val="Number Level1"/>
    <w:basedOn w:val="NumberLevel1First"/>
    <w:qFormat/>
    <w:rsid w:val="00C03DE1"/>
    <w:pPr>
      <w:numPr>
        <w:ilvl w:val="1"/>
      </w:numPr>
    </w:pPr>
  </w:style>
  <w:style w:type="paragraph" w:customStyle="1" w:styleId="NumberLevel3First">
    <w:name w:val="Number Level3 First"/>
    <w:basedOn w:val="Normal"/>
    <w:qFormat/>
    <w:rsid w:val="00C03DE1"/>
    <w:pPr>
      <w:numPr>
        <w:numId w:val="5"/>
      </w:numPr>
      <w:spacing w:before="40" w:after="40"/>
    </w:pPr>
  </w:style>
  <w:style w:type="paragraph" w:customStyle="1" w:styleId="NumberLevel2first">
    <w:name w:val="Number Level2 first"/>
    <w:basedOn w:val="Normal"/>
    <w:next w:val="Normal"/>
    <w:qFormat/>
    <w:rsid w:val="00C03DE1"/>
    <w:pPr>
      <w:numPr>
        <w:numId w:val="4"/>
      </w:numPr>
      <w:spacing w:before="40" w:after="40"/>
      <w:ind w:left="576"/>
    </w:pPr>
    <w:rPr>
      <w:color w:val="000000"/>
    </w:rPr>
  </w:style>
  <w:style w:type="character" w:customStyle="1" w:styleId="DefaultCharacterFont">
    <w:name w:val="Default Character Font"/>
    <w:qFormat/>
    <w:rsid w:val="00CA5C88"/>
    <w:rPr>
      <w:rFonts w:ascii="Arial" w:hAnsi="Arial"/>
      <w:color w:val="000000"/>
      <w:sz w:val="20"/>
    </w:rPr>
  </w:style>
  <w:style w:type="character" w:customStyle="1" w:styleId="NoSpacingChar">
    <w:name w:val="No Spacing Char"/>
    <w:link w:val="NoSpacing"/>
    <w:uiPriority w:val="1"/>
    <w:semiHidden/>
    <w:rsid w:val="00F50FE3"/>
    <w:rPr>
      <w:lang w:val="en-US" w:eastAsia="en-US" w:bidi="ar-SA"/>
    </w:rPr>
  </w:style>
  <w:style w:type="paragraph" w:customStyle="1" w:styleId="TableCellBody">
    <w:name w:val="Table Cell Body"/>
    <w:basedOn w:val="Normal"/>
    <w:qFormat/>
    <w:rsid w:val="004008CE"/>
    <w:pPr>
      <w:spacing w:before="40" w:after="40"/>
    </w:pPr>
    <w:rPr>
      <w:rFonts w:cs="Arial"/>
      <w:snapToGrid w:val="0"/>
      <w:color w:val="000000"/>
      <w:w w:val="0"/>
    </w:rPr>
  </w:style>
  <w:style w:type="paragraph" w:customStyle="1" w:styleId="BlueNumberLevel1First">
    <w:name w:val="Blue Number Level1 First"/>
    <w:basedOn w:val="Normal"/>
    <w:qFormat/>
    <w:rsid w:val="001B6F1A"/>
    <w:pPr>
      <w:numPr>
        <w:numId w:val="11"/>
      </w:numPr>
      <w:tabs>
        <w:tab w:val="left" w:pos="1095"/>
      </w:tabs>
      <w:spacing w:before="40" w:after="40"/>
    </w:pPr>
    <w:rPr>
      <w:rFonts w:cs="Arial"/>
      <w:color w:val="0075B0"/>
    </w:rPr>
  </w:style>
  <w:style w:type="paragraph" w:customStyle="1" w:styleId="BlueNumberLevel1">
    <w:name w:val="Blue Number Level1"/>
    <w:basedOn w:val="BlueNumberLevel1First"/>
    <w:qFormat/>
    <w:rsid w:val="00BE34A7"/>
    <w:pPr>
      <w:numPr>
        <w:ilvl w:val="1"/>
      </w:numPr>
    </w:pPr>
  </w:style>
  <w:style w:type="paragraph" w:customStyle="1" w:styleId="BlueNumberLevel2First">
    <w:name w:val="Blue Number Level2 First"/>
    <w:basedOn w:val="Normal"/>
    <w:qFormat/>
    <w:rsid w:val="001B6F1A"/>
    <w:pPr>
      <w:numPr>
        <w:numId w:val="13"/>
      </w:numPr>
      <w:tabs>
        <w:tab w:val="left" w:pos="1095"/>
      </w:tabs>
      <w:spacing w:before="40" w:after="40"/>
      <w:ind w:left="576" w:hanging="288"/>
    </w:pPr>
    <w:rPr>
      <w:snapToGrid w:val="0"/>
      <w:color w:val="0075B0"/>
      <w:w w:val="0"/>
    </w:rPr>
  </w:style>
  <w:style w:type="paragraph" w:customStyle="1" w:styleId="BlueNumberLevel2">
    <w:name w:val="Blue Number Level2"/>
    <w:basedOn w:val="BlueNumberLevel2First"/>
    <w:qFormat/>
    <w:rsid w:val="004A1BDB"/>
    <w:pPr>
      <w:numPr>
        <w:ilvl w:val="1"/>
      </w:numPr>
      <w:ind w:left="576" w:hanging="288"/>
    </w:pPr>
  </w:style>
  <w:style w:type="paragraph" w:customStyle="1" w:styleId="BlueNumberLevel3First">
    <w:name w:val="Blue Number Level3 First"/>
    <w:basedOn w:val="Normal"/>
    <w:qFormat/>
    <w:rsid w:val="001E4C13"/>
    <w:pPr>
      <w:numPr>
        <w:numId w:val="12"/>
      </w:numPr>
      <w:tabs>
        <w:tab w:val="left" w:pos="1095"/>
      </w:tabs>
      <w:spacing w:before="40" w:after="40"/>
    </w:pPr>
    <w:rPr>
      <w:color w:val="0075B0"/>
    </w:rPr>
  </w:style>
  <w:style w:type="paragraph" w:customStyle="1" w:styleId="BlueNumberLevel3">
    <w:name w:val="Blue Number Level3"/>
    <w:basedOn w:val="BlueNumberLevel3First"/>
    <w:qFormat/>
    <w:rsid w:val="001E4C13"/>
    <w:pPr>
      <w:numPr>
        <w:ilvl w:val="1"/>
      </w:numPr>
      <w:ind w:left="864" w:hanging="288"/>
    </w:pPr>
  </w:style>
  <w:style w:type="paragraph" w:styleId="BodyText">
    <w:name w:val="Body Text"/>
    <w:basedOn w:val="Normal"/>
    <w:link w:val="BodyTextChar"/>
    <w:rsid w:val="006B1B2D"/>
    <w:pPr>
      <w:spacing w:before="40" w:after="40"/>
    </w:pPr>
    <w:rPr>
      <w:rFonts w:ascii="Segoe UI" w:hAnsi="Segoe UI"/>
    </w:rPr>
  </w:style>
  <w:style w:type="character" w:customStyle="1" w:styleId="BodyTextChar">
    <w:name w:val="Body Text Char"/>
    <w:basedOn w:val="DefaultParagraphFont"/>
    <w:link w:val="BodyText"/>
    <w:rsid w:val="006B1B2D"/>
    <w:rPr>
      <w:rFonts w:ascii="Segoe UI" w:hAnsi="Segoe UI"/>
    </w:rPr>
  </w:style>
  <w:style w:type="character" w:styleId="Hyperlink">
    <w:name w:val="Hyperlink"/>
    <w:uiPriority w:val="99"/>
    <w:unhideWhenUsed/>
    <w:rsid w:val="001C2FDD"/>
    <w:rPr>
      <w:color w:val="0000FF"/>
      <w:u w:val="single"/>
    </w:rPr>
  </w:style>
  <w:style w:type="paragraph" w:customStyle="1" w:styleId="HeaderText">
    <w:name w:val="Header Text"/>
    <w:basedOn w:val="Normal"/>
    <w:qFormat/>
    <w:rsid w:val="00E82722"/>
    <w:pPr>
      <w:spacing w:line="240" w:lineRule="auto"/>
      <w:ind w:left="1296"/>
    </w:pPr>
  </w:style>
  <w:style w:type="paragraph" w:customStyle="1" w:styleId="Default">
    <w:name w:val="Default"/>
    <w:rsid w:val="00610947"/>
    <w:pPr>
      <w:autoSpaceDE w:val="0"/>
      <w:autoSpaceDN w:val="0"/>
      <w:adjustRightInd w:val="0"/>
    </w:pPr>
    <w:rPr>
      <w:rFonts w:cs="Arial"/>
      <w:color w:val="000000"/>
      <w:sz w:val="24"/>
      <w:szCs w:val="24"/>
    </w:rPr>
  </w:style>
  <w:style w:type="paragraph" w:styleId="ListParagraph">
    <w:name w:val="List Paragraph"/>
    <w:basedOn w:val="Normal"/>
    <w:uiPriority w:val="34"/>
    <w:unhideWhenUsed/>
    <w:qFormat/>
    <w:rsid w:val="00F05334"/>
    <w:pPr>
      <w:ind w:left="720"/>
    </w:pPr>
  </w:style>
  <w:style w:type="table" w:styleId="GridTable4">
    <w:name w:val="Grid Table 4"/>
    <w:basedOn w:val="TableNormal"/>
    <w:uiPriority w:val="49"/>
    <w:rsid w:val="00E915C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E915C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
    <w:name w:val="List Table 3"/>
    <w:basedOn w:val="TableNormal"/>
    <w:uiPriority w:val="48"/>
    <w:rsid w:val="00E915C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TableParagraph">
    <w:name w:val="Table Paragraph"/>
    <w:basedOn w:val="Normal"/>
    <w:uiPriority w:val="1"/>
    <w:qFormat/>
    <w:rsid w:val="00B03FE2"/>
    <w:pPr>
      <w:widowControl w:val="0"/>
      <w:autoSpaceDE w:val="0"/>
      <w:autoSpaceDN w:val="0"/>
      <w:spacing w:line="240" w:lineRule="auto"/>
      <w:ind w:left="107"/>
    </w:pPr>
    <w:rPr>
      <w:rFonts w:eastAsia="Arial" w:cs="Arial"/>
      <w:sz w:val="22"/>
      <w:szCs w:val="22"/>
      <w:lang w:bidi="en-US"/>
    </w:rPr>
  </w:style>
  <w:style w:type="paragraph" w:customStyle="1" w:styleId="ProcessTableStyle">
    <w:name w:val="Process Table Style"/>
    <w:basedOn w:val="Normal"/>
    <w:uiPriority w:val="1"/>
    <w:qFormat/>
    <w:rsid w:val="00E9221F"/>
    <w:pPr>
      <w:widowControl w:val="0"/>
      <w:autoSpaceDE w:val="0"/>
      <w:autoSpaceDN w:val="0"/>
      <w:spacing w:line="240" w:lineRule="auto"/>
      <w:ind w:left="107"/>
    </w:pPr>
    <w:rPr>
      <w:rFonts w:ascii="Segoe UI" w:eastAsia="Arial" w:hAnsi="Segoe UI" w:cs="Arial"/>
      <w:color w:val="FFFFFF" w:themeColor="background1"/>
      <w:sz w:val="22"/>
      <w:szCs w:val="22"/>
      <w:lang w:bidi="en-US"/>
    </w:rPr>
  </w:style>
  <w:style w:type="character" w:styleId="FollowedHyperlink">
    <w:name w:val="FollowedHyperlink"/>
    <w:basedOn w:val="DefaultParagraphFont"/>
    <w:semiHidden/>
    <w:unhideWhenUsed/>
    <w:rsid w:val="00953B8F"/>
    <w:rPr>
      <w:color w:val="800080" w:themeColor="followedHyperlink"/>
      <w:u w:val="single"/>
    </w:rPr>
  </w:style>
  <w:style w:type="character" w:customStyle="1" w:styleId="UnresolvedMention1">
    <w:name w:val="Unresolved Mention1"/>
    <w:basedOn w:val="DefaultParagraphFont"/>
    <w:uiPriority w:val="99"/>
    <w:semiHidden/>
    <w:unhideWhenUsed/>
    <w:rsid w:val="00CF5236"/>
    <w:rPr>
      <w:color w:val="605E5C"/>
      <w:shd w:val="clear" w:color="auto" w:fill="E1DFDD"/>
    </w:rPr>
  </w:style>
  <w:style w:type="character" w:styleId="Strong">
    <w:name w:val="Strong"/>
    <w:basedOn w:val="DefaultParagraphFont"/>
    <w:uiPriority w:val="22"/>
    <w:qFormat/>
    <w:rsid w:val="002F1567"/>
    <w:rPr>
      <w:b/>
      <w:bCs/>
    </w:rPr>
  </w:style>
  <w:style w:type="paragraph" w:styleId="NormalWeb">
    <w:name w:val="Normal (Web)"/>
    <w:basedOn w:val="Normal"/>
    <w:uiPriority w:val="99"/>
    <w:unhideWhenUsed/>
    <w:rsid w:val="000E36BF"/>
    <w:pPr>
      <w:spacing w:before="100" w:beforeAutospacing="1" w:after="100" w:afterAutospacing="1" w:line="240" w:lineRule="auto"/>
    </w:pPr>
    <w:rPr>
      <w:rFonts w:ascii="Times New Roman" w:eastAsia="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0793">
      <w:bodyDiv w:val="1"/>
      <w:marLeft w:val="0"/>
      <w:marRight w:val="0"/>
      <w:marTop w:val="0"/>
      <w:marBottom w:val="0"/>
      <w:divBdr>
        <w:top w:val="none" w:sz="0" w:space="0" w:color="auto"/>
        <w:left w:val="none" w:sz="0" w:space="0" w:color="auto"/>
        <w:bottom w:val="none" w:sz="0" w:space="0" w:color="auto"/>
        <w:right w:val="none" w:sz="0" w:space="0" w:color="auto"/>
      </w:divBdr>
    </w:div>
    <w:div w:id="81296459">
      <w:bodyDiv w:val="1"/>
      <w:marLeft w:val="0"/>
      <w:marRight w:val="0"/>
      <w:marTop w:val="0"/>
      <w:marBottom w:val="0"/>
      <w:divBdr>
        <w:top w:val="none" w:sz="0" w:space="0" w:color="auto"/>
        <w:left w:val="none" w:sz="0" w:space="0" w:color="auto"/>
        <w:bottom w:val="none" w:sz="0" w:space="0" w:color="auto"/>
        <w:right w:val="none" w:sz="0" w:space="0" w:color="auto"/>
      </w:divBdr>
    </w:div>
    <w:div w:id="83764500">
      <w:bodyDiv w:val="1"/>
      <w:marLeft w:val="0"/>
      <w:marRight w:val="0"/>
      <w:marTop w:val="0"/>
      <w:marBottom w:val="0"/>
      <w:divBdr>
        <w:top w:val="none" w:sz="0" w:space="0" w:color="auto"/>
        <w:left w:val="none" w:sz="0" w:space="0" w:color="auto"/>
        <w:bottom w:val="none" w:sz="0" w:space="0" w:color="auto"/>
        <w:right w:val="none" w:sz="0" w:space="0" w:color="auto"/>
      </w:divBdr>
    </w:div>
    <w:div w:id="310529054">
      <w:bodyDiv w:val="1"/>
      <w:marLeft w:val="0"/>
      <w:marRight w:val="0"/>
      <w:marTop w:val="0"/>
      <w:marBottom w:val="0"/>
      <w:divBdr>
        <w:top w:val="none" w:sz="0" w:space="0" w:color="auto"/>
        <w:left w:val="none" w:sz="0" w:space="0" w:color="auto"/>
        <w:bottom w:val="none" w:sz="0" w:space="0" w:color="auto"/>
        <w:right w:val="none" w:sz="0" w:space="0" w:color="auto"/>
      </w:divBdr>
    </w:div>
    <w:div w:id="395662076">
      <w:bodyDiv w:val="1"/>
      <w:marLeft w:val="0"/>
      <w:marRight w:val="0"/>
      <w:marTop w:val="0"/>
      <w:marBottom w:val="0"/>
      <w:divBdr>
        <w:top w:val="none" w:sz="0" w:space="0" w:color="auto"/>
        <w:left w:val="none" w:sz="0" w:space="0" w:color="auto"/>
        <w:bottom w:val="none" w:sz="0" w:space="0" w:color="auto"/>
        <w:right w:val="none" w:sz="0" w:space="0" w:color="auto"/>
      </w:divBdr>
    </w:div>
    <w:div w:id="484856985">
      <w:bodyDiv w:val="1"/>
      <w:marLeft w:val="0"/>
      <w:marRight w:val="0"/>
      <w:marTop w:val="0"/>
      <w:marBottom w:val="0"/>
      <w:divBdr>
        <w:top w:val="none" w:sz="0" w:space="0" w:color="auto"/>
        <w:left w:val="none" w:sz="0" w:space="0" w:color="auto"/>
        <w:bottom w:val="none" w:sz="0" w:space="0" w:color="auto"/>
        <w:right w:val="none" w:sz="0" w:space="0" w:color="auto"/>
      </w:divBdr>
    </w:div>
    <w:div w:id="946305030">
      <w:bodyDiv w:val="1"/>
      <w:marLeft w:val="0"/>
      <w:marRight w:val="0"/>
      <w:marTop w:val="0"/>
      <w:marBottom w:val="0"/>
      <w:divBdr>
        <w:top w:val="none" w:sz="0" w:space="0" w:color="auto"/>
        <w:left w:val="none" w:sz="0" w:space="0" w:color="auto"/>
        <w:bottom w:val="none" w:sz="0" w:space="0" w:color="auto"/>
        <w:right w:val="none" w:sz="0" w:space="0" w:color="auto"/>
      </w:divBdr>
      <w:divsChild>
        <w:div w:id="91058">
          <w:marLeft w:val="0"/>
          <w:marRight w:val="0"/>
          <w:marTop w:val="0"/>
          <w:marBottom w:val="0"/>
          <w:divBdr>
            <w:top w:val="none" w:sz="0" w:space="0" w:color="auto"/>
            <w:left w:val="none" w:sz="0" w:space="0" w:color="auto"/>
            <w:bottom w:val="none" w:sz="0" w:space="0" w:color="auto"/>
            <w:right w:val="none" w:sz="0" w:space="0" w:color="auto"/>
          </w:divBdr>
          <w:divsChild>
            <w:div w:id="19585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7068">
      <w:bodyDiv w:val="1"/>
      <w:marLeft w:val="0"/>
      <w:marRight w:val="0"/>
      <w:marTop w:val="0"/>
      <w:marBottom w:val="0"/>
      <w:divBdr>
        <w:top w:val="none" w:sz="0" w:space="0" w:color="auto"/>
        <w:left w:val="none" w:sz="0" w:space="0" w:color="auto"/>
        <w:bottom w:val="none" w:sz="0" w:space="0" w:color="auto"/>
        <w:right w:val="none" w:sz="0" w:space="0" w:color="auto"/>
      </w:divBdr>
    </w:div>
    <w:div w:id="1052535569">
      <w:bodyDiv w:val="1"/>
      <w:marLeft w:val="0"/>
      <w:marRight w:val="0"/>
      <w:marTop w:val="0"/>
      <w:marBottom w:val="0"/>
      <w:divBdr>
        <w:top w:val="none" w:sz="0" w:space="0" w:color="auto"/>
        <w:left w:val="none" w:sz="0" w:space="0" w:color="auto"/>
        <w:bottom w:val="none" w:sz="0" w:space="0" w:color="auto"/>
        <w:right w:val="none" w:sz="0" w:space="0" w:color="auto"/>
      </w:divBdr>
    </w:div>
    <w:div w:id="1112747651">
      <w:bodyDiv w:val="1"/>
      <w:marLeft w:val="0"/>
      <w:marRight w:val="0"/>
      <w:marTop w:val="0"/>
      <w:marBottom w:val="0"/>
      <w:divBdr>
        <w:top w:val="none" w:sz="0" w:space="0" w:color="auto"/>
        <w:left w:val="none" w:sz="0" w:space="0" w:color="auto"/>
        <w:bottom w:val="none" w:sz="0" w:space="0" w:color="auto"/>
        <w:right w:val="none" w:sz="0" w:space="0" w:color="auto"/>
      </w:divBdr>
    </w:div>
    <w:div w:id="1194655773">
      <w:bodyDiv w:val="1"/>
      <w:marLeft w:val="0"/>
      <w:marRight w:val="0"/>
      <w:marTop w:val="0"/>
      <w:marBottom w:val="0"/>
      <w:divBdr>
        <w:top w:val="none" w:sz="0" w:space="0" w:color="auto"/>
        <w:left w:val="none" w:sz="0" w:space="0" w:color="auto"/>
        <w:bottom w:val="none" w:sz="0" w:space="0" w:color="auto"/>
        <w:right w:val="none" w:sz="0" w:space="0" w:color="auto"/>
      </w:divBdr>
      <w:divsChild>
        <w:div w:id="1136295173">
          <w:marLeft w:val="446"/>
          <w:marRight w:val="0"/>
          <w:marTop w:val="0"/>
          <w:marBottom w:val="0"/>
          <w:divBdr>
            <w:top w:val="none" w:sz="0" w:space="0" w:color="auto"/>
            <w:left w:val="none" w:sz="0" w:space="0" w:color="auto"/>
            <w:bottom w:val="none" w:sz="0" w:space="0" w:color="auto"/>
            <w:right w:val="none" w:sz="0" w:space="0" w:color="auto"/>
          </w:divBdr>
        </w:div>
        <w:div w:id="1072854549">
          <w:marLeft w:val="446"/>
          <w:marRight w:val="0"/>
          <w:marTop w:val="0"/>
          <w:marBottom w:val="0"/>
          <w:divBdr>
            <w:top w:val="none" w:sz="0" w:space="0" w:color="auto"/>
            <w:left w:val="none" w:sz="0" w:space="0" w:color="auto"/>
            <w:bottom w:val="none" w:sz="0" w:space="0" w:color="auto"/>
            <w:right w:val="none" w:sz="0" w:space="0" w:color="auto"/>
          </w:divBdr>
        </w:div>
        <w:div w:id="1693263289">
          <w:marLeft w:val="446"/>
          <w:marRight w:val="0"/>
          <w:marTop w:val="0"/>
          <w:marBottom w:val="0"/>
          <w:divBdr>
            <w:top w:val="none" w:sz="0" w:space="0" w:color="auto"/>
            <w:left w:val="none" w:sz="0" w:space="0" w:color="auto"/>
            <w:bottom w:val="none" w:sz="0" w:space="0" w:color="auto"/>
            <w:right w:val="none" w:sz="0" w:space="0" w:color="auto"/>
          </w:divBdr>
        </w:div>
      </w:divsChild>
    </w:div>
    <w:div w:id="1260870358">
      <w:bodyDiv w:val="1"/>
      <w:marLeft w:val="0"/>
      <w:marRight w:val="0"/>
      <w:marTop w:val="0"/>
      <w:marBottom w:val="0"/>
      <w:divBdr>
        <w:top w:val="none" w:sz="0" w:space="0" w:color="auto"/>
        <w:left w:val="none" w:sz="0" w:space="0" w:color="auto"/>
        <w:bottom w:val="none" w:sz="0" w:space="0" w:color="auto"/>
        <w:right w:val="none" w:sz="0" w:space="0" w:color="auto"/>
      </w:divBdr>
    </w:div>
    <w:div w:id="1289780895">
      <w:bodyDiv w:val="1"/>
      <w:marLeft w:val="0"/>
      <w:marRight w:val="0"/>
      <w:marTop w:val="0"/>
      <w:marBottom w:val="0"/>
      <w:divBdr>
        <w:top w:val="none" w:sz="0" w:space="0" w:color="auto"/>
        <w:left w:val="none" w:sz="0" w:space="0" w:color="auto"/>
        <w:bottom w:val="none" w:sz="0" w:space="0" w:color="auto"/>
        <w:right w:val="none" w:sz="0" w:space="0" w:color="auto"/>
      </w:divBdr>
    </w:div>
    <w:div w:id="1337921149">
      <w:bodyDiv w:val="1"/>
      <w:marLeft w:val="0"/>
      <w:marRight w:val="0"/>
      <w:marTop w:val="0"/>
      <w:marBottom w:val="0"/>
      <w:divBdr>
        <w:top w:val="none" w:sz="0" w:space="0" w:color="auto"/>
        <w:left w:val="none" w:sz="0" w:space="0" w:color="auto"/>
        <w:bottom w:val="none" w:sz="0" w:space="0" w:color="auto"/>
        <w:right w:val="none" w:sz="0" w:space="0" w:color="auto"/>
      </w:divBdr>
    </w:div>
    <w:div w:id="1355380512">
      <w:bodyDiv w:val="1"/>
      <w:marLeft w:val="0"/>
      <w:marRight w:val="0"/>
      <w:marTop w:val="0"/>
      <w:marBottom w:val="0"/>
      <w:divBdr>
        <w:top w:val="none" w:sz="0" w:space="0" w:color="auto"/>
        <w:left w:val="none" w:sz="0" w:space="0" w:color="auto"/>
        <w:bottom w:val="none" w:sz="0" w:space="0" w:color="auto"/>
        <w:right w:val="none" w:sz="0" w:space="0" w:color="auto"/>
      </w:divBdr>
    </w:div>
    <w:div w:id="1420445262">
      <w:bodyDiv w:val="1"/>
      <w:marLeft w:val="0"/>
      <w:marRight w:val="0"/>
      <w:marTop w:val="0"/>
      <w:marBottom w:val="0"/>
      <w:divBdr>
        <w:top w:val="none" w:sz="0" w:space="0" w:color="auto"/>
        <w:left w:val="none" w:sz="0" w:space="0" w:color="auto"/>
        <w:bottom w:val="none" w:sz="0" w:space="0" w:color="auto"/>
        <w:right w:val="none" w:sz="0" w:space="0" w:color="auto"/>
      </w:divBdr>
    </w:div>
    <w:div w:id="1475635147">
      <w:bodyDiv w:val="1"/>
      <w:marLeft w:val="0"/>
      <w:marRight w:val="0"/>
      <w:marTop w:val="0"/>
      <w:marBottom w:val="0"/>
      <w:divBdr>
        <w:top w:val="none" w:sz="0" w:space="0" w:color="auto"/>
        <w:left w:val="none" w:sz="0" w:space="0" w:color="auto"/>
        <w:bottom w:val="none" w:sz="0" w:space="0" w:color="auto"/>
        <w:right w:val="none" w:sz="0" w:space="0" w:color="auto"/>
      </w:divBdr>
    </w:div>
    <w:div w:id="1575043818">
      <w:bodyDiv w:val="1"/>
      <w:marLeft w:val="0"/>
      <w:marRight w:val="0"/>
      <w:marTop w:val="0"/>
      <w:marBottom w:val="0"/>
      <w:divBdr>
        <w:top w:val="none" w:sz="0" w:space="0" w:color="auto"/>
        <w:left w:val="none" w:sz="0" w:space="0" w:color="auto"/>
        <w:bottom w:val="none" w:sz="0" w:space="0" w:color="auto"/>
        <w:right w:val="none" w:sz="0" w:space="0" w:color="auto"/>
      </w:divBdr>
    </w:div>
    <w:div w:id="1586376835">
      <w:bodyDiv w:val="1"/>
      <w:marLeft w:val="0"/>
      <w:marRight w:val="0"/>
      <w:marTop w:val="0"/>
      <w:marBottom w:val="0"/>
      <w:divBdr>
        <w:top w:val="none" w:sz="0" w:space="0" w:color="auto"/>
        <w:left w:val="none" w:sz="0" w:space="0" w:color="auto"/>
        <w:bottom w:val="none" w:sz="0" w:space="0" w:color="auto"/>
        <w:right w:val="none" w:sz="0" w:space="0" w:color="auto"/>
      </w:divBdr>
    </w:div>
    <w:div w:id="1600792250">
      <w:bodyDiv w:val="1"/>
      <w:marLeft w:val="0"/>
      <w:marRight w:val="0"/>
      <w:marTop w:val="0"/>
      <w:marBottom w:val="0"/>
      <w:divBdr>
        <w:top w:val="none" w:sz="0" w:space="0" w:color="auto"/>
        <w:left w:val="none" w:sz="0" w:space="0" w:color="auto"/>
        <w:bottom w:val="none" w:sz="0" w:space="0" w:color="auto"/>
        <w:right w:val="none" w:sz="0" w:space="0" w:color="auto"/>
      </w:divBdr>
    </w:div>
    <w:div w:id="1628315841">
      <w:bodyDiv w:val="1"/>
      <w:marLeft w:val="0"/>
      <w:marRight w:val="0"/>
      <w:marTop w:val="0"/>
      <w:marBottom w:val="0"/>
      <w:divBdr>
        <w:top w:val="none" w:sz="0" w:space="0" w:color="auto"/>
        <w:left w:val="none" w:sz="0" w:space="0" w:color="auto"/>
        <w:bottom w:val="none" w:sz="0" w:space="0" w:color="auto"/>
        <w:right w:val="none" w:sz="0" w:space="0" w:color="auto"/>
      </w:divBdr>
    </w:div>
    <w:div w:id="1633443183">
      <w:bodyDiv w:val="1"/>
      <w:marLeft w:val="0"/>
      <w:marRight w:val="0"/>
      <w:marTop w:val="0"/>
      <w:marBottom w:val="0"/>
      <w:divBdr>
        <w:top w:val="none" w:sz="0" w:space="0" w:color="auto"/>
        <w:left w:val="none" w:sz="0" w:space="0" w:color="auto"/>
        <w:bottom w:val="none" w:sz="0" w:space="0" w:color="auto"/>
        <w:right w:val="none" w:sz="0" w:space="0" w:color="auto"/>
      </w:divBdr>
    </w:div>
    <w:div w:id="1698845204">
      <w:bodyDiv w:val="1"/>
      <w:marLeft w:val="0"/>
      <w:marRight w:val="0"/>
      <w:marTop w:val="0"/>
      <w:marBottom w:val="0"/>
      <w:divBdr>
        <w:top w:val="none" w:sz="0" w:space="0" w:color="auto"/>
        <w:left w:val="none" w:sz="0" w:space="0" w:color="auto"/>
        <w:bottom w:val="none" w:sz="0" w:space="0" w:color="auto"/>
        <w:right w:val="none" w:sz="0" w:space="0" w:color="auto"/>
      </w:divBdr>
    </w:div>
    <w:div w:id="1740907479">
      <w:bodyDiv w:val="1"/>
      <w:marLeft w:val="0"/>
      <w:marRight w:val="0"/>
      <w:marTop w:val="0"/>
      <w:marBottom w:val="0"/>
      <w:divBdr>
        <w:top w:val="none" w:sz="0" w:space="0" w:color="auto"/>
        <w:left w:val="none" w:sz="0" w:space="0" w:color="auto"/>
        <w:bottom w:val="none" w:sz="0" w:space="0" w:color="auto"/>
        <w:right w:val="none" w:sz="0" w:space="0" w:color="auto"/>
      </w:divBdr>
    </w:div>
    <w:div w:id="1775129328">
      <w:bodyDiv w:val="1"/>
      <w:marLeft w:val="0"/>
      <w:marRight w:val="0"/>
      <w:marTop w:val="0"/>
      <w:marBottom w:val="0"/>
      <w:divBdr>
        <w:top w:val="none" w:sz="0" w:space="0" w:color="auto"/>
        <w:left w:val="none" w:sz="0" w:space="0" w:color="auto"/>
        <w:bottom w:val="none" w:sz="0" w:space="0" w:color="auto"/>
        <w:right w:val="none" w:sz="0" w:space="0" w:color="auto"/>
      </w:divBdr>
    </w:div>
    <w:div w:id="1776318084">
      <w:bodyDiv w:val="1"/>
      <w:marLeft w:val="0"/>
      <w:marRight w:val="0"/>
      <w:marTop w:val="0"/>
      <w:marBottom w:val="0"/>
      <w:divBdr>
        <w:top w:val="none" w:sz="0" w:space="0" w:color="auto"/>
        <w:left w:val="none" w:sz="0" w:space="0" w:color="auto"/>
        <w:bottom w:val="none" w:sz="0" w:space="0" w:color="auto"/>
        <w:right w:val="none" w:sz="0" w:space="0" w:color="auto"/>
      </w:divBdr>
    </w:div>
    <w:div w:id="1788964394">
      <w:bodyDiv w:val="1"/>
      <w:marLeft w:val="0"/>
      <w:marRight w:val="0"/>
      <w:marTop w:val="0"/>
      <w:marBottom w:val="0"/>
      <w:divBdr>
        <w:top w:val="none" w:sz="0" w:space="0" w:color="auto"/>
        <w:left w:val="none" w:sz="0" w:space="0" w:color="auto"/>
        <w:bottom w:val="none" w:sz="0" w:space="0" w:color="auto"/>
        <w:right w:val="none" w:sz="0" w:space="0" w:color="auto"/>
      </w:divBdr>
    </w:div>
    <w:div w:id="1845780095">
      <w:bodyDiv w:val="1"/>
      <w:marLeft w:val="0"/>
      <w:marRight w:val="0"/>
      <w:marTop w:val="0"/>
      <w:marBottom w:val="0"/>
      <w:divBdr>
        <w:top w:val="none" w:sz="0" w:space="0" w:color="auto"/>
        <w:left w:val="none" w:sz="0" w:space="0" w:color="auto"/>
        <w:bottom w:val="none" w:sz="0" w:space="0" w:color="auto"/>
        <w:right w:val="none" w:sz="0" w:space="0" w:color="auto"/>
      </w:divBdr>
    </w:div>
    <w:div w:id="1898972663">
      <w:bodyDiv w:val="1"/>
      <w:marLeft w:val="0"/>
      <w:marRight w:val="0"/>
      <w:marTop w:val="0"/>
      <w:marBottom w:val="0"/>
      <w:divBdr>
        <w:top w:val="none" w:sz="0" w:space="0" w:color="auto"/>
        <w:left w:val="none" w:sz="0" w:space="0" w:color="auto"/>
        <w:bottom w:val="none" w:sz="0" w:space="0" w:color="auto"/>
        <w:right w:val="none" w:sz="0" w:space="0" w:color="auto"/>
      </w:divBdr>
    </w:div>
    <w:div w:id="1914660102">
      <w:bodyDiv w:val="1"/>
      <w:marLeft w:val="0"/>
      <w:marRight w:val="0"/>
      <w:marTop w:val="0"/>
      <w:marBottom w:val="0"/>
      <w:divBdr>
        <w:top w:val="none" w:sz="0" w:space="0" w:color="auto"/>
        <w:left w:val="none" w:sz="0" w:space="0" w:color="auto"/>
        <w:bottom w:val="none" w:sz="0" w:space="0" w:color="auto"/>
        <w:right w:val="none" w:sz="0" w:space="0" w:color="auto"/>
      </w:divBdr>
    </w:div>
    <w:div w:id="1921867357">
      <w:bodyDiv w:val="1"/>
      <w:marLeft w:val="0"/>
      <w:marRight w:val="0"/>
      <w:marTop w:val="0"/>
      <w:marBottom w:val="0"/>
      <w:divBdr>
        <w:top w:val="none" w:sz="0" w:space="0" w:color="auto"/>
        <w:left w:val="none" w:sz="0" w:space="0" w:color="auto"/>
        <w:bottom w:val="none" w:sz="0" w:space="0" w:color="auto"/>
        <w:right w:val="none" w:sz="0" w:space="0" w:color="auto"/>
      </w:divBdr>
    </w:div>
    <w:div w:id="1955791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image" Target="media/image4.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package" Target="embeddings/Microsoft_Word_Document.docx"/><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pitam\Desktop\QMS%20UI\Final%20Template\Process%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a7c7717-c5e9-4638-b651-87369c01a63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0C139337D51574E885FBBB3DCCF48DD" ma:contentTypeVersion="11" ma:contentTypeDescription="Create a new document." ma:contentTypeScope="" ma:versionID="b4d5e6d69f418fe9fac15967afce49c2">
  <xsd:schema xmlns:xsd="http://www.w3.org/2001/XMLSchema" xmlns:xs="http://www.w3.org/2001/XMLSchema" xmlns:p="http://schemas.microsoft.com/office/2006/metadata/properties" xmlns:ns2="5a7c7717-c5e9-4638-b651-87369c01a632" targetNamespace="http://schemas.microsoft.com/office/2006/metadata/properties" ma:root="true" ma:fieldsID="ebc80d9759ee70c7e00cf9bb857b2ccc" ns2:_="">
    <xsd:import namespace="5a7c7717-c5e9-4638-b651-87369c01a6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7c7717-c5e9-4638-b651-87369c01a6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6825e0c-c9dc-4b2f-9571-0f460f9c939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7D1A86-14AD-405E-9903-C22374F541A7}">
  <ds:schemaRefs>
    <ds:schemaRef ds:uri="http://schemas.microsoft.com/office/2006/metadata/properties"/>
    <ds:schemaRef ds:uri="http://schemas.microsoft.com/office/infopath/2007/PartnerControls"/>
    <ds:schemaRef ds:uri="5a7c7717-c5e9-4638-b651-87369c01a632"/>
  </ds:schemaRefs>
</ds:datastoreItem>
</file>

<file path=customXml/itemProps2.xml><?xml version="1.0" encoding="utf-8"?>
<ds:datastoreItem xmlns:ds="http://schemas.openxmlformats.org/officeDocument/2006/customXml" ds:itemID="{84329839-A5E6-4C82-B08C-00D1C6022754}">
  <ds:schemaRefs>
    <ds:schemaRef ds:uri="http://schemas.openxmlformats.org/officeDocument/2006/bibliography"/>
  </ds:schemaRefs>
</ds:datastoreItem>
</file>

<file path=customXml/itemProps3.xml><?xml version="1.0" encoding="utf-8"?>
<ds:datastoreItem xmlns:ds="http://schemas.openxmlformats.org/officeDocument/2006/customXml" ds:itemID="{68E4B106-F58C-4FA6-A35C-8830E163295A}">
  <ds:schemaRefs>
    <ds:schemaRef ds:uri="http://schemas.microsoft.com/sharepoint/v3/contenttype/forms"/>
  </ds:schemaRefs>
</ds:datastoreItem>
</file>

<file path=customXml/itemProps4.xml><?xml version="1.0" encoding="utf-8"?>
<ds:datastoreItem xmlns:ds="http://schemas.openxmlformats.org/officeDocument/2006/customXml" ds:itemID="{A33D04EA-46E5-4001-8425-FE5AF3B29D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7c7717-c5e9-4638-b651-87369c01a6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Process Template.dot</Template>
  <TotalTime>19711</TotalTime>
  <Pages>1</Pages>
  <Words>1728</Words>
  <Characters>9682</Characters>
  <Application>Microsoft Office Word</Application>
  <DocSecurity>0</DocSecurity>
  <Lines>284</Lines>
  <Paragraphs>181</Paragraphs>
  <ScaleCrop>false</ScaleCrop>
  <HeadingPairs>
    <vt:vector size="2" baseType="variant">
      <vt:variant>
        <vt:lpstr>Title</vt:lpstr>
      </vt:variant>
      <vt:variant>
        <vt:i4>1</vt:i4>
      </vt:variant>
    </vt:vector>
  </HeadingPairs>
  <TitlesOfParts>
    <vt:vector size="1" baseType="lpstr">
      <vt:lpstr>Architecture Document (AD)</vt:lpstr>
    </vt:vector>
  </TitlesOfParts>
  <Company/>
  <LinksUpToDate>false</LinksUpToDate>
  <CharactersWithSpaces>11229</CharactersWithSpaces>
  <SharedDoc>false</SharedDoc>
  <HLinks>
    <vt:vector size="78" baseType="variant">
      <vt:variant>
        <vt:i4>1310777</vt:i4>
      </vt:variant>
      <vt:variant>
        <vt:i4>74</vt:i4>
      </vt:variant>
      <vt:variant>
        <vt:i4>0</vt:i4>
      </vt:variant>
      <vt:variant>
        <vt:i4>5</vt:i4>
      </vt:variant>
      <vt:variant>
        <vt:lpwstr/>
      </vt:variant>
      <vt:variant>
        <vt:lpwstr>_Toc416184373</vt:lpwstr>
      </vt:variant>
      <vt:variant>
        <vt:i4>1310777</vt:i4>
      </vt:variant>
      <vt:variant>
        <vt:i4>68</vt:i4>
      </vt:variant>
      <vt:variant>
        <vt:i4>0</vt:i4>
      </vt:variant>
      <vt:variant>
        <vt:i4>5</vt:i4>
      </vt:variant>
      <vt:variant>
        <vt:lpwstr/>
      </vt:variant>
      <vt:variant>
        <vt:lpwstr>_Toc416184372</vt:lpwstr>
      </vt:variant>
      <vt:variant>
        <vt:i4>1310777</vt:i4>
      </vt:variant>
      <vt:variant>
        <vt:i4>62</vt:i4>
      </vt:variant>
      <vt:variant>
        <vt:i4>0</vt:i4>
      </vt:variant>
      <vt:variant>
        <vt:i4>5</vt:i4>
      </vt:variant>
      <vt:variant>
        <vt:lpwstr/>
      </vt:variant>
      <vt:variant>
        <vt:lpwstr>_Toc416184371</vt:lpwstr>
      </vt:variant>
      <vt:variant>
        <vt:i4>1376313</vt:i4>
      </vt:variant>
      <vt:variant>
        <vt:i4>56</vt:i4>
      </vt:variant>
      <vt:variant>
        <vt:i4>0</vt:i4>
      </vt:variant>
      <vt:variant>
        <vt:i4>5</vt:i4>
      </vt:variant>
      <vt:variant>
        <vt:lpwstr/>
      </vt:variant>
      <vt:variant>
        <vt:lpwstr>_Toc416184369</vt:lpwstr>
      </vt:variant>
      <vt:variant>
        <vt:i4>1376313</vt:i4>
      </vt:variant>
      <vt:variant>
        <vt:i4>50</vt:i4>
      </vt:variant>
      <vt:variant>
        <vt:i4>0</vt:i4>
      </vt:variant>
      <vt:variant>
        <vt:i4>5</vt:i4>
      </vt:variant>
      <vt:variant>
        <vt:lpwstr/>
      </vt:variant>
      <vt:variant>
        <vt:lpwstr>_Toc416184368</vt:lpwstr>
      </vt:variant>
      <vt:variant>
        <vt:i4>1376313</vt:i4>
      </vt:variant>
      <vt:variant>
        <vt:i4>44</vt:i4>
      </vt:variant>
      <vt:variant>
        <vt:i4>0</vt:i4>
      </vt:variant>
      <vt:variant>
        <vt:i4>5</vt:i4>
      </vt:variant>
      <vt:variant>
        <vt:lpwstr/>
      </vt:variant>
      <vt:variant>
        <vt:lpwstr>_Toc416184367</vt:lpwstr>
      </vt:variant>
      <vt:variant>
        <vt:i4>1376313</vt:i4>
      </vt:variant>
      <vt:variant>
        <vt:i4>38</vt:i4>
      </vt:variant>
      <vt:variant>
        <vt:i4>0</vt:i4>
      </vt:variant>
      <vt:variant>
        <vt:i4>5</vt:i4>
      </vt:variant>
      <vt:variant>
        <vt:lpwstr/>
      </vt:variant>
      <vt:variant>
        <vt:lpwstr>_Toc416184366</vt:lpwstr>
      </vt:variant>
      <vt:variant>
        <vt:i4>1376313</vt:i4>
      </vt:variant>
      <vt:variant>
        <vt:i4>32</vt:i4>
      </vt:variant>
      <vt:variant>
        <vt:i4>0</vt:i4>
      </vt:variant>
      <vt:variant>
        <vt:i4>5</vt:i4>
      </vt:variant>
      <vt:variant>
        <vt:lpwstr/>
      </vt:variant>
      <vt:variant>
        <vt:lpwstr>_Toc416184364</vt:lpwstr>
      </vt:variant>
      <vt:variant>
        <vt:i4>1376313</vt:i4>
      </vt:variant>
      <vt:variant>
        <vt:i4>26</vt:i4>
      </vt:variant>
      <vt:variant>
        <vt:i4>0</vt:i4>
      </vt:variant>
      <vt:variant>
        <vt:i4>5</vt:i4>
      </vt:variant>
      <vt:variant>
        <vt:lpwstr/>
      </vt:variant>
      <vt:variant>
        <vt:lpwstr>_Toc416184363</vt:lpwstr>
      </vt:variant>
      <vt:variant>
        <vt:i4>1376313</vt:i4>
      </vt:variant>
      <vt:variant>
        <vt:i4>20</vt:i4>
      </vt:variant>
      <vt:variant>
        <vt:i4>0</vt:i4>
      </vt:variant>
      <vt:variant>
        <vt:i4>5</vt:i4>
      </vt:variant>
      <vt:variant>
        <vt:lpwstr/>
      </vt:variant>
      <vt:variant>
        <vt:lpwstr>_Toc416184362</vt:lpwstr>
      </vt:variant>
      <vt:variant>
        <vt:i4>1376313</vt:i4>
      </vt:variant>
      <vt:variant>
        <vt:i4>14</vt:i4>
      </vt:variant>
      <vt:variant>
        <vt:i4>0</vt:i4>
      </vt:variant>
      <vt:variant>
        <vt:i4>5</vt:i4>
      </vt:variant>
      <vt:variant>
        <vt:lpwstr/>
      </vt:variant>
      <vt:variant>
        <vt:lpwstr>_Toc416184361</vt:lpwstr>
      </vt:variant>
      <vt:variant>
        <vt:i4>1376313</vt:i4>
      </vt:variant>
      <vt:variant>
        <vt:i4>8</vt:i4>
      </vt:variant>
      <vt:variant>
        <vt:i4>0</vt:i4>
      </vt:variant>
      <vt:variant>
        <vt:i4>5</vt:i4>
      </vt:variant>
      <vt:variant>
        <vt:lpwstr/>
      </vt:variant>
      <vt:variant>
        <vt:lpwstr>_Toc416184360</vt:lpwstr>
      </vt:variant>
      <vt:variant>
        <vt:i4>1441849</vt:i4>
      </vt:variant>
      <vt:variant>
        <vt:i4>2</vt:i4>
      </vt:variant>
      <vt:variant>
        <vt:i4>0</vt:i4>
      </vt:variant>
      <vt:variant>
        <vt:i4>5</vt:i4>
      </vt:variant>
      <vt:variant>
        <vt:lpwstr/>
      </vt:variant>
      <vt:variant>
        <vt:lpwstr>_Toc416184359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Document (AD)</dc:title>
  <dc:subject>SEPG Process</dc:subject>
  <dc:creator>Ankit Kumar Bhalerao</dc:creator>
  <cp:lastModifiedBy>Neeraj Singh Mohnia</cp:lastModifiedBy>
  <cp:revision>138</cp:revision>
  <cp:lastPrinted>2025-10-15T11:40:00Z</cp:lastPrinted>
  <dcterms:created xsi:type="dcterms:W3CDTF">2025-04-21T14:25:00Z</dcterms:created>
  <dcterms:modified xsi:type="dcterms:W3CDTF">2025-11-10T06:19:00Z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0x01010020C139337D51574E885FBBB3DCCF48DD</vt:lpwstr>
  </property>
</Properties>
</file>